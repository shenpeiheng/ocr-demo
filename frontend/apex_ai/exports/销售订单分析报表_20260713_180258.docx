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F60BA" w14:textId="77777777" w:rsidR="00D56DA7" w:rsidRPr="00BD31F1" w:rsidRDefault="00D56DA7" w:rsidP="00D56DA7">
      <w:pPr>
        <w:pStyle w:val="TitleBar"/>
      </w:pPr>
    </w:p>
    <w:p w14:paraId="1AFEA5ED" w14:textId="77777777" w:rsidR="00D83AD1" w:rsidRPr="00DD0254" w:rsidRDefault="00CF2DE6" w:rsidP="00010555">
      <w:pPr>
        <w:pStyle w:val="RouteTitle"/>
        <w:rPr>
          <w:rStyle w:val="HighlightedVariable"/>
          <w:rFonts w:ascii="宋体" w:hAnsi="宋体" w:hint="eastAsia"/>
          <w:b/>
          <w:sz w:val="44"/>
        </w:rPr>
      </w:pPr>
      <w:r>
        <w:t xml:space="preserve">OM</w:t>
      </w:r>
    </w:p>
    <w:p w14:paraId="36302D38" w14:textId="77777777" w:rsidR="00D83AD1" w:rsidRPr="006A7765" w:rsidRDefault="00CF2DE6" w:rsidP="00D83AD1">
      <w:pPr>
        <w:pStyle w:val="RouteTitle"/>
        <w:rPr>
          <w:rStyle w:val="HighlightedVariable"/>
          <w:rFonts w:ascii="宋体" w:hAnsi="宋体" w:cs="Arial" w:hint="eastAsia"/>
          <w:b/>
          <w:sz w:val="44"/>
          <w:szCs w:val="44"/>
        </w:rPr>
      </w:pPr>
      <w:r>
        <w:t xml:space="preserve">ERP销售管理系统</w:t>
      </w:r>
    </w:p>
    <w:p w14:paraId="7143990E" w14:textId="77777777" w:rsidR="00D83AD1" w:rsidRPr="00B3423A" w:rsidRDefault="00D83AD1" w:rsidP="00D83AD1">
      <w:pPr>
        <w:pStyle w:val="RouteTitle"/>
        <w:rPr>
          <w:rStyle w:val="HighlightedVariable"/>
          <w:rFonts w:ascii="宋体" w:hAnsi="宋体" w:cs="Arial" w:hint="eastAsia"/>
          <w:b/>
          <w:sz w:val="44"/>
          <w:szCs w:val="44"/>
        </w:rPr>
      </w:pPr>
      <w:r>
        <w:t>ERP</w:t>
      </w:r>
      <w:r>
        <w:t>管理信息系统</w:t>
      </w:r>
    </w:p>
    <w:p w14:paraId="49539483" w14:textId="77777777" w:rsidR="006159E3" w:rsidRDefault="00D83AD1" w:rsidP="00D83AD1">
      <w:pPr>
        <w:pStyle w:val="RouteTitle"/>
        <w:rPr>
          <w:rStyle w:val="HighlightedVariable"/>
          <w:rFonts w:ascii="宋体" w:hAnsi="宋体" w:cs="Arial" w:hint="eastAsia"/>
          <w:b/>
          <w:sz w:val="44"/>
          <w:szCs w:val="44"/>
        </w:rPr>
      </w:pPr>
      <w:r>
        <w:t>二次开发功能详细设计</w:t>
      </w:r>
    </w:p>
    <w:p w14:paraId="26754B1F" w14:textId="77777777" w:rsidR="00D83AD1" w:rsidRDefault="00D83AD1" w:rsidP="00D83AD1">
      <w:pPr>
        <w:pStyle w:val="RouteTitle"/>
        <w:rPr>
          <w:rStyle w:val="HighlightedVariable"/>
        </w:rPr>
      </w:pPr>
      <w:r>
        <w:t xml:space="preserve">销售订单分析报表</w:t>
      </w:r>
    </w:p>
    <w:p w14:paraId="7CCF9C74" w14:textId="77777777" w:rsidR="00D56DA7" w:rsidRPr="00CD4009" w:rsidRDefault="00D56DA7" w:rsidP="00D56DA7">
      <w:pPr>
        <w:pStyle w:val="a0"/>
      </w:pPr>
    </w:p>
    <w:p w14:paraId="43B2172F" w14:textId="77777777" w:rsidR="00D56DA7" w:rsidRPr="00CD4009" w:rsidRDefault="00D56DA7" w:rsidP="00D56DA7">
      <w:pPr>
        <w:pStyle w:val="a0"/>
      </w:pPr>
    </w:p>
    <w:p w14:paraId="22304875" w14:textId="77777777" w:rsidR="00D56DA7" w:rsidRPr="00CD4009" w:rsidRDefault="00D56DA7" w:rsidP="00D56DA7">
      <w:pPr>
        <w:pStyle w:val="a0"/>
      </w:pPr>
    </w:p>
    <w:p w14:paraId="315876F0" w14:textId="77777777" w:rsidR="00D56DA7" w:rsidRPr="00CD4009" w:rsidRDefault="006D1BC9" w:rsidP="00E85825">
      <w:pPr>
        <w:pStyle w:val="a0"/>
      </w:pPr>
      <w:r>
        <w:t xml:space="preserve">创建日期：</w:t>
      </w:r>
      <w:r>
        <w:tab/>
        <w:t xml:space="preserve">2026年07月13日</w:t>
      </w:r>
    </w:p>
    <w:p w14:paraId="29D7A523" w14:textId="77777777" w:rsidR="00D56DA7" w:rsidRPr="00CD4009" w:rsidRDefault="00D56DA7" w:rsidP="00BA12EB">
      <w:pPr>
        <w:pStyle w:val="a0"/>
      </w:pPr>
      <w:r>
        <w:t>当前版本</w:t>
      </w:r>
      <w:r>
        <w:t>:</w:t>
      </w:r>
      <w:r>
        <w:tab/>
        <w:t xml:space="preserve">1.0</w:t>
      </w:r>
    </w:p>
    <w:p w14:paraId="50E70249" w14:textId="77777777" w:rsidR="00D56DA7" w:rsidRPr="00CD4009" w:rsidRDefault="00D56DA7" w:rsidP="00D56DA7">
      <w:pPr>
        <w:pStyle w:val="a0"/>
      </w:pPr>
    </w:p>
    <w:p w14:paraId="494F8ACD" w14:textId="77777777" w:rsidR="003217D0" w:rsidRPr="00C536C0" w:rsidRDefault="003217D0" w:rsidP="003217D0">
      <w:pPr>
        <w:pStyle w:val="a0"/>
        <w:tabs>
          <w:tab w:val="left" w:pos="4320"/>
        </w:tabs>
        <w:spacing w:before="3000"/>
        <w:ind w:left="2517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b/>
          <w:sz w:val="21"/>
          <w:szCs w:val="21"/>
        </w:rPr>
        <w:t>审</w:t>
      </w:r>
      <w:r w:rsidRPr="00C536C0">
        <w:rPr>
          <w:rFonts w:ascii="宋体" w:hAnsi="宋体" w:hint="eastAsia"/>
          <w:b/>
          <w:sz w:val="21"/>
          <w:szCs w:val="21"/>
        </w:rPr>
        <w:t>批签字</w:t>
      </w:r>
      <w:r w:rsidRPr="00C536C0">
        <w:rPr>
          <w:rFonts w:ascii="宋体" w:hAnsi="宋体"/>
          <w:b/>
          <w:sz w:val="21"/>
          <w:szCs w:val="21"/>
        </w:rPr>
        <w:t>:</w:t>
      </w:r>
    </w:p>
    <w:tbl>
      <w:tblPr>
        <w:tblW w:w="0" w:type="auto"/>
        <w:tblInd w:w="2520" w:type="dxa"/>
        <w:tblLayout w:type="fixed"/>
        <w:tblLook w:val="0000" w:firstRow="0" w:lastRow="0" w:firstColumn="0" w:lastColumn="0" w:noHBand="0" w:noVBand="0"/>
      </w:tblPr>
      <w:tblGrid>
        <w:gridCol w:w="2718"/>
        <w:gridCol w:w="4050"/>
      </w:tblGrid>
      <w:tr w:rsidR="00CF2DE6" w:rsidRPr="00756AE2" w14:paraId="6799A2D5" w14:textId="77777777" w:rsidTr="00D77E92">
        <w:tc>
          <w:tcPr>
            <w:tcW w:w="2718" w:type="dxa"/>
          </w:tcPr>
          <w:p w14:paraId="0B8CC3FA" w14:textId="7C522F3A" w:rsidR="00CF2DE6" w:rsidRPr="00756AE2" w:rsidRDefault="00CF2DE6" w:rsidP="00D77E92">
            <w:pPr>
              <w:spacing w:before="360"/>
              <w:rPr>
                <w:rFonts w:ascii="Calibri Light" w:hAnsi="Calibri Light"/>
                <w:szCs w:val="21"/>
              </w:rPr>
            </w:pPr>
            <w:r w:rsidRPr="00756AE2">
              <w:rPr>
                <w:rStyle w:val="HighlightedVariable"/>
                <w:rFonts w:ascii="Calibri Light" w:hAnsi="Calibri Light" w:hint="eastAsia"/>
                <w:szCs w:val="21"/>
              </w:rPr>
              <w:t xml:space="preserve">项目经理</w:t>
            </w:r>
          </w:p>
        </w:tc>
        <w:tc>
          <w:tcPr>
            <w:tcW w:w="4050" w:type="dxa"/>
            <w:tcBorders>
              <w:bottom w:val="single" w:sz="6" w:space="0" w:color="auto"/>
            </w:tcBorders>
          </w:tcPr>
          <w:p w14:paraId="3246F7B5" w14:textId="77777777" w:rsidR="00221F03" w:rsidRDefault="00000000">
            <w:r>
              <w:t xml:space="preserve">待确认</w:t>
            </w:r>
          </w:p>
        </w:tc>
      </w:tr>
      <w:tr w:rsidR="00CF2DE6" w:rsidRPr="00756AE2" w14:paraId="5CE64283" w14:textId="77777777" w:rsidTr="00D77E92">
        <w:tc>
          <w:tcPr>
            <w:tcW w:w="2718" w:type="dxa"/>
          </w:tcPr>
          <w:p w14:paraId="0C08BB8B" w14:textId="77777777" w:rsidR="00CF2DE6" w:rsidRPr="00756AE2" w:rsidRDefault="00CF2DE6" w:rsidP="00D77E92">
            <w:pPr>
              <w:spacing w:before="360"/>
              <w:rPr>
                <w:rFonts w:ascii="Calibri Light" w:hAnsi="Calibri Light"/>
                <w:szCs w:val="21"/>
              </w:rPr>
            </w:pPr>
            <w:r w:rsidRPr="00756AE2">
              <w:rPr>
                <w:rStyle w:val="HighlightedVariable"/>
                <w:rFonts w:ascii="Calibri Light" w:hAnsi="Calibri Light" w:hint="eastAsia"/>
                <w:szCs w:val="21"/>
              </w:rPr>
              <w:t xml:space="preserve">赛意公司项目经理</w:t>
            </w:r>
          </w:p>
        </w:tc>
        <w:tc>
          <w:tcPr>
            <w:tcW w:w="4050" w:type="dxa"/>
            <w:tcBorders>
              <w:top w:val="single" w:sz="6" w:space="0" w:color="auto"/>
              <w:bottom w:val="single" w:sz="6" w:space="0" w:color="auto"/>
            </w:tcBorders>
          </w:tcPr>
          <w:p w14:paraId="460F8821" w14:textId="77777777" w:rsidR="00221F03" w:rsidRDefault="00000000">
            <w:r>
              <w:t xml:space="preserve">待确认</w:t>
            </w:r>
          </w:p>
        </w:tc>
      </w:tr>
    </w:tbl>
    <w:p w14:paraId="08928458" w14:textId="77777777" w:rsidR="00D56DA7" w:rsidRPr="00CD4009" w:rsidRDefault="00D56DA7" w:rsidP="00D56DA7">
      <w:pPr>
        <w:pStyle w:val="a0"/>
      </w:pPr>
    </w:p>
    <w:p w14:paraId="77EBD4E5" w14:textId="77777777" w:rsidR="00D56DA7" w:rsidRPr="00BD31F1" w:rsidRDefault="00000000" w:rsidP="00D56DA7">
      <w:r>
        <w:pict w14:anchorId="3E5B71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2066" type="#_x0000_t75" alt="SIE LOGO" style="position:absolute;margin-left:370.4pt;margin-top:195.9pt;width:100.5pt;height:47.55pt;z-index:1;visibility:visible">
            <v:imagedata r:id="rId7" o:title="SIE LOGO"/>
            <w10:wrap type="topAndBottom"/>
          </v:shape>
        </w:pict>
      </w:r>
    </w:p>
    <w:p w14:paraId="2D53467C" w14:textId="77777777" w:rsidR="00D56DA7" w:rsidRPr="00BD31F1" w:rsidRDefault="00D56DA7" w:rsidP="00D56DA7">
      <w:pPr>
        <w:pStyle w:val="22"/>
      </w:pPr>
      <w:bookmarkStart w:id="0" w:name="_Toc246486640"/>
      <w:bookmarkStart w:id="1" w:name="_Toc397415072"/>
      <w:proofErr w:type="spellStart"/>
      <w:r w:rsidRPr="00BD31F1">
        <w:rPr>
          <w:rFonts w:hint="eastAsia"/>
        </w:rPr>
        <w:lastRenderedPageBreak/>
        <w:t>文档控制</w:t>
      </w:r>
      <w:bookmarkEnd w:id="0"/>
      <w:bookmarkEnd w:id="1"/>
      <w:proofErr w:type="spellEnd"/>
    </w:p>
    <w:p w14:paraId="6EC3CF19" w14:textId="77777777" w:rsidR="00D56DA7" w:rsidRPr="00BD31F1" w:rsidRDefault="00D56DA7" w:rsidP="00D56DA7">
      <w:pPr>
        <w:pStyle w:val="HeadingBar"/>
      </w:pPr>
    </w:p>
    <w:p w14:paraId="68ECD9EE" w14:textId="77777777" w:rsidR="00D56DA7" w:rsidRPr="00BD31F1" w:rsidRDefault="00D56DA7" w:rsidP="00D56DA7">
      <w:pPr>
        <w:pStyle w:val="NoNum3"/>
      </w:pPr>
      <w:bookmarkStart w:id="2" w:name="_Toc246486641"/>
      <w:bookmarkStart w:id="3" w:name="_Toc397415073"/>
      <w:proofErr w:type="spellStart"/>
      <w:r w:rsidRPr="00BD31F1">
        <w:rPr>
          <w:rFonts w:hint="eastAsia"/>
        </w:rPr>
        <w:t>更改记录</w:t>
      </w:r>
      <w:bookmarkEnd w:id="2"/>
      <w:bookmarkEnd w:id="3"/>
      <w:proofErr w:type="spellEnd"/>
    </w:p>
    <w:tbl>
      <w:tblPr>
        <w:tblW w:w="7641" w:type="dxa"/>
        <w:tblInd w:w="2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120"/>
        <w:gridCol w:w="1843"/>
        <w:gridCol w:w="857"/>
        <w:gridCol w:w="3821"/>
      </w:tblGrid>
      <w:tr w:rsidR="00D56DA7" w:rsidRPr="00BD31F1" w14:paraId="5CB29CBB" w14:textId="77777777" w:rsidTr="002B6E9B">
        <w:trPr>
          <w:cantSplit/>
          <w:tblHeader/>
        </w:trPr>
        <w:tc>
          <w:tcPr>
            <w:tcW w:w="1120" w:type="dxa"/>
            <w:shd w:val="pct10" w:color="auto" w:fill="auto"/>
          </w:tcPr>
          <w:p w14:paraId="6171765F" w14:textId="77777777" w:rsidR="00D56DA7" w:rsidRPr="00BD31F1" w:rsidRDefault="00D56DA7" w:rsidP="00A54491">
            <w:pPr>
              <w:pStyle w:val="TableHeading"/>
            </w:pPr>
            <w:r w:rsidRPr="00BD31F1">
              <w:rPr>
                <w:rFonts w:hint="eastAsia"/>
              </w:rPr>
              <w:t>日期</w:t>
            </w:r>
          </w:p>
        </w:tc>
        <w:tc>
          <w:tcPr>
            <w:tcW w:w="1843" w:type="dxa"/>
            <w:shd w:val="pct10" w:color="auto" w:fill="auto"/>
          </w:tcPr>
          <w:p w14:paraId="58D6FE77" w14:textId="77777777" w:rsidR="00D56DA7" w:rsidRPr="00BD31F1" w:rsidRDefault="00D56DA7" w:rsidP="00A54491">
            <w:pPr>
              <w:pStyle w:val="TableHeading"/>
            </w:pPr>
            <w:r w:rsidRPr="00BD31F1">
              <w:rPr>
                <w:rFonts w:hint="eastAsia"/>
              </w:rPr>
              <w:t>作者</w:t>
            </w:r>
          </w:p>
        </w:tc>
        <w:tc>
          <w:tcPr>
            <w:tcW w:w="857" w:type="dxa"/>
            <w:shd w:val="pct10" w:color="auto" w:fill="auto"/>
          </w:tcPr>
          <w:p w14:paraId="4AED00E8" w14:textId="77777777" w:rsidR="00D56DA7" w:rsidRPr="00BD31F1" w:rsidRDefault="00D56DA7" w:rsidP="00A54491">
            <w:pPr>
              <w:pStyle w:val="TableHeading"/>
            </w:pPr>
            <w:r w:rsidRPr="00BD31F1">
              <w:rPr>
                <w:rFonts w:hint="eastAsia"/>
              </w:rPr>
              <w:t>版本</w:t>
            </w:r>
          </w:p>
        </w:tc>
        <w:tc>
          <w:tcPr>
            <w:tcW w:w="3821" w:type="dxa"/>
            <w:shd w:val="pct10" w:color="auto" w:fill="auto"/>
          </w:tcPr>
          <w:p w14:paraId="0148B0C8" w14:textId="77777777" w:rsidR="00D56DA7" w:rsidRPr="00BD31F1" w:rsidRDefault="00D56DA7" w:rsidP="00A54491">
            <w:pPr>
              <w:pStyle w:val="TableHeading"/>
            </w:pPr>
            <w:r w:rsidRPr="00BD31F1">
              <w:rPr>
                <w:rFonts w:hint="eastAsia"/>
              </w:rPr>
              <w:t xml:space="preserve">更改参考</w:t>
            </w:r>
          </w:p>
        </w:tc>
      </w:tr>
      <w:tr w:rsidR="00D56DA7" w:rsidRPr="00BD31F1" w14:paraId="56497EC1" w14:textId="77777777" w:rsidTr="002B6E9B">
        <w:trPr>
          <w:cantSplit/>
          <w:trHeight w:hRule="exact" w:val="60"/>
          <w:tblHeader/>
        </w:trPr>
        <w:tc>
          <w:tcPr>
            <w:tcW w:w="1120" w:type="dxa"/>
            <w:shd w:val="pct50" w:color="auto" w:fill="auto"/>
          </w:tcPr>
          <w:p w14:paraId="4B3394FD" w14:textId="77777777" w:rsidR="00D56DA7" w:rsidRPr="00BD31F1" w:rsidRDefault="00D56DA7" w:rsidP="00A54491">
            <w:pPr>
              <w:pStyle w:val="TableText"/>
            </w:pPr>
          </w:p>
        </w:tc>
        <w:tc>
          <w:tcPr>
            <w:tcW w:w="1843" w:type="dxa"/>
            <w:shd w:val="pct50" w:color="auto" w:fill="auto"/>
          </w:tcPr>
          <w:p w14:paraId="14E79829" w14:textId="77777777" w:rsidR="00D56DA7" w:rsidRPr="00BD31F1" w:rsidRDefault="00D56DA7" w:rsidP="00A54491">
            <w:pPr>
              <w:pStyle w:val="TableText"/>
            </w:pPr>
          </w:p>
        </w:tc>
        <w:tc>
          <w:tcPr>
            <w:tcW w:w="857" w:type="dxa"/>
            <w:shd w:val="pct50" w:color="auto" w:fill="auto"/>
          </w:tcPr>
          <w:p w14:paraId="13C5261A" w14:textId="77777777" w:rsidR="00D56DA7" w:rsidRPr="00BD31F1" w:rsidRDefault="00D56DA7" w:rsidP="00A54491">
            <w:pPr>
              <w:pStyle w:val="TableText"/>
            </w:pPr>
          </w:p>
        </w:tc>
        <w:tc>
          <w:tcPr>
            <w:tcW w:w="3821" w:type="dxa"/>
            <w:shd w:val="pct50" w:color="auto" w:fill="auto"/>
          </w:tcPr>
          <w:p w14:paraId="0D5378AF" w14:textId="77777777" w:rsidR="00D56DA7" w:rsidRPr="00BD31F1" w:rsidRDefault="00D56DA7" w:rsidP="00A54491">
            <w:pPr>
              <w:pStyle w:val="TableText"/>
            </w:pPr>
          </w:p>
        </w:tc>
      </w:tr>
      <w:tr w:rsidR="00D56DA7" w:rsidRPr="00BD31F1" w14:paraId="3769B9E6" w14:textId="77777777" w:rsidTr="002B6E9B">
        <w:trPr>
          <w:cantSplit/>
        </w:trPr>
        <w:tc>
          <w:tcPr>
            <w:tcW w:w="1120" w:type="dxa"/>
          </w:tcPr>
          <w:p w14:paraId="5C90A042" w14:textId="77777777" w:rsidR="00221F03" w:rsidRDefault="00000000">
            <w:r>
              <w:t xml:space="preserve">2026年07月13日</w:t>
            </w:r>
          </w:p>
        </w:tc>
        <w:tc>
          <w:tcPr>
            <w:tcW w:w="1843" w:type="dxa"/>
          </w:tcPr>
          <w:p w14:paraId="3360DE44" w14:textId="77777777" w:rsidR="00221F03" w:rsidRDefault="00000000">
            <w:r>
              <w:t xml:space="preserve">SIE顾问</w:t>
            </w:r>
          </w:p>
        </w:tc>
        <w:tc>
          <w:tcPr>
            <w:tcW w:w="857" w:type="dxa"/>
          </w:tcPr>
          <w:p w14:paraId="263BABD3" w14:textId="77777777" w:rsidR="00221F03" w:rsidRDefault="00000000">
            <w:r>
              <w:t xml:space="preserve">1.0</w:t>
            </w:r>
          </w:p>
        </w:tc>
        <w:tc>
          <w:tcPr>
            <w:tcW w:w="3821" w:type="dxa"/>
          </w:tcPr>
          <w:p w14:paraId="5A3B7E50" w14:textId="77777777" w:rsidR="00221F03" w:rsidRDefault="00000000">
            <w:r>
              <w:t xml:space="preserve">初稿</w:t>
            </w:r>
          </w:p>
        </w:tc>
      </w:tr>
      <w:tr w:rsidR="002B6E9B" w:rsidRPr="00BD31F1" w14:paraId="3C874FEA" w14:textId="77777777" w:rsidTr="002B6E9B">
        <w:trPr>
          <w:cantSplit/>
        </w:trPr>
        <w:tc>
          <w:tcPr>
            <w:tcW w:w="1120" w:type="dxa"/>
          </w:tcPr>
          <w:p w14:paraId="1F9A7179" w14:textId="77777777" w:rsidR="002B6E9B" w:rsidRDefault="002B6E9B"/>
        </w:tc>
        <w:tc>
          <w:tcPr>
            <w:tcW w:w="1843" w:type="dxa"/>
          </w:tcPr>
          <w:p w14:paraId="02FFEBBA" w14:textId="77777777" w:rsidR="002B6E9B" w:rsidRDefault="002B6E9B"/>
        </w:tc>
        <w:tc>
          <w:tcPr>
            <w:tcW w:w="857" w:type="dxa"/>
          </w:tcPr>
          <w:p w14:paraId="2F02FDF6" w14:textId="77777777" w:rsidR="002B6E9B" w:rsidRDefault="002B6E9B"/>
        </w:tc>
        <w:tc>
          <w:tcPr>
            <w:tcW w:w="3821" w:type="dxa"/>
          </w:tcPr>
          <w:p w14:paraId="20D59379" w14:textId="77777777" w:rsidR="002B6E9B" w:rsidRDefault="002B6E9B"/>
        </w:tc>
      </w:tr>
      <w:tr w:rsidR="002B6E9B" w:rsidRPr="00BD31F1" w14:paraId="029B4D6F" w14:textId="77777777" w:rsidTr="002B6E9B">
        <w:trPr>
          <w:cantSplit/>
        </w:trPr>
        <w:tc>
          <w:tcPr>
            <w:tcW w:w="1120" w:type="dxa"/>
          </w:tcPr>
          <w:p w14:paraId="3E56EF3E" w14:textId="77777777" w:rsidR="002B6E9B" w:rsidRDefault="002B6E9B"/>
        </w:tc>
        <w:tc>
          <w:tcPr>
            <w:tcW w:w="1843" w:type="dxa"/>
          </w:tcPr>
          <w:p w14:paraId="2824E77B" w14:textId="77777777" w:rsidR="002B6E9B" w:rsidRDefault="002B6E9B"/>
        </w:tc>
        <w:tc>
          <w:tcPr>
            <w:tcW w:w="857" w:type="dxa"/>
          </w:tcPr>
          <w:p w14:paraId="2AD117E0" w14:textId="77777777" w:rsidR="002B6E9B" w:rsidRDefault="002B6E9B"/>
        </w:tc>
        <w:tc>
          <w:tcPr>
            <w:tcW w:w="3821" w:type="dxa"/>
          </w:tcPr>
          <w:p w14:paraId="328DBD13" w14:textId="77777777" w:rsidR="002B6E9B" w:rsidRDefault="002B6E9B"/>
        </w:tc>
      </w:tr>
      <w:tr w:rsidR="002B6E9B" w:rsidRPr="00BD31F1" w14:paraId="13AA4CA7" w14:textId="77777777" w:rsidTr="002B6E9B">
        <w:trPr>
          <w:cantSplit/>
        </w:trPr>
        <w:tc>
          <w:tcPr>
            <w:tcW w:w="1120" w:type="dxa"/>
          </w:tcPr>
          <w:p w14:paraId="29E5DCDC" w14:textId="77777777" w:rsidR="002B6E9B" w:rsidRDefault="002B6E9B"/>
        </w:tc>
        <w:tc>
          <w:tcPr>
            <w:tcW w:w="1843" w:type="dxa"/>
          </w:tcPr>
          <w:p w14:paraId="7256A1CF" w14:textId="77777777" w:rsidR="002B6E9B" w:rsidRDefault="002B6E9B"/>
        </w:tc>
        <w:tc>
          <w:tcPr>
            <w:tcW w:w="857" w:type="dxa"/>
          </w:tcPr>
          <w:p w14:paraId="008A83C1" w14:textId="77777777" w:rsidR="002B6E9B" w:rsidRDefault="002B6E9B"/>
        </w:tc>
        <w:tc>
          <w:tcPr>
            <w:tcW w:w="3821" w:type="dxa"/>
          </w:tcPr>
          <w:p w14:paraId="5CED38D6" w14:textId="77777777" w:rsidR="002B6E9B" w:rsidRDefault="002B6E9B"/>
        </w:tc>
      </w:tr>
      <w:tr w:rsidR="002B6E9B" w:rsidRPr="00BD31F1" w14:paraId="06DB7110" w14:textId="77777777" w:rsidTr="002B6E9B">
        <w:trPr>
          <w:cantSplit/>
        </w:trPr>
        <w:tc>
          <w:tcPr>
            <w:tcW w:w="1120" w:type="dxa"/>
          </w:tcPr>
          <w:p w14:paraId="756B9559" w14:textId="77777777" w:rsidR="002B6E9B" w:rsidRDefault="002B6E9B"/>
        </w:tc>
        <w:tc>
          <w:tcPr>
            <w:tcW w:w="1843" w:type="dxa"/>
          </w:tcPr>
          <w:p w14:paraId="3B4D6747" w14:textId="77777777" w:rsidR="002B6E9B" w:rsidRDefault="002B6E9B"/>
        </w:tc>
        <w:tc>
          <w:tcPr>
            <w:tcW w:w="857" w:type="dxa"/>
          </w:tcPr>
          <w:p w14:paraId="237FD0A8" w14:textId="77777777" w:rsidR="002B6E9B" w:rsidRDefault="002B6E9B"/>
        </w:tc>
        <w:tc>
          <w:tcPr>
            <w:tcW w:w="3821" w:type="dxa"/>
          </w:tcPr>
          <w:p w14:paraId="797489E8" w14:textId="77777777" w:rsidR="002B6E9B" w:rsidRDefault="002B6E9B"/>
        </w:tc>
      </w:tr>
    </w:tbl>
    <w:p w14:paraId="6E0D898A" w14:textId="77777777" w:rsidR="00D56DA7" w:rsidRPr="00CD4009" w:rsidRDefault="00D56DA7" w:rsidP="00D56DA7">
      <w:pPr>
        <w:pStyle w:val="a0"/>
      </w:pPr>
    </w:p>
    <w:p w14:paraId="18625CEF" w14:textId="77777777" w:rsidR="00D56DA7" w:rsidRPr="00BD31F1" w:rsidRDefault="00D56DA7" w:rsidP="00D56DA7">
      <w:pPr>
        <w:pStyle w:val="HeadingBar"/>
      </w:pPr>
    </w:p>
    <w:p w14:paraId="10940296" w14:textId="77777777" w:rsidR="00D56DA7" w:rsidRPr="00657583" w:rsidRDefault="00D56DA7" w:rsidP="00875FFF">
      <w:pPr>
        <w:pStyle w:val="NoNum3"/>
      </w:pPr>
      <w:bookmarkStart w:id="4" w:name="_Toc246486642"/>
      <w:bookmarkStart w:id="5" w:name="_Toc397415074"/>
      <w:proofErr w:type="spellStart"/>
      <w:r w:rsidRPr="00BD31F1">
        <w:rPr>
          <w:rFonts w:hint="eastAsia"/>
        </w:rPr>
        <w:t>审阅</w:t>
      </w:r>
      <w:bookmarkEnd w:id="4"/>
      <w:bookmarkEnd w:id="5"/>
      <w:proofErr w:type="spellEnd"/>
    </w:p>
    <w:tbl>
      <w:tblPr>
        <w:tblW w:w="0" w:type="auto"/>
        <w:tblInd w:w="2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1418"/>
        <w:gridCol w:w="4678"/>
      </w:tblGrid>
      <w:tr w:rsidR="00D56DA7" w:rsidRPr="00BD31F1" w14:paraId="6837BE98" w14:textId="77777777" w:rsidTr="002B6E9B">
        <w:trPr>
          <w:cantSplit/>
          <w:tblHeader/>
        </w:trPr>
        <w:tc>
          <w:tcPr>
            <w:tcW w:w="1557" w:type="dxa"/>
            <w:shd w:val="pct10" w:color="auto" w:fill="auto"/>
          </w:tcPr>
          <w:p w14:paraId="1933EC17" w14:textId="77777777" w:rsidR="00D56DA7" w:rsidRPr="00BD31F1" w:rsidRDefault="00D56DA7" w:rsidP="00A54491">
            <w:pPr>
              <w:pStyle w:val="TableHeading"/>
            </w:pPr>
            <w:r w:rsidRPr="00BD31F1">
              <w:rPr>
                <w:rFonts w:hint="eastAsia"/>
              </w:rPr>
              <w:t>姓名</w:t>
            </w:r>
          </w:p>
        </w:tc>
        <w:tc>
          <w:tcPr>
            <w:tcW w:w="1418" w:type="dxa"/>
            <w:shd w:val="pct10" w:color="auto" w:fill="auto"/>
          </w:tcPr>
          <w:p w14:paraId="77F4FFA6" w14:textId="77777777" w:rsidR="00D56DA7" w:rsidRPr="00BD31F1" w:rsidRDefault="00D56DA7" w:rsidP="00A54491">
            <w:pPr>
              <w:pStyle w:val="TableHeading"/>
            </w:pPr>
            <w:r w:rsidRPr="00BD31F1">
              <w:rPr>
                <w:rFonts w:hint="eastAsia"/>
              </w:rPr>
              <w:t>职位</w:t>
            </w:r>
          </w:p>
        </w:tc>
        <w:tc>
          <w:tcPr>
            <w:tcW w:w="4678" w:type="dxa"/>
            <w:shd w:val="pct10" w:color="auto" w:fill="auto"/>
          </w:tcPr>
          <w:p w14:paraId="0D008695" w14:textId="77777777" w:rsidR="00D56DA7" w:rsidRPr="00BD31F1" w:rsidRDefault="00D56DA7" w:rsidP="00A54491">
            <w:pPr>
              <w:pStyle w:val="TableHeading"/>
            </w:pPr>
            <w:r w:rsidRPr="00BD31F1">
              <w:rPr>
                <w:rFonts w:hint="eastAsia"/>
              </w:rPr>
              <w:t xml:space="preserve">签字</w:t>
            </w:r>
          </w:p>
        </w:tc>
      </w:tr>
      <w:tr w:rsidR="00D56DA7" w:rsidRPr="00BD31F1" w14:paraId="4425E386" w14:textId="77777777" w:rsidTr="002B6E9B">
        <w:trPr>
          <w:cantSplit/>
          <w:trHeight w:hRule="exact" w:val="60"/>
          <w:tblHeader/>
        </w:trPr>
        <w:tc>
          <w:tcPr>
            <w:tcW w:w="1557" w:type="dxa"/>
            <w:shd w:val="pct50" w:color="auto" w:fill="auto"/>
          </w:tcPr>
          <w:p w14:paraId="3D97BD76" w14:textId="77777777" w:rsidR="00D56DA7" w:rsidRPr="00BD31F1" w:rsidRDefault="00D56DA7" w:rsidP="00A54491">
            <w:pPr>
              <w:pStyle w:val="TableText"/>
            </w:pPr>
          </w:p>
        </w:tc>
        <w:tc>
          <w:tcPr>
            <w:tcW w:w="1418" w:type="dxa"/>
            <w:shd w:val="pct50" w:color="auto" w:fill="auto"/>
          </w:tcPr>
          <w:p w14:paraId="014C3575" w14:textId="77777777" w:rsidR="00D56DA7" w:rsidRPr="00BD31F1" w:rsidRDefault="00D56DA7" w:rsidP="00A54491">
            <w:pPr>
              <w:pStyle w:val="TableText"/>
            </w:pPr>
          </w:p>
        </w:tc>
        <w:tc>
          <w:tcPr>
            <w:tcW w:w="4678" w:type="dxa"/>
            <w:shd w:val="pct50" w:color="auto" w:fill="auto"/>
          </w:tcPr>
          <w:p w14:paraId="63AB77F5" w14:textId="77777777" w:rsidR="00D56DA7" w:rsidRPr="00BD31F1" w:rsidRDefault="00D56DA7" w:rsidP="00A54491">
            <w:pPr>
              <w:pStyle w:val="TableText"/>
            </w:pPr>
          </w:p>
        </w:tc>
      </w:tr>
      <w:tr w:rsidR="00D56DA7" w:rsidRPr="00BD31F1" w14:paraId="465F2969" w14:textId="77777777" w:rsidTr="002B6E9B">
        <w:trPr>
          <w:cantSplit/>
        </w:trPr>
        <w:tc>
          <w:tcPr>
            <w:tcW w:w="1557" w:type="dxa"/>
          </w:tcPr>
          <w:p w14:paraId="7C9651BC" w14:textId="77777777" w:rsidR="00221F03" w:rsidRDefault="00000000">
            <w:r>
              <w:t xml:space="preserve">待确认</w:t>
            </w:r>
          </w:p>
        </w:tc>
        <w:tc>
          <w:tcPr>
            <w:tcW w:w="1418" w:type="dxa"/>
          </w:tcPr>
          <w:p w14:paraId="2DCA9322" w14:textId="77777777" w:rsidR="00221F03" w:rsidRDefault="00000000">
            <w:r>
              <w:t xml:space="preserve">项目负责人</w:t>
            </w:r>
          </w:p>
        </w:tc>
        <w:tc>
          <w:tcPr>
            <w:tcW w:w="4678" w:type="dxa"/>
          </w:tcPr>
          <w:p w14:paraId="4F7B4050" w14:textId="77777777" w:rsidR="00221F03" w:rsidRDefault="00000000">
            <w:r>
              <w:t xml:space="preserve"/>
            </w:r>
          </w:p>
        </w:tc>
      </w:tr>
      <w:tr w:rsidR="002B6E9B" w:rsidRPr="00BD31F1" w14:paraId="7B04899A" w14:textId="77777777" w:rsidTr="002B6E9B">
        <w:trPr>
          <w:cantSplit/>
        </w:trPr>
        <w:tc>
          <w:tcPr>
            <w:tcW w:w="1557" w:type="dxa"/>
          </w:tcPr>
          <w:p w14:paraId="5A139019" w14:textId="77777777" w:rsidR="002B6E9B" w:rsidRDefault="002B6E9B"/>
        </w:tc>
        <w:tc>
          <w:tcPr>
            <w:tcW w:w="1418" w:type="dxa"/>
          </w:tcPr>
          <w:p w14:paraId="3B8BE3D4" w14:textId="77777777" w:rsidR="002B6E9B" w:rsidRDefault="002B6E9B"/>
        </w:tc>
        <w:tc>
          <w:tcPr>
            <w:tcW w:w="4678" w:type="dxa"/>
          </w:tcPr>
          <w:p w14:paraId="00B00034" w14:textId="77777777" w:rsidR="002B6E9B" w:rsidRDefault="002B6E9B"/>
        </w:tc>
      </w:tr>
      <w:tr w:rsidR="002B6E9B" w:rsidRPr="00BD31F1" w14:paraId="5D088609" w14:textId="77777777" w:rsidTr="002B6E9B">
        <w:trPr>
          <w:cantSplit/>
        </w:trPr>
        <w:tc>
          <w:tcPr>
            <w:tcW w:w="1557" w:type="dxa"/>
          </w:tcPr>
          <w:p w14:paraId="25AE8624" w14:textId="77777777" w:rsidR="002B6E9B" w:rsidRDefault="002B6E9B"/>
        </w:tc>
        <w:tc>
          <w:tcPr>
            <w:tcW w:w="1418" w:type="dxa"/>
          </w:tcPr>
          <w:p w14:paraId="335CC6C8" w14:textId="77777777" w:rsidR="002B6E9B" w:rsidRDefault="002B6E9B"/>
        </w:tc>
        <w:tc>
          <w:tcPr>
            <w:tcW w:w="4678" w:type="dxa"/>
          </w:tcPr>
          <w:p w14:paraId="0942A6E0" w14:textId="77777777" w:rsidR="002B6E9B" w:rsidRDefault="002B6E9B"/>
        </w:tc>
      </w:tr>
      <w:tr w:rsidR="002B6E9B" w:rsidRPr="00BD31F1" w14:paraId="055961C7" w14:textId="77777777" w:rsidTr="002B6E9B">
        <w:trPr>
          <w:cantSplit/>
        </w:trPr>
        <w:tc>
          <w:tcPr>
            <w:tcW w:w="1557" w:type="dxa"/>
          </w:tcPr>
          <w:p w14:paraId="277FF808" w14:textId="77777777" w:rsidR="002B6E9B" w:rsidRDefault="002B6E9B"/>
        </w:tc>
        <w:tc>
          <w:tcPr>
            <w:tcW w:w="1418" w:type="dxa"/>
          </w:tcPr>
          <w:p w14:paraId="735B2378" w14:textId="77777777" w:rsidR="002B6E9B" w:rsidRDefault="002B6E9B"/>
        </w:tc>
        <w:tc>
          <w:tcPr>
            <w:tcW w:w="4678" w:type="dxa"/>
          </w:tcPr>
          <w:p w14:paraId="0A6CA743" w14:textId="77777777" w:rsidR="002B6E9B" w:rsidRDefault="002B6E9B"/>
        </w:tc>
      </w:tr>
      <w:tr w:rsidR="002B6E9B" w:rsidRPr="00BD31F1" w14:paraId="647F7F31" w14:textId="77777777" w:rsidTr="002B6E9B">
        <w:trPr>
          <w:cantSplit/>
        </w:trPr>
        <w:tc>
          <w:tcPr>
            <w:tcW w:w="1557" w:type="dxa"/>
          </w:tcPr>
          <w:p w14:paraId="0A0B7D83" w14:textId="77777777" w:rsidR="002B6E9B" w:rsidRDefault="002B6E9B"/>
        </w:tc>
        <w:tc>
          <w:tcPr>
            <w:tcW w:w="1418" w:type="dxa"/>
          </w:tcPr>
          <w:p w14:paraId="75DAD2BE" w14:textId="77777777" w:rsidR="002B6E9B" w:rsidRDefault="002B6E9B"/>
        </w:tc>
        <w:tc>
          <w:tcPr>
            <w:tcW w:w="4678" w:type="dxa"/>
          </w:tcPr>
          <w:p w14:paraId="66D3C027" w14:textId="77777777" w:rsidR="002B6E9B" w:rsidRDefault="002B6E9B"/>
        </w:tc>
      </w:tr>
    </w:tbl>
    <w:p w14:paraId="4BC46DA5" w14:textId="77777777" w:rsidR="00D56DA7" w:rsidRPr="00CD4009" w:rsidRDefault="00D56DA7" w:rsidP="00D56DA7">
      <w:pPr>
        <w:pStyle w:val="a0"/>
      </w:pPr>
    </w:p>
    <w:p w14:paraId="49AF3E3D" w14:textId="77777777" w:rsidR="00D56DA7" w:rsidRPr="00BD31F1" w:rsidRDefault="00D56DA7" w:rsidP="00D56DA7">
      <w:pPr>
        <w:pStyle w:val="HeadingBar"/>
      </w:pPr>
    </w:p>
    <w:p w14:paraId="62F38831" w14:textId="77777777" w:rsidR="00D56DA7" w:rsidRPr="00BD31F1" w:rsidRDefault="00D56DA7" w:rsidP="00D56DA7">
      <w:pPr>
        <w:pStyle w:val="NoNum3"/>
      </w:pPr>
      <w:bookmarkStart w:id="6" w:name="_Toc246486643"/>
      <w:bookmarkStart w:id="7" w:name="_Toc397415075"/>
      <w:proofErr w:type="spellStart"/>
      <w:r w:rsidRPr="00BD31F1">
        <w:rPr>
          <w:rFonts w:hint="eastAsia"/>
        </w:rPr>
        <w:t>发布</w:t>
      </w:r>
      <w:bookmarkEnd w:id="6"/>
      <w:bookmarkEnd w:id="7"/>
      <w:proofErr w:type="spellEnd"/>
    </w:p>
    <w:tbl>
      <w:tblPr>
        <w:tblW w:w="0" w:type="auto"/>
        <w:tblInd w:w="2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"/>
        <w:gridCol w:w="3429"/>
        <w:gridCol w:w="3306"/>
      </w:tblGrid>
      <w:tr w:rsidR="00D56DA7" w:rsidRPr="00BD31F1" w14:paraId="566E2F5C" w14:textId="77777777" w:rsidTr="002B6E9B">
        <w:trPr>
          <w:cantSplit/>
          <w:tblHeader/>
        </w:trPr>
        <w:tc>
          <w:tcPr>
            <w:tcW w:w="918" w:type="dxa"/>
            <w:shd w:val="pct10" w:color="auto" w:fill="auto"/>
          </w:tcPr>
          <w:p w14:paraId="33BCBE6E" w14:textId="77777777" w:rsidR="00D56DA7" w:rsidRPr="00BD31F1" w:rsidRDefault="00D56DA7" w:rsidP="00A54491">
            <w:pPr>
              <w:pStyle w:val="TableHeading"/>
            </w:pPr>
            <w:r w:rsidRPr="00BD31F1">
              <w:rPr>
                <w:rFonts w:hint="eastAsia"/>
              </w:rPr>
              <w:t>编码</w:t>
            </w:r>
          </w:p>
        </w:tc>
        <w:tc>
          <w:tcPr>
            <w:tcW w:w="3429" w:type="dxa"/>
            <w:shd w:val="pct10" w:color="auto" w:fill="auto"/>
          </w:tcPr>
          <w:p w14:paraId="6AE25AC0" w14:textId="77777777" w:rsidR="00D56DA7" w:rsidRPr="00BD31F1" w:rsidRDefault="00D56DA7" w:rsidP="00A54491">
            <w:pPr>
              <w:pStyle w:val="TableHeading"/>
            </w:pPr>
            <w:r w:rsidRPr="00BD31F1">
              <w:rPr>
                <w:rFonts w:hint="eastAsia"/>
              </w:rPr>
              <w:t>姓名</w:t>
            </w:r>
          </w:p>
        </w:tc>
        <w:tc>
          <w:tcPr>
            <w:tcW w:w="3306" w:type="dxa"/>
            <w:shd w:val="pct10" w:color="auto" w:fill="auto"/>
          </w:tcPr>
          <w:p w14:paraId="08C05AF5" w14:textId="77777777" w:rsidR="00D56DA7" w:rsidRPr="00BD31F1" w:rsidRDefault="00D56DA7" w:rsidP="00A54491">
            <w:pPr>
              <w:pStyle w:val="TableHeading"/>
            </w:pPr>
            <w:r w:rsidRPr="00BD31F1">
              <w:rPr>
                <w:rFonts w:hint="eastAsia"/>
              </w:rPr>
              <w:t xml:space="preserve">地点和位置</w:t>
            </w:r>
          </w:p>
        </w:tc>
      </w:tr>
      <w:tr w:rsidR="00D56DA7" w:rsidRPr="00BD31F1" w14:paraId="58E30D1A" w14:textId="77777777" w:rsidTr="002B6E9B">
        <w:trPr>
          <w:cantSplit/>
          <w:trHeight w:hRule="exact" w:val="60"/>
          <w:tblHeader/>
        </w:trPr>
        <w:tc>
          <w:tcPr>
            <w:tcW w:w="918" w:type="dxa"/>
            <w:shd w:val="pct50" w:color="auto" w:fill="auto"/>
          </w:tcPr>
          <w:p w14:paraId="5C1BCBC4" w14:textId="77777777" w:rsidR="00D56DA7" w:rsidRPr="00BD31F1" w:rsidRDefault="00D56DA7" w:rsidP="00A54491">
            <w:pPr>
              <w:pStyle w:val="TableText"/>
            </w:pPr>
          </w:p>
        </w:tc>
        <w:tc>
          <w:tcPr>
            <w:tcW w:w="3429" w:type="dxa"/>
            <w:shd w:val="pct50" w:color="auto" w:fill="auto"/>
          </w:tcPr>
          <w:p w14:paraId="3164F4E5" w14:textId="77777777" w:rsidR="00D56DA7" w:rsidRPr="00BD31F1" w:rsidRDefault="00D56DA7" w:rsidP="00A54491">
            <w:pPr>
              <w:pStyle w:val="TableText"/>
            </w:pPr>
          </w:p>
        </w:tc>
        <w:tc>
          <w:tcPr>
            <w:tcW w:w="3306" w:type="dxa"/>
            <w:shd w:val="pct50" w:color="auto" w:fill="auto"/>
          </w:tcPr>
          <w:p w14:paraId="0913D51A" w14:textId="77777777" w:rsidR="00D56DA7" w:rsidRPr="00BD31F1" w:rsidRDefault="00D56DA7" w:rsidP="00A54491">
            <w:pPr>
              <w:pStyle w:val="TableText"/>
            </w:pPr>
          </w:p>
        </w:tc>
      </w:tr>
      <w:tr w:rsidR="00D56DA7" w:rsidRPr="00BD31F1" w14:paraId="7887AAD4" w14:textId="77777777" w:rsidTr="002B6E9B">
        <w:trPr>
          <w:cantSplit/>
        </w:trPr>
        <w:tc>
          <w:tcPr>
            <w:tcW w:w="918" w:type="dxa"/>
          </w:tcPr>
          <w:p w14:paraId="197A834D" w14:textId="77777777" w:rsidR="00221F03" w:rsidRDefault="00000000">
            <w:r>
              <w:t xml:space="preserve">1</w:t>
            </w:r>
          </w:p>
        </w:tc>
        <w:tc>
          <w:tcPr>
            <w:tcW w:w="3429" w:type="dxa"/>
          </w:tcPr>
          <w:p w14:paraId="0C0BE72F" w14:textId="77777777" w:rsidR="00221F03" w:rsidRDefault="00000000">
            <w:r>
              <w:t xml:space="preserve">ERP销售管理系统</w:t>
            </w:r>
          </w:p>
        </w:tc>
        <w:tc>
          <w:tcPr>
            <w:tcW w:w="3306" w:type="dxa"/>
          </w:tcPr>
          <w:p w14:paraId="3FB0B11E" w14:textId="77777777" w:rsidR="00221F03" w:rsidRDefault="00000000">
            <w:r>
              <w:t xml:space="preserve">项目文档库</w:t>
            </w:r>
          </w:p>
        </w:tc>
      </w:tr>
      <w:tr w:rsidR="002B6E9B" w:rsidRPr="00BD31F1" w14:paraId="1F41B780" w14:textId="77777777" w:rsidTr="002B6E9B">
        <w:trPr>
          <w:cantSplit/>
        </w:trPr>
        <w:tc>
          <w:tcPr>
            <w:tcW w:w="918" w:type="dxa"/>
          </w:tcPr>
          <w:p w14:paraId="235E6832" w14:textId="77777777" w:rsidR="002B6E9B" w:rsidRDefault="002B6E9B"/>
        </w:tc>
        <w:tc>
          <w:tcPr>
            <w:tcW w:w="3429" w:type="dxa"/>
          </w:tcPr>
          <w:p w14:paraId="77D01476" w14:textId="77777777" w:rsidR="002B6E9B" w:rsidRDefault="002B6E9B"/>
        </w:tc>
        <w:tc>
          <w:tcPr>
            <w:tcW w:w="3306" w:type="dxa"/>
          </w:tcPr>
          <w:p w14:paraId="04ADEBF5" w14:textId="77777777" w:rsidR="002B6E9B" w:rsidRDefault="002B6E9B"/>
        </w:tc>
      </w:tr>
      <w:tr w:rsidR="002B6E9B" w:rsidRPr="00BD31F1" w14:paraId="4A91D2A7" w14:textId="77777777" w:rsidTr="002B6E9B">
        <w:trPr>
          <w:cantSplit/>
        </w:trPr>
        <w:tc>
          <w:tcPr>
            <w:tcW w:w="918" w:type="dxa"/>
          </w:tcPr>
          <w:p w14:paraId="2035911E" w14:textId="77777777" w:rsidR="002B6E9B" w:rsidRDefault="002B6E9B"/>
        </w:tc>
        <w:tc>
          <w:tcPr>
            <w:tcW w:w="3429" w:type="dxa"/>
          </w:tcPr>
          <w:p w14:paraId="420CF9D3" w14:textId="77777777" w:rsidR="002B6E9B" w:rsidRDefault="002B6E9B"/>
        </w:tc>
        <w:tc>
          <w:tcPr>
            <w:tcW w:w="3306" w:type="dxa"/>
          </w:tcPr>
          <w:p w14:paraId="06D8E9E6" w14:textId="77777777" w:rsidR="002B6E9B" w:rsidRDefault="002B6E9B"/>
        </w:tc>
      </w:tr>
      <w:tr w:rsidR="002B6E9B" w:rsidRPr="00BD31F1" w14:paraId="712EA6B0" w14:textId="77777777" w:rsidTr="002B6E9B">
        <w:trPr>
          <w:cantSplit/>
        </w:trPr>
        <w:tc>
          <w:tcPr>
            <w:tcW w:w="918" w:type="dxa"/>
          </w:tcPr>
          <w:p w14:paraId="225BD7CA" w14:textId="77777777" w:rsidR="002B6E9B" w:rsidRDefault="002B6E9B"/>
        </w:tc>
        <w:tc>
          <w:tcPr>
            <w:tcW w:w="3429" w:type="dxa"/>
          </w:tcPr>
          <w:p w14:paraId="38721C07" w14:textId="77777777" w:rsidR="002B6E9B" w:rsidRDefault="002B6E9B"/>
        </w:tc>
        <w:tc>
          <w:tcPr>
            <w:tcW w:w="3306" w:type="dxa"/>
          </w:tcPr>
          <w:p w14:paraId="0CAA0280" w14:textId="77777777" w:rsidR="002B6E9B" w:rsidRDefault="002B6E9B"/>
        </w:tc>
      </w:tr>
      <w:tr w:rsidR="002B6E9B" w:rsidRPr="00BD31F1" w14:paraId="4D50C6A9" w14:textId="77777777" w:rsidTr="002B6E9B">
        <w:trPr>
          <w:cantSplit/>
        </w:trPr>
        <w:tc>
          <w:tcPr>
            <w:tcW w:w="918" w:type="dxa"/>
          </w:tcPr>
          <w:p w14:paraId="4A33307F" w14:textId="77777777" w:rsidR="002B6E9B" w:rsidRDefault="002B6E9B"/>
        </w:tc>
        <w:tc>
          <w:tcPr>
            <w:tcW w:w="3429" w:type="dxa"/>
          </w:tcPr>
          <w:p w14:paraId="28D84AC9" w14:textId="77777777" w:rsidR="002B6E9B" w:rsidRDefault="002B6E9B"/>
        </w:tc>
        <w:tc>
          <w:tcPr>
            <w:tcW w:w="3306" w:type="dxa"/>
          </w:tcPr>
          <w:p w14:paraId="0CB9C1E9" w14:textId="77777777" w:rsidR="002B6E9B" w:rsidRDefault="002B6E9B"/>
        </w:tc>
      </w:tr>
    </w:tbl>
    <w:p w14:paraId="1E6DA4CE" w14:textId="77777777" w:rsidR="00FF7F33" w:rsidRPr="00CD4009" w:rsidRDefault="008B3019" w:rsidP="001B39B6">
      <w:pPr>
        <w:pStyle w:val="2"/>
        <w:tabs>
          <w:tab w:val="clear" w:pos="1080"/>
          <w:tab w:val="num" w:pos="160"/>
        </w:tabs>
        <w:ind w:left="0" w:firstLine="0"/>
      </w:pPr>
      <w:bookmarkStart w:id="8" w:name="_Toc397415076"/>
      <w:proofErr w:type="spellStart"/>
      <w:r>
        <w:rPr>
          <w:rFonts w:hint="eastAsia"/>
        </w:rPr>
        <w:lastRenderedPageBreak/>
        <w:t>概述</w:t>
      </w:r>
      <w:bookmarkEnd w:id="8"/>
      <w:proofErr w:type="spellEnd"/>
    </w:p>
    <w:p w14:paraId="6F58476D" w14:textId="77777777" w:rsidR="000D2D92" w:rsidRPr="000F2814" w:rsidRDefault="000D2D92" w:rsidP="00EB3D94">
      <w:pPr>
        <w:pStyle w:val="a0"/>
        <w:ind w:left="0"/>
      </w:pPr>
      <w:r>
        <w:t xml:space="preserve">业务背景：</w:t>
      </w:r>
      <w:r>
        <w:t xml:space="preserve">企业日常销售业务中，销售订单是核心数据源，管理层需要快速了解不同区域、产品线、客户的订单执行情况，以支持销售策略调整和绩效考核。当前报表多依赖手工汇总，效率低且易出错。因此需开发自动化报表，定期输出Excel供销售经理分析。该报表将整合销售订单的金额、数量和完成率，按区域、产品线、客户层级分组，提供多维数据透视。通过此报表，销售经理可直观对比各区域、产品线、客户的表现，识别低完成率区域或产品线，及时跟进问题订单。同时支持导出Excel，便于进一步加工和分发。</w:t>
      </w:r>
    </w:p>
    <w:p w14:paraId="28B92393" w14:textId="77777777" w:rsidR="000D2D92" w:rsidRDefault="008B3019" w:rsidP="000D2D92">
      <w:pPr>
        <w:pStyle w:val="3"/>
      </w:pPr>
      <w:bookmarkStart w:id="9" w:name="_Toc397415077"/>
      <w:proofErr w:type="spellStart"/>
      <w:r>
        <w:rPr>
          <w:rFonts w:hint="eastAsia"/>
        </w:rPr>
        <w:t xml:space="preserve">目的</w:t>
      </w:r>
      <w:bookmarkEnd w:id="9"/>
      <w:proofErr w:type="spellEnd"/>
    </w:p>
    <w:p w14:paraId="6196855C" w14:textId="77777777" w:rsidR="008B3019" w:rsidRPr="008402BB" w:rsidRDefault="008402BB" w:rsidP="00401F4D">
      <w:pPr>
        <w:pStyle w:val="a0"/>
        <w:ind w:left="0"/>
      </w:pPr>
      <w:r>
        <w:t xml:space="preserve">提供按区域、产品线、客户分组的销售订单执行情况分析，辅助销售决策与绩效考核。</w:t>
      </w:r>
    </w:p>
    <w:p w14:paraId="6686F4C9" w14:textId="77777777" w:rsidR="00305B23" w:rsidRDefault="00305B23" w:rsidP="00305B23">
      <w:pPr>
        <w:pStyle w:val="HeadingBar"/>
      </w:pPr>
    </w:p>
    <w:p w14:paraId="62699F1B" w14:textId="77777777" w:rsidR="00305B23" w:rsidRDefault="008B3019" w:rsidP="00305B23">
      <w:pPr>
        <w:pStyle w:val="3"/>
      </w:pPr>
      <w:bookmarkStart w:id="10" w:name="_Toc397415078"/>
      <w:proofErr w:type="spellStart"/>
      <w:r>
        <w:rPr>
          <w:rFonts w:hint="eastAsia"/>
        </w:rPr>
        <w:t xml:space="preserve">适用范围</w:t>
      </w:r>
      <w:bookmarkEnd w:id="10"/>
      <w:proofErr w:type="spellEnd"/>
    </w:p>
    <w:p w14:paraId="0909B1B8" w14:textId="77777777" w:rsidR="008402BB" w:rsidRDefault="00CF2DE6" w:rsidP="00401F4D">
      <w:pPr>
        <w:pStyle w:val="a0"/>
        <w:ind w:left="0"/>
      </w:pPr>
      <w:r>
        <w:t xml:space="preserve">所有已审核的销售订单（不含已取消订单，参数可包含），时间范围默认当月。</w:t>
      </w:r>
    </w:p>
    <w:p w14:paraId="53F38A54" w14:textId="77777777" w:rsidR="00A80AB7" w:rsidRDefault="00CF2DE6" w:rsidP="00401F4D">
      <w:pPr>
        <w:pStyle w:val="a0"/>
        <w:ind w:left="0"/>
      </w:pPr>
      <w:r>
        <w:t xml:space="preserve">使用对象：销售经理、销售运营人员；所属职责：销售管理；菜单位置：销售管理 &gt; 报表 &gt; 销售订单分析报表；前提条件：销售订单模块已启用，订单数据录入完整</w:t>
      </w:r>
    </w:p>
    <w:p w14:paraId="410E91FB" w14:textId="77777777" w:rsidR="008E08F0" w:rsidRDefault="008E08F0" w:rsidP="008E08F0">
      <w:pPr>
        <w:pStyle w:val="HeadingBar"/>
      </w:pPr>
    </w:p>
    <w:p w14:paraId="67031F60" w14:textId="77777777" w:rsidR="008402BB" w:rsidRPr="00721CBF" w:rsidRDefault="008734B2" w:rsidP="00802473">
      <w:pPr>
        <w:pStyle w:val="3"/>
      </w:pPr>
      <w:bookmarkStart w:id="11" w:name="_Toc397415079"/>
      <w:proofErr w:type="spellStart"/>
      <w:r>
        <w:rPr>
          <w:rFonts w:hint="eastAsia"/>
        </w:rPr>
        <w:t xml:space="preserve">参考文档</w:t>
      </w:r>
      <w:bookmarkEnd w:id="11"/>
      <w:proofErr w:type="spellEnd"/>
    </w:p>
    <w:p w14:paraId="7DD793DE" w14:textId="77777777" w:rsidR="008402BB" w:rsidRPr="00721CBF" w:rsidRDefault="00CF2DE6" w:rsidP="00401F4D">
      <w:pPr>
        <w:pStyle w:val="a0"/>
        <w:ind w:left="0"/>
      </w:pPr>
      <w:r>
        <w:t xml:space="preserve">1. 销售订单表结构文档</w:t>
        <w:br/>
        <w:t xml:space="preserve">2. 客户主数据文档</w:t>
        <w:br/>
        <w:t xml:space="preserve">3. 产品线分类文档</w:t>
      </w:r>
    </w:p>
    <w:p w14:paraId="52509E5D" w14:textId="77777777" w:rsidR="008D7266" w:rsidRDefault="008D7266" w:rsidP="00401F4D">
      <w:pPr>
        <w:pStyle w:val="a0"/>
        <w:ind w:left="0"/>
      </w:pPr>
    </w:p>
    <w:p w14:paraId="79D83338" w14:textId="77777777" w:rsidR="001D051A" w:rsidRPr="00E62936" w:rsidRDefault="001D051A" w:rsidP="001D051A">
      <w:pPr>
        <w:pStyle w:val="HD2"/>
      </w:pPr>
      <w:bookmarkStart w:id="12" w:name="_Toc263255085"/>
      <w:bookmarkStart w:id="13" w:name="_Toc397415080"/>
      <w:r>
        <w:rPr>
          <w:rFonts w:hint="eastAsia"/>
        </w:rPr>
        <w:lastRenderedPageBreak/>
        <w:t xml:space="preserve">详细描述</w:t>
      </w:r>
      <w:bookmarkEnd w:id="12"/>
      <w:bookmarkEnd w:id="13"/>
    </w:p>
    <w:p w14:paraId="7631D896" w14:textId="77777777" w:rsidR="001D051A" w:rsidRPr="00272393" w:rsidRDefault="007A37A1" w:rsidP="00401F4D">
      <w:pPr>
        <w:pStyle w:val="a0"/>
        <w:spacing w:line="360" w:lineRule="auto"/>
        <w:ind w:left="0"/>
        <w:rPr>
          <w:rFonts w:ascii="宋体" w:hAnsi="宋体" w:hint="eastAsia"/>
          <w:sz w:val="21"/>
          <w:szCs w:val="21"/>
        </w:rPr>
      </w:pPr>
      <w:r>
        <w:t xml:space="preserve">销售经理需要一份按区域、产品线、客户三个维度分组的销售订单分析报表，以了解各维度下的订单执行效率。报表需包含订单总金额、订单总数量、已完成数量（指已发货数量），并自动计算完成率（已完成数量/订单数量）。为便于深入分析，报表应支持按时间段、区域、产品线、客户等筛选条件。最终输出格式为Excel，每个分组层级带小计，便于下钻。</w:t>
      </w:r>
    </w:p>
    <w:p w14:paraId="714EEC66" w14:textId="77777777" w:rsidR="001D051A" w:rsidRPr="00B85093" w:rsidRDefault="001D051A" w:rsidP="001D051A">
      <w:pPr>
        <w:pStyle w:val="HeadingBar"/>
      </w:pPr>
      <w:r>
        <w:t xml:space="preserve">开发后解决的问题：</w:t>
      </w:r>
      <w:r>
        <w:t xml:space="preserve">1. 解决了手工汇总效率低下、数据不一致的问题</w:t>
        <w:br/>
        <w:t xml:space="preserve">2. 解决了无法直观对比不同维度订单完成率的问题</w:t>
        <w:br/>
        <w:t xml:space="preserve">3. 解决了无法快速导出结构化报表供管理层分析的问题</w:t>
      </w:r>
    </w:p>
    <w:p w14:paraId="7BCFF345" w14:textId="77777777" w:rsidR="001D051A" w:rsidRDefault="001D051A" w:rsidP="001D051A">
      <w:pPr>
        <w:pStyle w:val="3"/>
      </w:pPr>
      <w:bookmarkStart w:id="14" w:name="_Toc70225255"/>
      <w:bookmarkStart w:id="15" w:name="_Toc263255086"/>
      <w:bookmarkStart w:id="16" w:name="_Toc397415081"/>
      <w:proofErr w:type="spellStart"/>
      <w:r>
        <w:rPr>
          <w:rFonts w:hint="eastAsia"/>
        </w:rPr>
        <w:t>基本业务需求</w:t>
      </w:r>
      <w:bookmarkEnd w:id="14"/>
      <w:bookmarkEnd w:id="15"/>
      <w:bookmarkEnd w:id="16"/>
      <w:proofErr w:type="spellEnd"/>
    </w:p>
    <w:p w14:paraId="73B4A5C2" w14:textId="77777777" w:rsidR="001D051A" w:rsidRDefault="001D051A" w:rsidP="00401F4D">
      <w:pPr>
        <w:pStyle w:val="a0"/>
        <w:spacing w:line="360" w:lineRule="auto"/>
        <w:ind w:left="0"/>
        <w:rPr>
          <w:rFonts w:ascii="宋体" w:hAnsi="宋体" w:hint="eastAsia"/>
          <w:sz w:val="21"/>
          <w:szCs w:val="21"/>
        </w:rPr>
      </w:pPr>
      <w:r w:rsidRPr="00272393">
        <w:rPr>
          <w:rFonts w:ascii="宋体" w:hAnsi="宋体" w:hint="eastAsia"/>
          <w:sz w:val="21"/>
          <w:szCs w:val="21"/>
        </w:rPr>
        <w:t>本</w:t>
      </w:r>
      <w:r w:rsidRPr="00F61190">
        <w:rPr>
          <w:rFonts w:ascii="宋体" w:hAnsi="宋体" w:hint="eastAsia"/>
          <w:sz w:val="21"/>
          <w:szCs w:val="21"/>
        </w:rPr>
        <w:t>文档</w:t>
      </w:r>
      <w:r>
        <w:rPr>
          <w:rFonts w:ascii="宋体" w:hAnsi="宋体" w:hint="eastAsia"/>
          <w:sz w:val="21"/>
          <w:szCs w:val="21"/>
        </w:rPr>
        <w:t>描述</w:t>
      </w:r>
      <w:r w:rsidRPr="00F61190">
        <w:rPr>
          <w:rFonts w:ascii="宋体" w:hAnsi="宋体" w:hint="eastAsia"/>
          <w:sz w:val="21"/>
          <w:szCs w:val="21"/>
        </w:rPr>
        <w:t>关于此报表的业务需求，详细说明以下内容以及其它必要内容</w:t>
      </w:r>
      <w:r>
        <w:rPr>
          <w:rFonts w:ascii="宋体" w:hAnsi="宋体" w:hint="eastAsia"/>
          <w:sz w:val="21"/>
          <w:szCs w:val="21"/>
        </w:rPr>
        <w:t xml:space="preserve">。</w:t>
      </w:r>
    </w:p>
    <w:p w14:paraId="744801E1" w14:textId="77777777" w:rsidR="001D051A" w:rsidRDefault="001D051A" w:rsidP="00401F4D">
      <w:pPr>
        <w:pStyle w:val="a0"/>
        <w:spacing w:line="360" w:lineRule="auto"/>
        <w:ind w:left="0"/>
        <w:rPr>
          <w:rFonts w:ascii="宋体" w:hAnsi="宋体" w:hint="eastAsia"/>
          <w:sz w:val="21"/>
          <w:szCs w:val="21"/>
        </w:rPr>
      </w:pPr>
      <w:r>
        <w:t xml:space="preserve">销售经理需要一份按区域、产品线、客户三个维度分组的销售订单分析报表，以了解各维度下的订单执行效率。报表需包含订单总金额、订单总数量、已完成数量（指已发货数量），并自动计算完成率（已完成数量/订单数量）。为便于深入分析，报表应支持按时间段、区域、产品线、客户等筛选条件。最终输出格式为Excel，每个分组层级带小计，便于下钻。</w:t>
      </w:r>
    </w:p>
    <w:p w14:paraId="097CFF11" w14:textId="77777777" w:rsidR="001D051A" w:rsidRDefault="001D051A" w:rsidP="00401F4D">
      <w:pPr>
        <w:pStyle w:val="a0"/>
        <w:spacing w:line="360" w:lineRule="auto"/>
        <w:ind w:left="0"/>
        <w:rPr>
          <w:rFonts w:ascii="宋体" w:hAnsi="宋体" w:hint="eastAsia"/>
          <w:sz w:val="21"/>
          <w:szCs w:val="21"/>
        </w:rPr>
      </w:pPr>
    </w:p>
    <w:p w14:paraId="1B51D910" w14:textId="77777777" w:rsidR="001D051A" w:rsidRPr="00272393" w:rsidRDefault="001D051A" w:rsidP="00401F4D">
      <w:pPr>
        <w:pStyle w:val="a0"/>
        <w:spacing w:line="360" w:lineRule="auto"/>
        <w:ind w:left="0"/>
        <w:rPr>
          <w:rFonts w:ascii="宋体" w:hAnsi="宋体" w:hint="eastAsia"/>
          <w:sz w:val="21"/>
          <w:szCs w:val="21"/>
        </w:rPr>
      </w:pPr>
      <w:proofErr w:type="gramStart"/>
      <w:r>
        <w:t xml:space="preserve">1. 多维分组：区域-&gt;产品线-&gt;客户三级分组，每个层级显示小计</w:t>
        <w:br/>
        <w:t xml:space="preserve">2. 关键指标：订单金额、订单数量、已完成数量、完成率（百分比）</w:t>
        <w:br/>
        <w:t xml:space="preserve">3. 参数筛选：日期范围、销售区域（多选）、产品线（多选）、客户（多选）、是否包含已取消订单</w:t>
        <w:br/>
        <w:t xml:space="preserve">4. Excel导出：保留分组格式，列标题加粗，数字格式化，完成率百分比显示</w:t>
        <w:br/>
        <w:t xml:space="preserve">5. 数据排序：按区域编码、产品线编码、客户编码升序</w:t>
      </w:r>
    </w:p>
    <w:p w14:paraId="2E0102E5" w14:textId="77777777" w:rsidR="001D051A" w:rsidRPr="00B85093" w:rsidRDefault="001D051A" w:rsidP="001D051A">
      <w:pPr>
        <w:pStyle w:val="HeadingBar"/>
      </w:pPr>
    </w:p>
    <w:p w14:paraId="77D8DAFD" w14:textId="77777777" w:rsidR="001D051A" w:rsidRDefault="001D051A" w:rsidP="001D051A">
      <w:pPr>
        <w:pStyle w:val="3"/>
      </w:pPr>
      <w:bookmarkStart w:id="17" w:name="_Toc263255087"/>
      <w:bookmarkStart w:id="18" w:name="_Toc397415082"/>
      <w:proofErr w:type="spellStart"/>
      <w:r>
        <w:rPr>
          <w:rFonts w:hint="eastAsia"/>
        </w:rPr>
        <w:t>主要特性</w:t>
      </w:r>
      <w:bookmarkEnd w:id="17"/>
      <w:bookmarkEnd w:id="18"/>
      <w:proofErr w:type="spellEnd"/>
    </w:p>
    <w:p w14:paraId="555606E8" w14:textId="77777777" w:rsidR="001D051A" w:rsidRPr="00E707D4" w:rsidRDefault="001D051A" w:rsidP="001B39B6">
      <w:pPr>
        <w:pStyle w:val="42"/>
        <w:spacing w:before="120" w:after="120" w:line="360" w:lineRule="auto"/>
        <w:ind w:leftChars="-2" w:left="0"/>
      </w:pPr>
      <w:proofErr w:type="spellStart"/>
      <w:r>
        <w:rPr>
          <w:rFonts w:hint="eastAsia"/>
        </w:rPr>
        <w:t>参考报表</w:t>
      </w:r>
      <w:proofErr w:type="spellEnd"/>
    </w:p>
    <w:p w14:paraId="6053DACE" w14:textId="77777777" w:rsidR="001D051A" w:rsidRPr="00B22168" w:rsidRDefault="001D051A" w:rsidP="001B39B6">
      <w:pPr>
        <w:pStyle w:val="a0"/>
        <w:spacing w:line="360" w:lineRule="auto"/>
        <w:ind w:left="0"/>
        <w:rPr>
          <w:sz w:val="21"/>
          <w:szCs w:val="21"/>
        </w:rPr>
      </w:pPr>
      <w:r>
        <w:t xml:space="preserve">参考报表：</w:t>
      </w:r>
      <w:proofErr w:type="gramStart"/>
      <w:r>
        <w:t xml:space="preserve">无</w:t>
      </w:r>
    </w:p>
    <w:p w14:paraId="0BFDF997" w14:textId="77777777" w:rsidR="001D051A" w:rsidRPr="00B22168" w:rsidRDefault="001D051A" w:rsidP="001B39B6">
      <w:pPr>
        <w:pStyle w:val="a0"/>
        <w:spacing w:line="360" w:lineRule="auto"/>
        <w:ind w:left="0"/>
        <w:rPr>
          <w:sz w:val="21"/>
          <w:szCs w:val="21"/>
        </w:rPr>
      </w:pPr>
    </w:p>
    <w:p w14:paraId="295CC6C9" w14:textId="77777777" w:rsidR="001D051A" w:rsidRPr="00B22168" w:rsidRDefault="001D051A" w:rsidP="001B39B6">
      <w:pPr>
        <w:pStyle w:val="a0"/>
        <w:spacing w:line="360" w:lineRule="auto"/>
        <w:ind w:left="0"/>
        <w:rPr>
          <w:sz w:val="21"/>
          <w:szCs w:val="21"/>
        </w:rPr>
      </w:pPr>
    </w:p>
    <w:p w14:paraId="6742D7F2" w14:textId="77777777" w:rsidR="001D051A" w:rsidRPr="00B22168" w:rsidRDefault="001D051A" w:rsidP="001B39B6">
      <w:pPr>
        <w:pStyle w:val="a0"/>
        <w:spacing w:line="360" w:lineRule="auto"/>
        <w:ind w:left="0"/>
        <w:rPr>
          <w:sz w:val="21"/>
          <w:szCs w:val="21"/>
        </w:rPr>
      </w:pPr>
    </w:p>
    <w:p w14:paraId="0A635155" w14:textId="77777777" w:rsidR="001D051A" w:rsidRPr="00E707D4" w:rsidRDefault="001D051A" w:rsidP="001B39B6">
      <w:pPr>
        <w:pStyle w:val="42"/>
        <w:spacing w:before="120" w:after="120" w:line="360" w:lineRule="auto"/>
        <w:ind w:leftChars="-2" w:left="0"/>
      </w:pPr>
      <w:proofErr w:type="spellStart"/>
      <w:r>
        <w:rPr>
          <w:rFonts w:hint="eastAsia"/>
        </w:rPr>
        <w:t>报表所属请求组</w:t>
      </w:r>
      <w:proofErr w:type="spellEnd"/>
    </w:p>
    <w:p w14:paraId="1F33EB5E" w14:textId="77777777" w:rsidR="001D051A" w:rsidRPr="00656555" w:rsidRDefault="001D051A" w:rsidP="001B39B6">
      <w:pPr>
        <w:pStyle w:val="a0"/>
        <w:spacing w:line="360" w:lineRule="auto"/>
        <w:ind w:leftChars="83" w:left="166"/>
        <w:rPr>
          <w:sz w:val="21"/>
          <w:szCs w:val="21"/>
        </w:rPr>
      </w:pPr>
      <w:r>
        <w:t xml:space="preserve">请求组：</w:t>
      </w:r>
      <w:r>
        <w:t xml:space="preserve">销售分析报表组</w:t>
      </w:r>
    </w:p>
    <w:p w14:paraId="25D9458C" w14:textId="77777777" w:rsidR="001D051A" w:rsidRPr="000F7E9D" w:rsidRDefault="001D051A" w:rsidP="001B39B6">
      <w:pPr>
        <w:pStyle w:val="a0"/>
        <w:spacing w:line="360" w:lineRule="auto"/>
        <w:ind w:leftChars="83" w:left="166"/>
        <w:rPr>
          <w:sz w:val="21"/>
          <w:szCs w:val="21"/>
        </w:rPr>
      </w:pPr>
      <w:r>
        <w:t>应用模块：</w:t>
      </w:r>
      <w:r>
        <w:t xml:space="preserve">OM</w:t>
      </w:r>
    </w:p>
    <w:p w14:paraId="1B4DE1E1" w14:textId="77777777" w:rsidR="001D051A" w:rsidRPr="00E707D4" w:rsidRDefault="001D051A" w:rsidP="001B39B6">
      <w:pPr>
        <w:pStyle w:val="42"/>
        <w:spacing w:before="120" w:after="120" w:line="360" w:lineRule="auto"/>
        <w:ind w:leftChars="-2" w:left="0"/>
      </w:pPr>
      <w:proofErr w:type="spellStart"/>
      <w:r w:rsidRPr="00E707D4">
        <w:rPr>
          <w:rFonts w:hint="eastAsia"/>
        </w:rPr>
        <w:t xml:space="preserve">报表数据范围</w:t>
      </w:r>
      <w:proofErr w:type="spellEnd"/>
    </w:p>
    <w:p w14:paraId="15DF3C4C" w14:textId="77777777" w:rsidR="001D051A" w:rsidRDefault="001D051A" w:rsidP="001B39B6">
      <w:pPr>
        <w:pStyle w:val="a0"/>
        <w:spacing w:line="360" w:lineRule="auto"/>
        <w:ind w:leftChars="90" w:left="180"/>
        <w:rPr>
          <w:sz w:val="21"/>
          <w:szCs w:val="21"/>
        </w:rPr>
      </w:pPr>
      <w:proofErr w:type="gramStart"/>
      <w:r>
        <w:t xml:space="preserve">所有已审核且未取消的销售订单（参数可选包含已取消），订单行明细按物料关联产品线</w:t>
      </w:r>
    </w:p>
    <w:p w14:paraId="3018F4FF" w14:textId="77777777" w:rsidR="001D051A" w:rsidRDefault="001D051A" w:rsidP="001B39B6">
      <w:pPr>
        <w:pStyle w:val="a0"/>
        <w:spacing w:line="360" w:lineRule="auto"/>
        <w:ind w:leftChars="90" w:left="180"/>
        <w:rPr>
          <w:sz w:val="21"/>
          <w:szCs w:val="21"/>
        </w:rPr>
      </w:pPr>
    </w:p>
    <w:p w14:paraId="487B95C1" w14:textId="77777777" w:rsidR="001D051A" w:rsidRDefault="001D051A" w:rsidP="001B39B6">
      <w:pPr>
        <w:pStyle w:val="a0"/>
        <w:spacing w:line="360" w:lineRule="auto"/>
        <w:ind w:leftChars="90" w:left="180"/>
        <w:rPr>
          <w:sz w:val="21"/>
          <w:szCs w:val="21"/>
        </w:rPr>
      </w:pPr>
    </w:p>
    <w:p w14:paraId="482CF304" w14:textId="77777777" w:rsidR="001D051A" w:rsidRDefault="001D051A" w:rsidP="001B39B6">
      <w:pPr>
        <w:pStyle w:val="a0"/>
        <w:spacing w:line="360" w:lineRule="auto"/>
        <w:ind w:leftChars="90" w:left="180"/>
        <w:rPr>
          <w:sz w:val="21"/>
          <w:szCs w:val="21"/>
        </w:rPr>
      </w:pPr>
    </w:p>
    <w:p w14:paraId="7F73BB7D" w14:textId="77777777" w:rsidR="001D051A" w:rsidRDefault="001D051A" w:rsidP="001B39B6">
      <w:pPr>
        <w:pStyle w:val="a0"/>
        <w:spacing w:line="360" w:lineRule="auto"/>
        <w:ind w:leftChars="90" w:left="180"/>
        <w:rPr>
          <w:sz w:val="21"/>
          <w:szCs w:val="21"/>
        </w:rPr>
      </w:pPr>
    </w:p>
    <w:p w14:paraId="15EC9EDA" w14:textId="77777777" w:rsidR="001D051A" w:rsidRPr="00945C18" w:rsidRDefault="001D051A" w:rsidP="001B39B6">
      <w:pPr>
        <w:pStyle w:val="a0"/>
        <w:spacing w:line="360" w:lineRule="auto"/>
        <w:ind w:leftChars="90" w:left="180"/>
        <w:rPr>
          <w:sz w:val="21"/>
          <w:szCs w:val="21"/>
        </w:rPr>
      </w:pPr>
    </w:p>
    <w:p w14:paraId="3196CF2A" w14:textId="77777777" w:rsidR="001D051A" w:rsidRDefault="001D051A" w:rsidP="001B39B6">
      <w:pPr>
        <w:pStyle w:val="42"/>
        <w:spacing w:before="120" w:after="120" w:line="360" w:lineRule="auto"/>
        <w:ind w:leftChars="-2" w:left="0"/>
      </w:pPr>
      <w:proofErr w:type="spellStart"/>
      <w:r>
        <w:rPr>
          <w:rFonts w:hint="eastAsia"/>
        </w:rPr>
        <w:t xml:space="preserve">数据分组规则</w:t>
      </w:r>
      <w:proofErr w:type="spellEnd"/>
    </w:p>
    <w:p w14:paraId="01963A0E" w14:textId="77777777" w:rsidR="001D051A" w:rsidRPr="00945C18" w:rsidRDefault="001D051A" w:rsidP="001B39B6">
      <w:pPr>
        <w:pStyle w:val="a0"/>
        <w:spacing w:line="360" w:lineRule="auto"/>
        <w:ind w:leftChars="90" w:left="180"/>
        <w:rPr>
          <w:sz w:val="21"/>
          <w:szCs w:val="21"/>
        </w:rPr>
      </w:pPr>
      <w:r>
        <w:t xml:space="preserve">先按销售区域分组，再按产品线分组，最后按客户分组</w:t>
      </w:r>
    </w:p>
    <w:p w14:paraId="7B3DDC9C" w14:textId="77777777" w:rsidR="001D051A" w:rsidRDefault="001D051A" w:rsidP="001B39B6">
      <w:pPr>
        <w:pStyle w:val="42"/>
        <w:spacing w:before="120" w:after="120" w:line="360" w:lineRule="auto"/>
        <w:ind w:leftChars="-2" w:left="0"/>
      </w:pPr>
      <w:proofErr w:type="spellStart"/>
      <w:r>
        <w:rPr>
          <w:rFonts w:hint="eastAsia"/>
        </w:rPr>
        <w:t xml:space="preserve">排序规则</w:t>
      </w:r>
      <w:proofErr w:type="spellEnd"/>
    </w:p>
    <w:p w14:paraId="0F454F5A" w14:textId="77777777" w:rsidR="001D051A" w:rsidRDefault="001D051A" w:rsidP="001B39B6">
      <w:pPr>
        <w:pStyle w:val="a0"/>
        <w:numPr>
          <w:ilvl w:val="0"/>
          <w:numId w:val="35"/>
        </w:numPr>
        <w:tabs>
          <w:tab w:val="clear" w:pos="2925"/>
          <w:tab w:val="num" w:pos="385"/>
        </w:tabs>
        <w:overflowPunct/>
        <w:autoSpaceDE/>
        <w:autoSpaceDN/>
        <w:adjustRightInd/>
        <w:spacing w:line="360" w:lineRule="auto"/>
        <w:ind w:leftChars="83" w:left="586"/>
        <w:textAlignment w:val="auto"/>
        <w:rPr>
          <w:sz w:val="21"/>
          <w:szCs w:val="21"/>
        </w:rPr>
      </w:pPr>
      <w:r>
        <w:t xml:space="preserve">按销售区域编码升序、产品线编码升序、客户编码升序</w:t>
      </w:r>
    </w:p>
    <w:p w14:paraId="7101E651" w14:textId="77777777" w:rsidR="001D051A" w:rsidRPr="00B619FD" w:rsidRDefault="001D051A" w:rsidP="00B619FD">
      <w:pPr>
        <w:pStyle w:val="a0"/>
        <w:numPr>
          <w:ilvl w:val="0"/>
          <w:numId w:val="35"/>
        </w:numPr>
        <w:tabs>
          <w:tab w:val="clear" w:pos="2925"/>
          <w:tab w:val="num" w:pos="385"/>
        </w:tabs>
        <w:overflowPunct/>
        <w:autoSpaceDE/>
        <w:autoSpaceDN/>
        <w:adjustRightInd/>
        <w:spacing w:line="360" w:lineRule="auto"/>
        <w:ind w:leftChars="83" w:left="586"/>
        <w:textAlignment w:val="auto"/>
      </w:pPr>
      <w:r>
        <w:t xml:space="preserve">取数逻辑与流程：</w:t>
      </w:r>
      <w:proofErr w:type="gramStart"/>
      <w:r>
        <w:t xml:space="preserve">从销售订单行表取数，关联订单头获取区域、客户信息，关联物料获取产品线。订单数量取订单行订购数量（qty_ordered），已完成数量取已发货数量（qty_shipped），金额取订单行销售金额（line_amount）。按分组字段汇总：每个分组下sum(订单数量)、sum(已完成数量)、sum(订单金额)。完成率 = sum(已完成数量)/sum(订单数量) * 100%，若分母为0则完成率为0。每个分组行显示小计，最后显示总计。剔除未审核、已取消订单（参数控制）。</w:t>
      </w:r>
    </w:p>
    <w:p w14:paraId="70ED9B39" w14:textId="77777777" w:rsidR="001D051A" w:rsidRDefault="001D051A" w:rsidP="001B39B6">
      <w:pPr>
        <w:pStyle w:val="42"/>
        <w:spacing w:before="120" w:after="120" w:line="360" w:lineRule="auto"/>
        <w:ind w:leftChars="-2" w:left="0"/>
      </w:pPr>
      <w:proofErr w:type="spellStart"/>
      <w:r>
        <w:rPr>
          <w:rFonts w:hint="eastAsia"/>
        </w:rPr>
        <w:t>字段说明（包括计算以及汇总逻辑</w:t>
      </w:r>
      <w:proofErr w:type="spellEnd"/>
      <w:r>
        <w:rPr>
          <w:rFonts w:hint="eastAsia"/>
        </w:rPr>
        <w:t>）</w:t>
      </w:r>
    </w:p>
    <w:tbl>
      <w:tblPr>
        <w:tblW w:w="9360" w:type="dxa"/>
        <w:tblInd w:w="6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1620"/>
        <w:gridCol w:w="3780"/>
        <w:gridCol w:w="3240"/>
      </w:tblGrid>
      <w:tr w:rsidR="001D051A" w14:paraId="0825CE3C" w14:textId="77777777" w:rsidTr="00E000BB">
        <w:trPr>
          <w:cantSplit/>
          <w:tblHeader/>
        </w:trPr>
        <w:tc>
          <w:tcPr>
            <w:tcW w:w="720" w:type="dxa"/>
            <w:tcBorders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6668C5D4" w14:textId="77777777" w:rsidR="001D051A" w:rsidRDefault="001D051A" w:rsidP="00E000BB">
            <w:pPr>
              <w:pStyle w:val="TableHeading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序列</w:t>
            </w:r>
          </w:p>
        </w:tc>
        <w:tc>
          <w:tcPr>
            <w:tcW w:w="1620" w:type="dxa"/>
            <w:tcBorders>
              <w:bottom w:val="single" w:sz="6" w:space="0" w:color="auto"/>
            </w:tcBorders>
            <w:shd w:val="pct10" w:color="auto" w:fill="auto"/>
          </w:tcPr>
          <w:p w14:paraId="5C7A340D" w14:textId="77777777" w:rsidR="001D051A" w:rsidRDefault="001D051A" w:rsidP="00E000BB">
            <w:pPr>
              <w:pStyle w:val="TableHeading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项目</w:t>
            </w:r>
          </w:p>
        </w:tc>
        <w:tc>
          <w:tcPr>
            <w:tcW w:w="3780" w:type="dxa"/>
            <w:tcBorders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572BAEFD" w14:textId="77777777" w:rsidR="001D051A" w:rsidRDefault="001D051A" w:rsidP="00E000BB">
            <w:pPr>
              <w:pStyle w:val="TableHeading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说明</w:t>
            </w:r>
          </w:p>
        </w:tc>
        <w:tc>
          <w:tcPr>
            <w:tcW w:w="3240" w:type="dxa"/>
            <w:tcBorders>
              <w:left w:val="single" w:sz="4" w:space="0" w:color="auto"/>
              <w:bottom w:val="single" w:sz="6" w:space="0" w:color="auto"/>
            </w:tcBorders>
            <w:shd w:val="pct10" w:color="auto" w:fill="auto"/>
          </w:tcPr>
          <w:p w14:paraId="41E4F8B3" w14:textId="77777777" w:rsidR="001D051A" w:rsidRDefault="001D051A" w:rsidP="00E000BB">
            <w:pPr>
              <w:pStyle w:val="TableHeading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备注</w:t>
            </w:r>
          </w:p>
        </w:tc>
      </w:tr>
      <w:tr w:rsidR="001D051A" w14:paraId="2BB8E9D6" w14:textId="77777777" w:rsidTr="00E000BB">
        <w:trPr>
          <w:cantSplit/>
          <w:trHeight w:hRule="exact" w:val="60"/>
          <w:tblHeader/>
        </w:trPr>
        <w:tc>
          <w:tcPr>
            <w:tcW w:w="72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2D659A28" w14:textId="77777777" w:rsidR="001D051A" w:rsidRDefault="001D051A" w:rsidP="00E000BB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2DD7B983" w14:textId="77777777" w:rsidR="001D051A" w:rsidRDefault="001D051A" w:rsidP="00E000B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8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47F4AD48" w14:textId="77777777" w:rsidR="001D051A" w:rsidRDefault="001D051A" w:rsidP="00E000B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nil"/>
            </w:tcBorders>
            <w:shd w:val="pct50" w:color="auto" w:fill="auto"/>
          </w:tcPr>
          <w:p w14:paraId="10A88311" w14:textId="77777777" w:rsidR="001D051A" w:rsidRDefault="001D051A" w:rsidP="00E000BB">
            <w:pPr>
              <w:jc w:val="center"/>
              <w:rPr>
                <w:sz w:val="18"/>
                <w:szCs w:val="18"/>
              </w:rPr>
            </w:pPr>
          </w:p>
        </w:tc>
      </w:tr>
      <w:tr w:rsidR="00221F03" w14:paraId="11C488D5" w14:textId="77777777">
        <w:tc>
          <w:tcPr>
            <w:tcW w:w="720" w:type="dxa"/>
          </w:tcPr>
          <w:p w14:paraId="5017264C" w14:textId="77777777" w:rsidR="00221F03" w:rsidRDefault="00000000">
            <w:r>
              <w:t xml:space="preserve">1</w:t>
            </w:r>
          </w:p>
        </w:tc>
        <w:tc>
          <w:tcPr>
            <w:tcW w:w="1620" w:type="dxa"/>
          </w:tcPr>
          <w:p w14:paraId="232515CA" w14:textId="77777777" w:rsidR="00221F03" w:rsidRDefault="00000000">
            <w:r>
              <w:t xml:space="preserve">销售区域</w:t>
            </w:r>
          </w:p>
        </w:tc>
        <w:tc>
          <w:tcPr>
            <w:tcW w:w="3780" w:type="dxa"/>
          </w:tcPr>
          <w:p w14:paraId="60C1BA9A" w14:textId="77777777" w:rsidR="00221F03" w:rsidRDefault="00000000">
            <w:r>
              <w:t xml:space="preserve">销售区域编码+名称</w:t>
            </w:r>
          </w:p>
        </w:tc>
        <w:tc>
          <w:tcPr>
            <w:tcW w:w="3240" w:type="dxa"/>
          </w:tcPr>
          <w:p w14:paraId="03208615" w14:textId="77777777" w:rsidR="00221F03" w:rsidRDefault="00000000">
            <w:r>
              <w:t xml:space="preserve">VARCHAR2 SO_HEADER.SALES_REGION</w:t>
            </w:r>
          </w:p>
        </w:tc>
      </w:tr>
      <w:tr w:rsidR="00221F03" w14:paraId="11C488D5" w14:textId="77777777">
        <w:tc>
          <w:tcPr>
            <w:tcW w:w="720" w:type="dxa"/>
          </w:tcPr>
          <w:p w14:paraId="5017264C" w14:textId="77777777" w:rsidR="00221F03" w:rsidRDefault="00000000">
            <w:r>
              <w:t xml:space="preserve">2</w:t>
            </w:r>
          </w:p>
        </w:tc>
        <w:tc>
          <w:tcPr>
            <w:tcW w:w="1620" w:type="dxa"/>
          </w:tcPr>
          <w:p w14:paraId="232515CA" w14:textId="77777777" w:rsidR="00221F03" w:rsidRDefault="00000000">
            <w:r>
              <w:t xml:space="preserve">产品线</w:t>
            </w:r>
          </w:p>
        </w:tc>
        <w:tc>
          <w:tcPr>
            <w:tcW w:w="3780" w:type="dxa"/>
          </w:tcPr>
          <w:p w14:paraId="60C1BA9A" w14:textId="77777777" w:rsidR="00221F03" w:rsidRDefault="00000000">
            <w:r>
              <w:t xml:space="preserve">产品线编码+名称</w:t>
            </w:r>
          </w:p>
        </w:tc>
        <w:tc>
          <w:tcPr>
            <w:tcW w:w="3240" w:type="dxa"/>
          </w:tcPr>
          <w:p w14:paraId="03208615" w14:textId="77777777" w:rsidR="00221F03" w:rsidRDefault="00000000">
            <w:r>
              <w:t xml:space="preserve">VARCHAR2 INV_ITEM.PRODUCT_LINE</w:t>
            </w:r>
          </w:p>
        </w:tc>
      </w:tr>
      <w:tr w:rsidR="00221F03" w14:paraId="11C488D5" w14:textId="77777777">
        <w:tc>
          <w:tcPr>
            <w:tcW w:w="720" w:type="dxa"/>
          </w:tcPr>
          <w:p w14:paraId="5017264C" w14:textId="77777777" w:rsidR="00221F03" w:rsidRDefault="00000000">
            <w:r>
              <w:t xml:space="preserve">3</w:t>
            </w:r>
          </w:p>
        </w:tc>
        <w:tc>
          <w:tcPr>
            <w:tcW w:w="1620" w:type="dxa"/>
          </w:tcPr>
          <w:p w14:paraId="232515CA" w14:textId="77777777" w:rsidR="00221F03" w:rsidRDefault="00000000">
            <w:r>
              <w:t xml:space="preserve">客户编码</w:t>
            </w:r>
          </w:p>
        </w:tc>
        <w:tc>
          <w:tcPr>
            <w:tcW w:w="3780" w:type="dxa"/>
          </w:tcPr>
          <w:p w14:paraId="60C1BA9A" w14:textId="77777777" w:rsidR="00221F03" w:rsidRDefault="00000000">
            <w:r>
              <w:t xml:space="preserve">客户编码</w:t>
            </w:r>
          </w:p>
        </w:tc>
        <w:tc>
          <w:tcPr>
            <w:tcW w:w="3240" w:type="dxa"/>
          </w:tcPr>
          <w:p w14:paraId="03208615" w14:textId="77777777" w:rsidR="00221F03" w:rsidRDefault="00000000">
            <w:r>
              <w:t xml:space="preserve">VARCHAR2 SO_HEADER.CUSTOMER_ID</w:t>
            </w:r>
          </w:p>
        </w:tc>
      </w:tr>
      <w:tr w:rsidR="00221F03" w14:paraId="11C488D5" w14:textId="77777777">
        <w:tc>
          <w:tcPr>
            <w:tcW w:w="720" w:type="dxa"/>
          </w:tcPr>
          <w:p w14:paraId="5017264C" w14:textId="77777777" w:rsidR="00221F03" w:rsidRDefault="00000000">
            <w:r>
              <w:t xml:space="preserve">4</w:t>
            </w:r>
          </w:p>
        </w:tc>
        <w:tc>
          <w:tcPr>
            <w:tcW w:w="1620" w:type="dxa"/>
          </w:tcPr>
          <w:p w14:paraId="232515CA" w14:textId="77777777" w:rsidR="00221F03" w:rsidRDefault="00000000">
            <w:r>
              <w:t xml:space="preserve">客户名称</w:t>
            </w:r>
          </w:p>
        </w:tc>
        <w:tc>
          <w:tcPr>
            <w:tcW w:w="3780" w:type="dxa"/>
          </w:tcPr>
          <w:p w14:paraId="60C1BA9A" w14:textId="77777777" w:rsidR="00221F03" w:rsidRDefault="00000000">
            <w:r>
              <w:t xml:space="preserve">客户名称</w:t>
            </w:r>
          </w:p>
        </w:tc>
        <w:tc>
          <w:tcPr>
            <w:tcW w:w="3240" w:type="dxa"/>
          </w:tcPr>
          <w:p w14:paraId="03208615" w14:textId="77777777" w:rsidR="00221F03" w:rsidRDefault="00000000">
            <w:r>
              <w:t xml:space="preserve">VARCHAR2 AR_CUSTOMER.NAME</w:t>
            </w:r>
          </w:p>
        </w:tc>
      </w:tr>
      <w:tr w:rsidR="00221F03" w14:paraId="11C488D5" w14:textId="77777777">
        <w:tc>
          <w:tcPr>
            <w:tcW w:w="720" w:type="dxa"/>
          </w:tcPr>
          <w:p w14:paraId="5017264C" w14:textId="77777777" w:rsidR="00221F03" w:rsidRDefault="00000000">
            <w:r>
              <w:t xml:space="preserve">5</w:t>
            </w:r>
          </w:p>
        </w:tc>
        <w:tc>
          <w:tcPr>
            <w:tcW w:w="1620" w:type="dxa"/>
          </w:tcPr>
          <w:p w14:paraId="232515CA" w14:textId="77777777" w:rsidR="00221F03" w:rsidRDefault="00000000">
            <w:r>
              <w:t xml:space="preserve">订单金额</w:t>
            </w:r>
          </w:p>
        </w:tc>
        <w:tc>
          <w:tcPr>
            <w:tcW w:w="3780" w:type="dxa"/>
          </w:tcPr>
          <w:p w14:paraId="60C1BA9A" w14:textId="77777777" w:rsidR="00221F03" w:rsidRDefault="00000000">
            <w:r>
              <w:t xml:space="preserve">分组内订单行金额合计，保留两位小数</w:t>
            </w:r>
          </w:p>
        </w:tc>
        <w:tc>
          <w:tcPr>
            <w:tcW w:w="3240" w:type="dxa"/>
          </w:tcPr>
          <w:p w14:paraId="03208615" w14:textId="77777777" w:rsidR="00221F03" w:rsidRDefault="00000000">
            <w:r>
              <w:t xml:space="preserve">NUMBER SUM(SO_LINE.LINE_AMOUNT)</w:t>
            </w:r>
          </w:p>
        </w:tc>
      </w:tr>
      <w:tr w:rsidR="00221F03" w14:paraId="11C488D5" w14:textId="77777777">
        <w:tc>
          <w:tcPr>
            <w:tcW w:w="720" w:type="dxa"/>
          </w:tcPr>
          <w:p w14:paraId="5017264C" w14:textId="77777777" w:rsidR="00221F03" w:rsidRDefault="00000000">
            <w:r>
              <w:t xml:space="preserve">6</w:t>
            </w:r>
          </w:p>
        </w:tc>
        <w:tc>
          <w:tcPr>
            <w:tcW w:w="1620" w:type="dxa"/>
          </w:tcPr>
          <w:p w14:paraId="232515CA" w14:textId="77777777" w:rsidR="00221F03" w:rsidRDefault="00000000">
            <w:r>
              <w:t xml:space="preserve">订单数量</w:t>
            </w:r>
          </w:p>
        </w:tc>
        <w:tc>
          <w:tcPr>
            <w:tcW w:w="3780" w:type="dxa"/>
          </w:tcPr>
          <w:p w14:paraId="60C1BA9A" w14:textId="77777777" w:rsidR="00221F03" w:rsidRDefault="00000000">
            <w:r>
              <w:t xml:space="preserve">分组内订购数量合计，保留两位小数</w:t>
            </w:r>
          </w:p>
        </w:tc>
        <w:tc>
          <w:tcPr>
            <w:tcW w:w="3240" w:type="dxa"/>
          </w:tcPr>
          <w:p w14:paraId="03208615" w14:textId="77777777" w:rsidR="00221F03" w:rsidRDefault="00000000">
            <w:r>
              <w:t xml:space="preserve">NUMBER SUM(SO_LINE.QTY_ORDERED)</w:t>
            </w:r>
          </w:p>
        </w:tc>
      </w:tr>
      <w:tr w:rsidR="00221F03" w14:paraId="11C488D5" w14:textId="77777777">
        <w:tc>
          <w:tcPr>
            <w:tcW w:w="720" w:type="dxa"/>
          </w:tcPr>
          <w:p w14:paraId="5017264C" w14:textId="77777777" w:rsidR="00221F03" w:rsidRDefault="00000000">
            <w:r>
              <w:t xml:space="preserve">7</w:t>
            </w:r>
          </w:p>
        </w:tc>
        <w:tc>
          <w:tcPr>
            <w:tcW w:w="1620" w:type="dxa"/>
          </w:tcPr>
          <w:p w14:paraId="232515CA" w14:textId="77777777" w:rsidR="00221F03" w:rsidRDefault="00000000">
            <w:r>
              <w:t xml:space="preserve">已完成数量</w:t>
            </w:r>
          </w:p>
        </w:tc>
        <w:tc>
          <w:tcPr>
            <w:tcW w:w="3780" w:type="dxa"/>
          </w:tcPr>
          <w:p w14:paraId="60C1BA9A" w14:textId="77777777" w:rsidR="00221F03" w:rsidRDefault="00000000">
            <w:r>
              <w:t xml:space="preserve">分组内已发货数量合计，保留两位小数</w:t>
            </w:r>
          </w:p>
        </w:tc>
        <w:tc>
          <w:tcPr>
            <w:tcW w:w="3240" w:type="dxa"/>
          </w:tcPr>
          <w:p w14:paraId="03208615" w14:textId="77777777" w:rsidR="00221F03" w:rsidRDefault="00000000">
            <w:r>
              <w:t xml:space="preserve">NUMBER SUM(SO_LINE.QTY_SHIPPED)</w:t>
            </w:r>
          </w:p>
        </w:tc>
      </w:tr>
      <w:tr w:rsidR="00221F03" w14:paraId="11C488D5" w14:textId="77777777">
        <w:tc>
          <w:tcPr>
            <w:tcW w:w="720" w:type="dxa"/>
          </w:tcPr>
          <w:p w14:paraId="5017264C" w14:textId="77777777" w:rsidR="00221F03" w:rsidRDefault="00000000">
            <w:r>
              <w:t xml:space="preserve">8</w:t>
            </w:r>
          </w:p>
        </w:tc>
        <w:tc>
          <w:tcPr>
            <w:tcW w:w="1620" w:type="dxa"/>
          </w:tcPr>
          <w:p w14:paraId="232515CA" w14:textId="77777777" w:rsidR="00221F03" w:rsidRDefault="00000000">
            <w:r>
              <w:t xml:space="preserve">完成率</w:t>
            </w:r>
          </w:p>
        </w:tc>
        <w:tc>
          <w:tcPr>
            <w:tcW w:w="3780" w:type="dxa"/>
          </w:tcPr>
          <w:p w14:paraId="60C1BA9A" w14:textId="77777777" w:rsidR="00221F03" w:rsidRDefault="00000000">
            <w:r>
              <w:t xml:space="preserve">(已完成数量/订单数量)*100%，格式为百分比字符串，如85.23%</w:t>
            </w:r>
          </w:p>
        </w:tc>
        <w:tc>
          <w:tcPr>
            <w:tcW w:w="3240" w:type="dxa"/>
          </w:tcPr>
          <w:p w14:paraId="03208615" w14:textId="77777777" w:rsidR="00221F03" w:rsidRDefault="00000000">
            <w:r>
              <w:t xml:space="preserve">VARCHAR2 计算字段</w:t>
            </w:r>
          </w:p>
        </w:tc>
      </w:tr>
      <w:tr w:rsidR="00221F03" w14:paraId="11C488D5" w14:textId="77777777">
        <w:tc>
          <w:tcPr>
            <w:tcW w:w="720" w:type="dxa"/>
          </w:tcPr>
          <w:p w14:paraId="5017264C" w14:textId="77777777" w:rsidR="00221F03" w:rsidRDefault="00000000">
            <w:r>
              <w:t xml:space="preserve">9</w:t>
            </w:r>
          </w:p>
        </w:tc>
        <w:tc>
          <w:tcPr>
            <w:tcW w:w="1620" w:type="dxa"/>
          </w:tcPr>
          <w:p w14:paraId="232515CA" w14:textId="77777777" w:rsidR="00221F03" w:rsidRDefault="00000000">
            <w:r>
              <w:t xml:space="preserve">平均单价</w:t>
            </w:r>
          </w:p>
        </w:tc>
        <w:tc>
          <w:tcPr>
            <w:tcW w:w="3780" w:type="dxa"/>
          </w:tcPr>
          <w:p w14:paraId="60C1BA9A" w14:textId="77777777" w:rsidR="00221F03" w:rsidRDefault="00000000">
            <w:r>
              <w:t xml:space="preserve">分组内平均单价，保留两位小数，分母为0则显示0</w:t>
            </w:r>
          </w:p>
        </w:tc>
        <w:tc>
          <w:tcPr>
            <w:tcW w:w="3240" w:type="dxa"/>
          </w:tcPr>
          <w:p w14:paraId="03208615" w14:textId="77777777" w:rsidR="00221F03" w:rsidRDefault="00000000">
            <w:r>
              <w:t xml:space="preserve">NUMBER 订单金额/订单数量</w:t>
            </w:r>
          </w:p>
        </w:tc>
      </w:tr>
      <w:tr w:rsidR="00221F03" w14:paraId="11C488D5" w14:textId="77777777">
        <w:tc>
          <w:tcPr>
            <w:tcW w:w="720" w:type="dxa"/>
          </w:tcPr>
          <w:p w14:paraId="5017264C" w14:textId="77777777" w:rsidR="00221F03" w:rsidRDefault="00000000">
            <w:r>
              <w:t xml:space="preserve">10</w:t>
            </w:r>
          </w:p>
        </w:tc>
        <w:tc>
          <w:tcPr>
            <w:tcW w:w="1620" w:type="dxa"/>
          </w:tcPr>
          <w:p w14:paraId="232515CA" w14:textId="77777777" w:rsidR="00221F03" w:rsidRDefault="00000000">
            <w:r>
              <w:t xml:space="preserve">订单行数</w:t>
            </w:r>
          </w:p>
        </w:tc>
        <w:tc>
          <w:tcPr>
            <w:tcW w:w="3780" w:type="dxa"/>
          </w:tcPr>
          <w:p w14:paraId="60C1BA9A" w14:textId="77777777" w:rsidR="00221F03" w:rsidRDefault="00000000">
            <w:r>
              <w:t xml:space="preserve">分组内订单行记录数</w:t>
            </w:r>
          </w:p>
        </w:tc>
        <w:tc>
          <w:tcPr>
            <w:tcW w:w="3240" w:type="dxa"/>
          </w:tcPr>
          <w:p w14:paraId="03208615" w14:textId="77777777" w:rsidR="00221F03" w:rsidRDefault="00000000">
            <w:r>
              <w:t xml:space="preserve">NUMBER COUNT(SO_LINE.ID)</w:t>
            </w:r>
          </w:p>
        </w:tc>
      </w:tr>
    </w:tbl>
    <w:p w14:paraId="4C90B3B7" w14:textId="77777777" w:rsidR="001D051A" w:rsidRPr="00B26570" w:rsidRDefault="001D051A" w:rsidP="005C46FA">
      <w:pPr>
        <w:pStyle w:val="a0"/>
        <w:spacing w:line="360" w:lineRule="auto"/>
        <w:ind w:left="0"/>
        <w:rPr>
          <w:rFonts w:hint="eastAsia"/>
          <w:sz w:val="21"/>
          <w:szCs w:val="21"/>
        </w:rPr>
      </w:pPr>
    </w:p>
    <w:p w14:paraId="664B5D21" w14:textId="77777777" w:rsidR="001D051A" w:rsidRPr="009D6AD9" w:rsidRDefault="001D051A" w:rsidP="001D051A">
      <w:pPr>
        <w:pStyle w:val="HeadingBar"/>
      </w:pPr>
    </w:p>
    <w:p w14:paraId="7440992C" w14:textId="77777777" w:rsidR="001D051A" w:rsidRDefault="001D051A" w:rsidP="001D051A">
      <w:pPr>
        <w:pStyle w:val="3"/>
      </w:pPr>
      <w:bookmarkStart w:id="19" w:name="_Toc263255088"/>
      <w:bookmarkStart w:id="20" w:name="_Toc397415083"/>
      <w:proofErr w:type="spellStart"/>
      <w:r>
        <w:rPr>
          <w:rFonts w:hint="eastAsia"/>
        </w:rPr>
        <w:t xml:space="preserve">报表布局图</w:t>
      </w:r>
      <w:bookmarkEnd w:id="19"/>
      <w:bookmarkEnd w:id="20"/>
      <w:proofErr w:type="spellEnd"/>
    </w:p>
    <w:p w14:paraId="14E5D0D9" w14:textId="5D178A52" w:rsidR="001D051A" w:rsidRPr="00BC6FB0" w:rsidRDefault="001D051A" w:rsidP="00BC6FB0">
      <w:pPr>
        <w:spacing w:before="120" w:after="120" w:line="360" w:lineRule="auto"/>
        <w:rPr>
          <w:rFonts w:ascii="宋体" w:hAnsi="宋体" w:hint="eastAsia"/>
          <w:sz w:val="21"/>
          <w:szCs w:val="21"/>
        </w:rPr>
      </w:pPr>
      <w:proofErr w:type="gramStart"/>
      <w:r>
        <w:t xml:space="preserve">报表呈现为一个二维表格，首列为区域，次列为产品线，再次为客户编码+名称，后面依次为订单金额、订单数量、已完成数量、完成率。每个区域切换时区域名合并单元格，产品线类似。Excel中每个分组层级分别有小计行，字体加粗，区域小计行底色浅蓝，产品线小计行底色浅灰，客户小计行底色浅黄。总计行底色深蓝白字。</w:t>
      </w:r>
    </w:p>
    <w:p w14:paraId="4F89D665" w14:textId="77777777" w:rsidR="001D051A" w:rsidRDefault="001D051A" w:rsidP="00BC6FB0">
      <w:pPr>
        <w:pStyle w:val="a0"/>
        <w:spacing w:line="360" w:lineRule="auto"/>
        <w:ind w:left="0"/>
        <w:rPr>
          <w:sz w:val="21"/>
          <w:szCs w:val="21"/>
        </w:rPr>
      </w:pPr>
      <w:proofErr w:type="gramStart"/>
      <w:r>
        <w:t xml:space="preserve">完成率基于数量计算；若需基于金额计算，可增加参数选项。建议定期运行（如每月初）并自动发送给销售经理。性能注意：大数据量下需索引订单头订单日期、区域、客户，订单行物料。</w:t>
      </w:r>
    </w:p>
    <w:p w14:paraId="75F2B80E" w14:textId="77777777" w:rsidR="001D051A" w:rsidRDefault="001D051A" w:rsidP="00BC6FB0">
      <w:pPr>
        <w:pStyle w:val="a0"/>
        <w:overflowPunct/>
        <w:autoSpaceDE/>
        <w:autoSpaceDN/>
        <w:adjustRightInd/>
        <w:spacing w:line="360" w:lineRule="auto"/>
        <w:ind w:left="0"/>
        <w:textAlignment w:val="auto"/>
        <w:rPr>
          <w:sz w:val="21"/>
          <w:szCs w:val="21"/>
        </w:rPr>
      </w:pPr>
    </w:p>
    <w:p w14:paraId="7B8BE958" w14:textId="77777777" w:rsidR="001D051A" w:rsidRDefault="001D051A" w:rsidP="00BC6FB0">
      <w:pPr>
        <w:pStyle w:val="a0"/>
        <w:overflowPunct/>
        <w:autoSpaceDE/>
        <w:autoSpaceDN/>
        <w:adjustRightInd/>
        <w:spacing w:line="360" w:lineRule="auto"/>
        <w:ind w:left="0"/>
        <w:textAlignment w:val="auto"/>
        <w:rPr>
          <w:sz w:val="21"/>
          <w:szCs w:val="21"/>
        </w:rPr>
      </w:pPr>
    </w:p>
    <w:p w14:paraId="4183C357" w14:textId="77777777" w:rsidR="001D051A" w:rsidRDefault="001D051A" w:rsidP="00BC6FB0">
      <w:pPr>
        <w:pStyle w:val="a0"/>
        <w:overflowPunct/>
        <w:autoSpaceDE/>
        <w:autoSpaceDN/>
        <w:adjustRightInd/>
        <w:spacing w:line="360" w:lineRule="auto"/>
        <w:ind w:left="0"/>
        <w:textAlignment w:val="auto"/>
        <w:rPr>
          <w:sz w:val="21"/>
          <w:szCs w:val="21"/>
        </w:rPr>
      </w:pPr>
    </w:p>
    <w:p w14:paraId="76E9A982" w14:textId="77777777" w:rsidR="001D051A" w:rsidRPr="00B26570" w:rsidRDefault="001D051A" w:rsidP="00BC6FB0">
      <w:pPr>
        <w:pStyle w:val="a0"/>
        <w:overflowPunct/>
        <w:autoSpaceDE/>
        <w:autoSpaceDN/>
        <w:adjustRightInd/>
        <w:spacing w:line="360" w:lineRule="auto"/>
        <w:ind w:left="0"/>
        <w:textAlignment w:val="auto"/>
        <w:rPr>
          <w:sz w:val="21"/>
          <w:szCs w:val="21"/>
        </w:rPr>
      </w:pPr>
    </w:p>
    <w:p w14:paraId="7D18D64F" w14:textId="77777777" w:rsidR="001D051A" w:rsidRDefault="001D051A" w:rsidP="00BC6FB0">
      <w:pPr>
        <w:pStyle w:val="a0"/>
        <w:spacing w:line="360" w:lineRule="auto"/>
        <w:ind w:left="0"/>
        <w:rPr>
          <w:rFonts w:ascii="宋体" w:hAnsi="宋体" w:hint="eastAsia"/>
          <w:sz w:val="21"/>
          <w:szCs w:val="21"/>
        </w:rPr>
      </w:pPr>
    </w:p>
    <w:p w14:paraId="3CE29F18" w14:textId="77777777" w:rsidR="001D051A" w:rsidRPr="00B85093" w:rsidRDefault="001D051A" w:rsidP="001D051A">
      <w:pPr>
        <w:pStyle w:val="HeadingBar"/>
      </w:pPr>
    </w:p>
    <w:p w14:paraId="5CFE2213" w14:textId="77777777" w:rsidR="001D051A" w:rsidRDefault="001D051A" w:rsidP="001D051A">
      <w:pPr>
        <w:pStyle w:val="3"/>
      </w:pPr>
      <w:bookmarkStart w:id="21" w:name="_Toc263255089"/>
      <w:bookmarkStart w:id="22" w:name="_Toc397415084"/>
      <w:proofErr w:type="spellStart"/>
      <w:r>
        <w:rPr>
          <w:rFonts w:hint="eastAsia"/>
        </w:rPr>
        <w:t>报表参数</w:t>
      </w:r>
      <w:bookmarkEnd w:id="21"/>
      <w:bookmarkEnd w:id="22"/>
      <w:proofErr w:type="spellEnd"/>
    </w:p>
    <w:tbl>
      <w:tblPr>
        <w:tblW w:w="10326" w:type="dxa"/>
        <w:tblInd w:w="20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90"/>
        <w:gridCol w:w="878"/>
        <w:gridCol w:w="1260"/>
        <w:gridCol w:w="1058"/>
        <w:gridCol w:w="1260"/>
        <w:gridCol w:w="2880"/>
        <w:gridCol w:w="1800"/>
      </w:tblGrid>
      <w:tr w:rsidR="001D051A" w:rsidRPr="00C96511" w14:paraId="75058BB3" w14:textId="77777777" w:rsidTr="00E000BB">
        <w:trPr>
          <w:cantSplit/>
          <w:tblHeader/>
        </w:trPr>
        <w:tc>
          <w:tcPr>
            <w:tcW w:w="1190" w:type="dxa"/>
            <w:tcBorders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1C6E2240" w14:textId="77777777" w:rsidR="001D051A" w:rsidRPr="00C96511" w:rsidRDefault="001D051A" w:rsidP="00E000BB">
            <w:pPr>
              <w:pStyle w:val="TableHeading"/>
              <w:jc w:val="both"/>
              <w:rPr>
                <w:sz w:val="20"/>
              </w:rPr>
            </w:pPr>
            <w:r w:rsidRPr="00C96511">
              <w:rPr>
                <w:rFonts w:hint="eastAsia"/>
                <w:sz w:val="20"/>
              </w:rPr>
              <w:t>参数</w:t>
            </w:r>
          </w:p>
        </w:tc>
        <w:tc>
          <w:tcPr>
            <w:tcW w:w="878" w:type="dxa"/>
            <w:tcBorders>
              <w:bottom w:val="single" w:sz="6" w:space="0" w:color="auto"/>
            </w:tcBorders>
            <w:shd w:val="pct10" w:color="auto" w:fill="auto"/>
          </w:tcPr>
          <w:p w14:paraId="4824A194" w14:textId="77777777" w:rsidR="001D051A" w:rsidRPr="00C96511" w:rsidRDefault="001D051A" w:rsidP="00E000BB">
            <w:pPr>
              <w:pStyle w:val="TableHeading"/>
              <w:jc w:val="both"/>
              <w:rPr>
                <w:sz w:val="20"/>
              </w:rPr>
            </w:pPr>
            <w:r w:rsidRPr="00C96511">
              <w:rPr>
                <w:rFonts w:hint="eastAsia"/>
                <w:sz w:val="20"/>
              </w:rPr>
              <w:t>参数名</w:t>
            </w:r>
          </w:p>
        </w:tc>
        <w:tc>
          <w:tcPr>
            <w:tcW w:w="1260" w:type="dxa"/>
            <w:tcBorders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40578AAD" w14:textId="77777777" w:rsidR="001D051A" w:rsidRPr="00C96511" w:rsidRDefault="001D051A" w:rsidP="00E000BB">
            <w:pPr>
              <w:pStyle w:val="TableHeading"/>
              <w:jc w:val="both"/>
              <w:rPr>
                <w:sz w:val="20"/>
              </w:rPr>
            </w:pPr>
            <w:r w:rsidRPr="00C96511">
              <w:rPr>
                <w:rFonts w:hint="eastAsia"/>
                <w:sz w:val="20"/>
              </w:rPr>
              <w:t>数据类型</w:t>
            </w:r>
          </w:p>
        </w:tc>
        <w:tc>
          <w:tcPr>
            <w:tcW w:w="1058" w:type="dxa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796FD580" w14:textId="77777777" w:rsidR="001D051A" w:rsidRPr="00C96511" w:rsidRDefault="001D051A" w:rsidP="00E000BB">
            <w:pPr>
              <w:pStyle w:val="TableHeading"/>
              <w:jc w:val="both"/>
              <w:rPr>
                <w:sz w:val="20"/>
              </w:rPr>
            </w:pPr>
            <w:r w:rsidRPr="00C96511">
              <w:rPr>
                <w:rFonts w:hint="eastAsia"/>
                <w:sz w:val="20"/>
              </w:rPr>
              <w:t>必需</w:t>
            </w:r>
            <w:r w:rsidRPr="00C96511">
              <w:rPr>
                <w:rFonts w:hint="eastAsia"/>
                <w:sz w:val="20"/>
              </w:rPr>
              <w:t>/</w:t>
            </w:r>
            <w:r w:rsidRPr="00C96511">
              <w:rPr>
                <w:rFonts w:hint="eastAsia"/>
                <w:sz w:val="20"/>
              </w:rPr>
              <w:t>可选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525E9AB7" w14:textId="77777777" w:rsidR="001D051A" w:rsidRPr="00C96511" w:rsidRDefault="001D051A" w:rsidP="00E000BB">
            <w:pPr>
              <w:pStyle w:val="TableHeading"/>
              <w:jc w:val="both"/>
              <w:rPr>
                <w:sz w:val="20"/>
              </w:rPr>
            </w:pPr>
            <w:r w:rsidRPr="00C96511">
              <w:rPr>
                <w:rFonts w:hint="eastAsia"/>
                <w:sz w:val="20"/>
              </w:rPr>
              <w:t>缺省值</w:t>
            </w:r>
          </w:p>
        </w:tc>
        <w:tc>
          <w:tcPr>
            <w:tcW w:w="2880" w:type="dxa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12624B34" w14:textId="77777777" w:rsidR="001D051A" w:rsidRPr="00C96511" w:rsidRDefault="001D051A" w:rsidP="00E000BB">
            <w:pPr>
              <w:pStyle w:val="TableHeading"/>
              <w:jc w:val="both"/>
              <w:rPr>
                <w:sz w:val="20"/>
              </w:rPr>
            </w:pPr>
            <w:r w:rsidRPr="00C96511">
              <w:rPr>
                <w:rFonts w:hint="eastAsia"/>
                <w:sz w:val="20"/>
              </w:rPr>
              <w:t>值集逻辑</w:t>
            </w:r>
          </w:p>
        </w:tc>
        <w:tc>
          <w:tcPr>
            <w:tcW w:w="1800" w:type="dxa"/>
            <w:tcBorders>
              <w:left w:val="single" w:sz="4" w:space="0" w:color="auto"/>
              <w:bottom w:val="single" w:sz="6" w:space="0" w:color="auto"/>
            </w:tcBorders>
            <w:shd w:val="pct10" w:color="auto" w:fill="auto"/>
          </w:tcPr>
          <w:p w14:paraId="5FEBD2DF" w14:textId="77777777" w:rsidR="001D051A" w:rsidRPr="00C96511" w:rsidRDefault="001D051A" w:rsidP="00E000BB">
            <w:pPr>
              <w:pStyle w:val="TableHeading"/>
              <w:jc w:val="both"/>
              <w:rPr>
                <w:sz w:val="20"/>
              </w:rPr>
            </w:pPr>
            <w:r w:rsidRPr="00C96511">
              <w:rPr>
                <w:rFonts w:hint="eastAsia"/>
                <w:sz w:val="20"/>
              </w:rPr>
              <w:t>描述</w:t>
            </w:r>
          </w:p>
        </w:tc>
      </w:tr>
      <w:tr w:rsidR="001D051A" w:rsidRPr="00C96511" w14:paraId="10041AED" w14:textId="77777777" w:rsidTr="00E000BB">
        <w:trPr>
          <w:cantSplit/>
          <w:trHeight w:hRule="exact" w:val="60"/>
          <w:tblHeader/>
        </w:trPr>
        <w:tc>
          <w:tcPr>
            <w:tcW w:w="119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70CD584C" w14:textId="77777777" w:rsidR="001D051A" w:rsidRPr="00C96511" w:rsidRDefault="001D051A" w:rsidP="00E000BB"/>
        </w:tc>
        <w:tc>
          <w:tcPr>
            <w:tcW w:w="87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10C148A2" w14:textId="77777777" w:rsidR="001D051A" w:rsidRPr="00C96511" w:rsidRDefault="001D051A" w:rsidP="00E000BB">
            <w:pPr>
              <w:jc w:val="center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620C2D6A" w14:textId="77777777" w:rsidR="001D051A" w:rsidRPr="00C96511" w:rsidRDefault="001D051A" w:rsidP="00E000BB">
            <w:pPr>
              <w:jc w:val="center"/>
            </w:pPr>
          </w:p>
        </w:tc>
        <w:tc>
          <w:tcPr>
            <w:tcW w:w="10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50" w:color="auto" w:fill="auto"/>
          </w:tcPr>
          <w:p w14:paraId="08372F0D" w14:textId="77777777" w:rsidR="001D051A" w:rsidRPr="00C96511" w:rsidRDefault="001D051A" w:rsidP="00E000BB">
            <w:pPr>
              <w:jc w:val="center"/>
            </w:pPr>
          </w:p>
        </w:tc>
        <w:tc>
          <w:tcPr>
            <w:tcW w:w="1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50" w:color="auto" w:fill="auto"/>
          </w:tcPr>
          <w:p w14:paraId="4814BCA5" w14:textId="77777777" w:rsidR="001D051A" w:rsidRPr="00C96511" w:rsidRDefault="001D051A" w:rsidP="00E000BB">
            <w:pPr>
              <w:jc w:val="center"/>
            </w:pPr>
          </w:p>
        </w:tc>
        <w:tc>
          <w:tcPr>
            <w:tcW w:w="28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50" w:color="auto" w:fill="auto"/>
          </w:tcPr>
          <w:p w14:paraId="5E95E540" w14:textId="77777777" w:rsidR="001D051A" w:rsidRPr="00C96511" w:rsidRDefault="001D051A" w:rsidP="00E000BB">
            <w:pPr>
              <w:jc w:val="center"/>
            </w:pPr>
          </w:p>
        </w:tc>
        <w:tc>
          <w:tcPr>
            <w:tcW w:w="18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nil"/>
            </w:tcBorders>
            <w:shd w:val="pct50" w:color="auto" w:fill="auto"/>
          </w:tcPr>
          <w:p w14:paraId="3788A3E3" w14:textId="77777777" w:rsidR="001D051A" w:rsidRPr="00C96511" w:rsidRDefault="001D051A" w:rsidP="00E000BB">
            <w:pPr>
              <w:jc w:val="center"/>
            </w:pPr>
          </w:p>
        </w:tc>
      </w:tr>
      <w:tr w:rsidR="00221F03" w14:paraId="486C2C27" w14:textId="77777777">
        <w:tc>
          <w:tcPr>
            <w:tcW w:w="1190" w:type="dxa"/>
          </w:tcPr>
          <w:p w14:paraId="3101F36B" w14:textId="77777777" w:rsidR="00221F03" w:rsidRDefault="00000000">
            <w:r>
              <w:t xml:space="preserve">P_DATE_FROM</w:t>
            </w:r>
          </w:p>
        </w:tc>
        <w:tc>
          <w:tcPr>
            <w:tcW w:w="878" w:type="dxa"/>
          </w:tcPr>
          <w:p w14:paraId="32E4255E" w14:textId="77777777" w:rsidR="00221F03" w:rsidRDefault="00000000">
            <w:r>
              <w:t xml:space="preserve">起始日期</w:t>
            </w:r>
          </w:p>
        </w:tc>
        <w:tc>
          <w:tcPr>
            <w:tcW w:w="1260" w:type="dxa"/>
          </w:tcPr>
          <w:p w14:paraId="757A4449" w14:textId="77777777" w:rsidR="00221F03" w:rsidRDefault="00000000">
            <w:r>
              <w:t xml:space="preserve">DATE</w:t>
            </w:r>
          </w:p>
        </w:tc>
        <w:tc>
          <w:tcPr>
            <w:tcW w:w="1058" w:type="dxa"/>
          </w:tcPr>
          <w:p w14:paraId="6E9AAD1C" w14:textId="77777777" w:rsidR="00221F03" w:rsidRDefault="00000000">
            <w:r>
              <w:t xml:space="preserve">是</w:t>
            </w:r>
          </w:p>
        </w:tc>
        <w:tc>
          <w:tcPr>
            <w:tcW w:w="1260" w:type="dxa"/>
          </w:tcPr>
          <w:p w14:paraId="3EF01078" w14:textId="77777777" w:rsidR="00221F03" w:rsidRDefault="00000000">
            <w:r>
              <w:t xml:space="preserve">当前月份第一天</w:t>
            </w:r>
          </w:p>
        </w:tc>
        <w:tc>
          <w:tcPr>
            <w:tcW w:w="2880" w:type="dxa"/>
          </w:tcPr>
          <w:p w14:paraId="1AB4AAD5" w14:textId="77777777" w:rsidR="00221F03" w:rsidRDefault="00000000">
            <w:r>
              <w:t xml:space="preserve">系统日期</w:t>
            </w:r>
          </w:p>
        </w:tc>
        <w:tc>
          <w:tcPr>
            <w:tcW w:w="1800" w:type="dxa"/>
          </w:tcPr>
          <w:p w14:paraId="200A5BB0" w14:textId="77777777" w:rsidR="00221F03" w:rsidRDefault="00000000">
            <w:r>
              <w:t xml:space="preserve">销售订单头订单日期起始范围</w:t>
            </w:r>
          </w:p>
        </w:tc>
      </w:tr>
      <w:tr w:rsidR="00221F03" w14:paraId="486C2C27" w14:textId="77777777">
        <w:tc>
          <w:tcPr>
            <w:tcW w:w="1190" w:type="dxa"/>
          </w:tcPr>
          <w:p w14:paraId="3101F36B" w14:textId="77777777" w:rsidR="00221F03" w:rsidRDefault="00000000">
            <w:r>
              <w:t xml:space="preserve">P_DATE_TO</w:t>
            </w:r>
          </w:p>
        </w:tc>
        <w:tc>
          <w:tcPr>
            <w:tcW w:w="878" w:type="dxa"/>
          </w:tcPr>
          <w:p w14:paraId="32E4255E" w14:textId="77777777" w:rsidR="00221F03" w:rsidRDefault="00000000">
            <w:r>
              <w:t xml:space="preserve">截止日期</w:t>
            </w:r>
          </w:p>
        </w:tc>
        <w:tc>
          <w:tcPr>
            <w:tcW w:w="1260" w:type="dxa"/>
          </w:tcPr>
          <w:p w14:paraId="757A4449" w14:textId="77777777" w:rsidR="00221F03" w:rsidRDefault="00000000">
            <w:r>
              <w:t xml:space="preserve">DATE</w:t>
            </w:r>
          </w:p>
        </w:tc>
        <w:tc>
          <w:tcPr>
            <w:tcW w:w="1058" w:type="dxa"/>
          </w:tcPr>
          <w:p w14:paraId="6E9AAD1C" w14:textId="77777777" w:rsidR="00221F03" w:rsidRDefault="00000000">
            <w:r>
              <w:t xml:space="preserve">是</w:t>
            </w:r>
          </w:p>
        </w:tc>
        <w:tc>
          <w:tcPr>
            <w:tcW w:w="1260" w:type="dxa"/>
          </w:tcPr>
          <w:p w14:paraId="3EF01078" w14:textId="77777777" w:rsidR="00221F03" w:rsidRDefault="00000000">
            <w:r>
              <w:t xml:space="preserve">当前月份最后一天</w:t>
            </w:r>
          </w:p>
        </w:tc>
        <w:tc>
          <w:tcPr>
            <w:tcW w:w="2880" w:type="dxa"/>
          </w:tcPr>
          <w:p w14:paraId="1AB4AAD5" w14:textId="77777777" w:rsidR="00221F03" w:rsidRDefault="00000000">
            <w:r>
              <w:t xml:space="preserve">系统日期</w:t>
            </w:r>
          </w:p>
        </w:tc>
        <w:tc>
          <w:tcPr>
            <w:tcW w:w="1800" w:type="dxa"/>
          </w:tcPr>
          <w:p w14:paraId="200A5BB0" w14:textId="77777777" w:rsidR="00221F03" w:rsidRDefault="00000000">
            <w:r>
              <w:t xml:space="preserve">销售订单头订单日期截止范围</w:t>
            </w:r>
          </w:p>
        </w:tc>
      </w:tr>
      <w:tr w:rsidR="00221F03" w14:paraId="486C2C27" w14:textId="77777777">
        <w:tc>
          <w:tcPr>
            <w:tcW w:w="1190" w:type="dxa"/>
          </w:tcPr>
          <w:p w14:paraId="3101F36B" w14:textId="77777777" w:rsidR="00221F03" w:rsidRDefault="00000000">
            <w:r>
              <w:t xml:space="preserve">P_REGION</w:t>
            </w:r>
          </w:p>
        </w:tc>
        <w:tc>
          <w:tcPr>
            <w:tcW w:w="878" w:type="dxa"/>
          </w:tcPr>
          <w:p w14:paraId="32E4255E" w14:textId="77777777" w:rsidR="00221F03" w:rsidRDefault="00000000">
            <w:r>
              <w:t xml:space="preserve">销售区域</w:t>
            </w:r>
          </w:p>
        </w:tc>
        <w:tc>
          <w:tcPr>
            <w:tcW w:w="1260" w:type="dxa"/>
          </w:tcPr>
          <w:p w14:paraId="757A4449" w14:textId="77777777" w:rsidR="00221F03" w:rsidRDefault="00000000">
            <w:r>
              <w:t xml:space="preserve">VARCHAR2</w:t>
            </w:r>
          </w:p>
        </w:tc>
        <w:tc>
          <w:tcPr>
            <w:tcW w:w="1058" w:type="dxa"/>
          </w:tcPr>
          <w:p w14:paraId="6E9AAD1C" w14:textId="77777777" w:rsidR="00221F03" w:rsidRDefault="00000000">
            <w:r>
              <w:t xml:space="preserve">否</w:t>
            </w:r>
          </w:p>
        </w:tc>
        <w:tc>
          <w:tcPr>
            <w:tcW w:w="1260" w:type="dxa"/>
          </w:tcPr>
          <w:p w14:paraId="3EF01078" w14:textId="77777777" w:rsidR="00221F03" w:rsidRDefault="00000000">
            <w:r>
              <w:t xml:space="preserve">全部</w:t>
            </w:r>
          </w:p>
        </w:tc>
        <w:tc>
          <w:tcPr>
            <w:tcW w:w="2880" w:type="dxa"/>
          </w:tcPr>
          <w:p w14:paraId="1AB4AAD5" w14:textId="77777777" w:rsidR="00221F03" w:rsidRDefault="00000000">
            <w:r>
              <w:t xml:space="preserve">LOV: SELECT code, name FROM sales_region</w:t>
            </w:r>
          </w:p>
        </w:tc>
        <w:tc>
          <w:tcPr>
            <w:tcW w:w="1800" w:type="dxa"/>
          </w:tcPr>
          <w:p w14:paraId="200A5BB0" w14:textId="77777777" w:rsidR="00221F03" w:rsidRDefault="00000000">
            <w:r>
              <w:t xml:space="preserve">选择特定销售区域，多选</w:t>
            </w:r>
          </w:p>
        </w:tc>
      </w:tr>
      <w:tr w:rsidR="00221F03" w14:paraId="486C2C27" w14:textId="77777777">
        <w:tc>
          <w:tcPr>
            <w:tcW w:w="1190" w:type="dxa"/>
          </w:tcPr>
          <w:p w14:paraId="3101F36B" w14:textId="77777777" w:rsidR="00221F03" w:rsidRDefault="00000000">
            <w:r>
              <w:t xml:space="preserve">P_PRODUCT_LINE</w:t>
            </w:r>
          </w:p>
        </w:tc>
        <w:tc>
          <w:tcPr>
            <w:tcW w:w="878" w:type="dxa"/>
          </w:tcPr>
          <w:p w14:paraId="32E4255E" w14:textId="77777777" w:rsidR="00221F03" w:rsidRDefault="00000000">
            <w:r>
              <w:t xml:space="preserve">产品线</w:t>
            </w:r>
          </w:p>
        </w:tc>
        <w:tc>
          <w:tcPr>
            <w:tcW w:w="1260" w:type="dxa"/>
          </w:tcPr>
          <w:p w14:paraId="757A4449" w14:textId="77777777" w:rsidR="00221F03" w:rsidRDefault="00000000">
            <w:r>
              <w:t xml:space="preserve">VARCHAR2</w:t>
            </w:r>
          </w:p>
        </w:tc>
        <w:tc>
          <w:tcPr>
            <w:tcW w:w="1058" w:type="dxa"/>
          </w:tcPr>
          <w:p w14:paraId="6E9AAD1C" w14:textId="77777777" w:rsidR="00221F03" w:rsidRDefault="00000000">
            <w:r>
              <w:t xml:space="preserve">否</w:t>
            </w:r>
          </w:p>
        </w:tc>
        <w:tc>
          <w:tcPr>
            <w:tcW w:w="1260" w:type="dxa"/>
          </w:tcPr>
          <w:p w14:paraId="3EF01078" w14:textId="77777777" w:rsidR="00221F03" w:rsidRDefault="00000000">
            <w:r>
              <w:t xml:space="preserve">全部</w:t>
            </w:r>
          </w:p>
        </w:tc>
        <w:tc>
          <w:tcPr>
            <w:tcW w:w="2880" w:type="dxa"/>
          </w:tcPr>
          <w:p w14:paraId="1AB4AAD5" w14:textId="77777777" w:rsidR="00221F03" w:rsidRDefault="00000000">
            <w:r>
              <w:t xml:space="preserve">LOV: SELECT code, name FROM product_line</w:t>
            </w:r>
          </w:p>
        </w:tc>
        <w:tc>
          <w:tcPr>
            <w:tcW w:w="1800" w:type="dxa"/>
          </w:tcPr>
          <w:p w14:paraId="200A5BB0" w14:textId="77777777" w:rsidR="00221F03" w:rsidRDefault="00000000">
            <w:r>
              <w:t xml:space="preserve">选择特定产品线，多选</w:t>
            </w:r>
          </w:p>
        </w:tc>
      </w:tr>
      <w:tr w:rsidR="00221F03" w14:paraId="486C2C27" w14:textId="77777777">
        <w:tc>
          <w:tcPr>
            <w:tcW w:w="1190" w:type="dxa"/>
          </w:tcPr>
          <w:p w14:paraId="3101F36B" w14:textId="77777777" w:rsidR="00221F03" w:rsidRDefault="00000000">
            <w:r>
              <w:t xml:space="preserve">P_CUSTOMER</w:t>
            </w:r>
          </w:p>
        </w:tc>
        <w:tc>
          <w:tcPr>
            <w:tcW w:w="878" w:type="dxa"/>
          </w:tcPr>
          <w:p w14:paraId="32E4255E" w14:textId="77777777" w:rsidR="00221F03" w:rsidRDefault="00000000">
            <w:r>
              <w:t xml:space="preserve">客户</w:t>
            </w:r>
          </w:p>
        </w:tc>
        <w:tc>
          <w:tcPr>
            <w:tcW w:w="1260" w:type="dxa"/>
          </w:tcPr>
          <w:p w14:paraId="757A4449" w14:textId="77777777" w:rsidR="00221F03" w:rsidRDefault="00000000">
            <w:r>
              <w:t xml:space="preserve">VARCHAR2</w:t>
            </w:r>
          </w:p>
        </w:tc>
        <w:tc>
          <w:tcPr>
            <w:tcW w:w="1058" w:type="dxa"/>
          </w:tcPr>
          <w:p w14:paraId="6E9AAD1C" w14:textId="77777777" w:rsidR="00221F03" w:rsidRDefault="00000000">
            <w:r>
              <w:t xml:space="preserve">否</w:t>
            </w:r>
          </w:p>
        </w:tc>
        <w:tc>
          <w:tcPr>
            <w:tcW w:w="1260" w:type="dxa"/>
          </w:tcPr>
          <w:p w14:paraId="3EF01078" w14:textId="77777777" w:rsidR="00221F03" w:rsidRDefault="00000000">
            <w:r>
              <w:t xml:space="preserve">全部</w:t>
            </w:r>
          </w:p>
        </w:tc>
        <w:tc>
          <w:tcPr>
            <w:tcW w:w="2880" w:type="dxa"/>
          </w:tcPr>
          <w:p w14:paraId="1AB4AAD5" w14:textId="77777777" w:rsidR="00221F03" w:rsidRDefault="00000000">
            <w:r>
              <w:t xml:space="preserve">LOV: SELECT customer_id, name FROM ar_customer</w:t>
            </w:r>
          </w:p>
        </w:tc>
        <w:tc>
          <w:tcPr>
            <w:tcW w:w="1800" w:type="dxa"/>
          </w:tcPr>
          <w:p w14:paraId="200A5BB0" w14:textId="77777777" w:rsidR="00221F03" w:rsidRDefault="00000000">
            <w:r>
              <w:t xml:space="preserve">选择特定客户，多选</w:t>
            </w:r>
          </w:p>
        </w:tc>
      </w:tr>
      <w:tr w:rsidR="00221F03" w14:paraId="486C2C27" w14:textId="77777777">
        <w:tc>
          <w:tcPr>
            <w:tcW w:w="1190" w:type="dxa"/>
          </w:tcPr>
          <w:p w14:paraId="3101F36B" w14:textId="77777777" w:rsidR="00221F03" w:rsidRDefault="00000000">
            <w:r>
              <w:t xml:space="preserve">P_INCLUDE_CANCEL</w:t>
            </w:r>
          </w:p>
        </w:tc>
        <w:tc>
          <w:tcPr>
            <w:tcW w:w="878" w:type="dxa"/>
          </w:tcPr>
          <w:p w14:paraId="32E4255E" w14:textId="77777777" w:rsidR="00221F03" w:rsidRDefault="00000000">
            <w:r>
              <w:t xml:space="preserve">包含已取消订单</w:t>
            </w:r>
          </w:p>
        </w:tc>
        <w:tc>
          <w:tcPr>
            <w:tcW w:w="1260" w:type="dxa"/>
          </w:tcPr>
          <w:p w14:paraId="757A4449" w14:textId="77777777" w:rsidR="00221F03" w:rsidRDefault="00000000">
            <w:r>
              <w:t xml:space="preserve">VARCHAR2</w:t>
            </w:r>
          </w:p>
        </w:tc>
        <w:tc>
          <w:tcPr>
            <w:tcW w:w="1058" w:type="dxa"/>
          </w:tcPr>
          <w:p w14:paraId="6E9AAD1C" w14:textId="77777777" w:rsidR="00221F03" w:rsidRDefault="00000000">
            <w:r>
              <w:t xml:space="preserve">是</w:t>
            </w:r>
          </w:p>
        </w:tc>
        <w:tc>
          <w:tcPr>
            <w:tcW w:w="1260" w:type="dxa"/>
          </w:tcPr>
          <w:p w14:paraId="3EF01078" w14:textId="77777777" w:rsidR="00221F03" w:rsidRDefault="00000000">
            <w:r>
              <w:t xml:space="preserve">N</w:t>
            </w:r>
          </w:p>
        </w:tc>
        <w:tc>
          <w:tcPr>
            <w:tcW w:w="2880" w:type="dxa"/>
          </w:tcPr>
          <w:p w14:paraId="1AB4AAD5" w14:textId="77777777" w:rsidR="00221F03" w:rsidRDefault="00000000">
            <w:r>
              <w:t xml:space="preserve">Y/N</w:t>
            </w:r>
          </w:p>
        </w:tc>
        <w:tc>
          <w:tcPr>
            <w:tcW w:w="1800" w:type="dxa"/>
          </w:tcPr>
          <w:p w14:paraId="200A5BB0" w14:textId="77777777" w:rsidR="00221F03" w:rsidRDefault="00000000">
            <w:r>
              <w:t xml:space="preserve">是否包含状态为已取消的订单，默认为否</w:t>
            </w:r>
          </w:p>
        </w:tc>
      </w:tr>
      <w:tr w:rsidR="00221F03" w14:paraId="486C2C27" w14:textId="77777777">
        <w:tc>
          <w:tcPr>
            <w:tcW w:w="1190" w:type="dxa"/>
          </w:tcPr>
          <w:p w14:paraId="3101F36B" w14:textId="77777777" w:rsidR="00221F03" w:rsidRDefault="00000000">
            <w:r>
              <w:t xml:space="preserve">P_OUTPUT_FORMAT</w:t>
            </w:r>
          </w:p>
        </w:tc>
        <w:tc>
          <w:tcPr>
            <w:tcW w:w="878" w:type="dxa"/>
          </w:tcPr>
          <w:p w14:paraId="32E4255E" w14:textId="77777777" w:rsidR="00221F03" w:rsidRDefault="00000000">
            <w:r>
              <w:t xml:space="preserve">输出格式</w:t>
            </w:r>
          </w:p>
        </w:tc>
        <w:tc>
          <w:tcPr>
            <w:tcW w:w="1260" w:type="dxa"/>
          </w:tcPr>
          <w:p w14:paraId="757A4449" w14:textId="77777777" w:rsidR="00221F03" w:rsidRDefault="00000000">
            <w:r>
              <w:t xml:space="preserve">VARCHAR2</w:t>
            </w:r>
          </w:p>
        </w:tc>
        <w:tc>
          <w:tcPr>
            <w:tcW w:w="1058" w:type="dxa"/>
          </w:tcPr>
          <w:p w14:paraId="6E9AAD1C" w14:textId="77777777" w:rsidR="00221F03" w:rsidRDefault="00000000">
            <w:r>
              <w:t xml:space="preserve">是</w:t>
            </w:r>
          </w:p>
        </w:tc>
        <w:tc>
          <w:tcPr>
            <w:tcW w:w="1260" w:type="dxa"/>
          </w:tcPr>
          <w:p w14:paraId="3EF01078" w14:textId="77777777" w:rsidR="00221F03" w:rsidRDefault="00000000">
            <w:r>
              <w:t xml:space="preserve">Excel</w:t>
            </w:r>
          </w:p>
        </w:tc>
        <w:tc>
          <w:tcPr>
            <w:tcW w:w="2880" w:type="dxa"/>
          </w:tcPr>
          <w:p w14:paraId="1AB4AAD5" w14:textId="77777777" w:rsidR="00221F03" w:rsidRDefault="00000000">
            <w:r>
              <w:t xml:space="preserve">Excel, HTML</w:t>
            </w:r>
          </w:p>
        </w:tc>
        <w:tc>
          <w:tcPr>
            <w:tcW w:w="1800" w:type="dxa"/>
          </w:tcPr>
          <w:p w14:paraId="200A5BB0" w14:textId="77777777" w:rsidR="00221F03" w:rsidRDefault="00000000">
            <w:r>
              <w:t xml:space="preserve">报表输出格式，默认Excel</w:t>
            </w:r>
          </w:p>
        </w:tc>
      </w:tr>
      <w:tr w:rsidR="00221F03" w14:paraId="486C2C27" w14:textId="77777777">
        <w:tc>
          <w:tcPr>
            <w:tcW w:w="1190" w:type="dxa"/>
          </w:tcPr>
          <w:p w14:paraId="3101F36B" w14:textId="77777777" w:rsidR="00221F03" w:rsidRDefault="00000000">
            <w:r>
              <w:t xml:space="preserve">P_GROUP_DETAIL</w:t>
            </w:r>
          </w:p>
        </w:tc>
        <w:tc>
          <w:tcPr>
            <w:tcW w:w="878" w:type="dxa"/>
          </w:tcPr>
          <w:p w14:paraId="32E4255E" w14:textId="77777777" w:rsidR="00221F03" w:rsidRDefault="00000000">
            <w:r>
              <w:t xml:space="preserve">明细层级</w:t>
            </w:r>
          </w:p>
        </w:tc>
        <w:tc>
          <w:tcPr>
            <w:tcW w:w="1260" w:type="dxa"/>
          </w:tcPr>
          <w:p w14:paraId="757A4449" w14:textId="77777777" w:rsidR="00221F03" w:rsidRDefault="00000000">
            <w:r>
              <w:t xml:space="preserve">VARCHAR2</w:t>
            </w:r>
          </w:p>
        </w:tc>
        <w:tc>
          <w:tcPr>
            <w:tcW w:w="1058" w:type="dxa"/>
          </w:tcPr>
          <w:p w14:paraId="6E9AAD1C" w14:textId="77777777" w:rsidR="00221F03" w:rsidRDefault="00000000">
            <w:r>
              <w:t xml:space="preserve">否</w:t>
            </w:r>
          </w:p>
        </w:tc>
        <w:tc>
          <w:tcPr>
            <w:tcW w:w="1260" w:type="dxa"/>
          </w:tcPr>
          <w:p w14:paraId="3EF01078" w14:textId="77777777" w:rsidR="00221F03" w:rsidRDefault="00000000">
            <w:r>
              <w:t xml:space="preserve">客户</w:t>
            </w:r>
          </w:p>
        </w:tc>
        <w:tc>
          <w:tcPr>
            <w:tcW w:w="2880" w:type="dxa"/>
          </w:tcPr>
          <w:p w14:paraId="1AB4AAD5" w14:textId="77777777" w:rsidR="00221F03" w:rsidRDefault="00000000">
            <w:r>
              <w:t xml:space="preserve">区域,产品线,客户</w:t>
            </w:r>
          </w:p>
        </w:tc>
        <w:tc>
          <w:tcPr>
            <w:tcW w:w="1800" w:type="dxa"/>
          </w:tcPr>
          <w:p w14:paraId="200A5BB0" w14:textId="77777777" w:rsidR="00221F03" w:rsidRDefault="00000000">
            <w:r>
              <w:t xml:space="preserve">分组展示的最小粒度，默认为客户级明细</w:t>
            </w:r>
          </w:p>
        </w:tc>
      </w:tr>
    </w:tbl>
    <w:p w14:paraId="541D8856" w14:textId="77777777" w:rsidR="001D051A" w:rsidRPr="004C27C7" w:rsidRDefault="001D051A" w:rsidP="00122011">
      <w:pPr>
        <w:pStyle w:val="a0"/>
        <w:spacing w:line="360" w:lineRule="auto"/>
        <w:ind w:left="0"/>
        <w:rPr>
          <w:rFonts w:ascii="宋体" w:hAnsi="宋体" w:hint="eastAsia"/>
          <w:sz w:val="21"/>
          <w:szCs w:val="21"/>
        </w:rPr>
      </w:pPr>
      <w:r>
        <w:t xml:space="preserve"/>
      </w:r>
    </w:p>
    <w:p w14:paraId="0C042FCD" w14:textId="77777777" w:rsidR="001D051A" w:rsidRPr="004C27C7" w:rsidRDefault="001D051A" w:rsidP="00122011">
      <w:pPr>
        <w:pStyle w:val="a0"/>
        <w:overflowPunct/>
        <w:autoSpaceDE/>
        <w:autoSpaceDN/>
        <w:adjustRightInd/>
        <w:spacing w:line="360" w:lineRule="auto"/>
        <w:ind w:left="0"/>
        <w:textAlignment w:val="auto"/>
        <w:rPr>
          <w:rFonts w:ascii="宋体" w:hAnsi="宋体" w:hint="eastAsia"/>
          <w:sz w:val="21"/>
          <w:szCs w:val="21"/>
        </w:rPr>
      </w:pPr>
    </w:p>
    <w:p w14:paraId="17AA75CF" w14:textId="77777777" w:rsidR="001D051A" w:rsidRDefault="001D051A" w:rsidP="001D051A">
      <w:pPr>
        <w:pStyle w:val="HeadingBar"/>
      </w:pPr>
    </w:p>
    <w:p w14:paraId="017651BB" w14:textId="77777777" w:rsidR="001D051A" w:rsidRDefault="001D051A" w:rsidP="001D051A">
      <w:pPr>
        <w:pStyle w:val="3"/>
      </w:pPr>
      <w:bookmarkStart w:id="23" w:name="_Toc263255090"/>
      <w:bookmarkStart w:id="24" w:name="_Toc397415085"/>
      <w:proofErr w:type="spellStart"/>
      <w:r>
        <w:rPr>
          <w:rFonts w:hint="eastAsia"/>
        </w:rPr>
        <w:t>相关截图</w:t>
      </w:r>
      <w:bookmarkEnd w:id="23"/>
      <w:bookmarkEnd w:id="24"/>
      <w:proofErr w:type="spellEnd"/>
    </w:p>
    <w:p w14:paraId="27D483C9" w14:textId="7AD70C58" w:rsidR="001D051A" w:rsidRPr="009155D7" w:rsidRDefault="001D051A" w:rsidP="00BC6FB0">
      <w:pPr>
        <w:spacing w:before="100" w:beforeAutospacing="1" w:after="100" w:afterAutospacing="1"/>
        <w:rPr>
          <w:rFonts w:ascii="宋体" w:hAnsi="宋体" w:hint="eastAsia"/>
          <w:sz w:val="21"/>
          <w:szCs w:val="21"/>
        </w:rPr>
      </w:pPr>
    </w:p>
    <w:p w14:paraId="1ED08CB7" w14:textId="77777777" w:rsidR="001D051A" w:rsidRDefault="001D051A" w:rsidP="001D051A">
      <w:pPr>
        <w:spacing w:before="100" w:beforeAutospacing="1" w:after="100" w:afterAutospacing="1"/>
        <w:rPr>
          <w:rFonts w:ascii="宋体" w:hAnsi="宋体" w:hint="eastAsia"/>
          <w:sz w:val="21"/>
          <w:szCs w:val="21"/>
        </w:rPr>
      </w:pPr>
    </w:p>
    <w:p w14:paraId="41B30207" w14:textId="77777777" w:rsidR="001D051A" w:rsidRPr="00B85093" w:rsidRDefault="001D051A" w:rsidP="001D051A">
      <w:pPr>
        <w:pStyle w:val="HeadingBar"/>
      </w:pPr>
    </w:p>
    <w:p w14:paraId="0B618D34" w14:textId="77777777" w:rsidR="001D051A" w:rsidRDefault="001D051A" w:rsidP="001D051A">
      <w:pPr>
        <w:pStyle w:val="3"/>
        <w:spacing w:line="360" w:lineRule="auto"/>
      </w:pPr>
      <w:bookmarkStart w:id="25" w:name="_Toc263255091"/>
      <w:bookmarkStart w:id="26" w:name="_Toc397415086"/>
      <w:proofErr w:type="spellStart"/>
      <w:r>
        <w:rPr>
          <w:rFonts w:hint="eastAsia"/>
        </w:rPr>
        <w:t xml:space="preserve">测试要点</w:t>
      </w:r>
      <w:bookmarkEnd w:id="25"/>
      <w:bookmarkEnd w:id="26"/>
      <w:proofErr w:type="spellEnd"/>
    </w:p>
    <w:p w14:paraId="3872C262" w14:textId="77777777" w:rsidR="001D051A" w:rsidRDefault="001D051A" w:rsidP="00BC6FB0">
      <w:pPr>
        <w:overflowPunct/>
        <w:autoSpaceDE/>
        <w:autoSpaceDN/>
        <w:adjustRightInd/>
        <w:spacing w:before="120" w:after="120" w:line="360" w:lineRule="auto"/>
        <w:textAlignment w:val="auto"/>
        <w:rPr>
          <w:rFonts w:ascii="宋体" w:hAnsi="宋体" w:hint="eastAsia"/>
          <w:sz w:val="21"/>
          <w:szCs w:val="21"/>
        </w:rPr>
      </w:pPr>
      <w:proofErr w:type="gramStart"/>
      <w:r>
        <w:t xml:space="preserve">1. 验证日期范围筛选：输入不同日期区间，确认数据范围正确</w:t>
        <w:br/>
        <w:t xml:space="preserve">2. 验证分组汇总：检查区域小计、产品线小计、客户小计与总计的数值一致性（如各客户小计之和等于产品线小计）</w:t>
        <w:br/>
        <w:t xml:space="preserve">3. 验证完成率计算：手工计算某分组完成率，与报表比对，特别注意分母为0的场景</w:t>
        <w:br/>
        <w:t xml:space="preserve">4. 验证参数联动：选择特定区域后，产品线和客户LOV应只显示该区域下的选项（可选优化）</w:t>
        <w:br/>
        <w:t xml:space="preserve">5. 验证Excel导出格式：确认分组行合并单元格、小计样式、数字格式、完成率百分比显示正确</w:t>
      </w:r>
    </w:p>
    <w:p w14:paraId="2597EFD0" w14:textId="77777777" w:rsidR="001D051A" w:rsidRDefault="001D051A" w:rsidP="00BC6FB0">
      <w:pPr>
        <w:overflowPunct/>
        <w:autoSpaceDE/>
        <w:autoSpaceDN/>
        <w:adjustRightInd/>
        <w:spacing w:before="120" w:after="120" w:line="360" w:lineRule="auto"/>
        <w:textAlignment w:val="auto"/>
        <w:rPr>
          <w:rFonts w:ascii="宋体" w:hAnsi="宋体" w:hint="eastAsia"/>
          <w:sz w:val="21"/>
          <w:szCs w:val="21"/>
        </w:rPr>
      </w:pPr>
    </w:p>
    <w:p w14:paraId="50D7B99B" w14:textId="77777777" w:rsidR="001D051A" w:rsidRDefault="001D051A" w:rsidP="00BC6FB0">
      <w:pPr>
        <w:overflowPunct/>
        <w:autoSpaceDE/>
        <w:autoSpaceDN/>
        <w:adjustRightInd/>
        <w:spacing w:before="120" w:after="120" w:line="360" w:lineRule="auto"/>
        <w:textAlignment w:val="auto"/>
        <w:rPr>
          <w:rFonts w:ascii="宋体" w:hAnsi="宋体" w:hint="eastAsia"/>
          <w:sz w:val="21"/>
          <w:szCs w:val="21"/>
        </w:rPr>
      </w:pPr>
    </w:p>
    <w:p w14:paraId="7EF84E3D" w14:textId="77777777" w:rsidR="001D051A" w:rsidRDefault="001D051A" w:rsidP="00BC6FB0">
      <w:pPr>
        <w:overflowPunct/>
        <w:autoSpaceDE/>
        <w:autoSpaceDN/>
        <w:adjustRightInd/>
        <w:spacing w:before="120" w:after="120" w:line="360" w:lineRule="auto"/>
        <w:textAlignment w:val="auto"/>
        <w:rPr>
          <w:rFonts w:ascii="宋体" w:hAnsi="宋体" w:hint="eastAsia"/>
          <w:sz w:val="21"/>
          <w:szCs w:val="21"/>
        </w:rPr>
      </w:pPr>
    </w:p>
    <w:p w14:paraId="16DE7FAF" w14:textId="77777777" w:rsidR="001D051A" w:rsidRDefault="001D051A" w:rsidP="00BC6FB0">
      <w:pPr>
        <w:overflowPunct/>
        <w:autoSpaceDE/>
        <w:autoSpaceDN/>
        <w:adjustRightInd/>
        <w:spacing w:before="120" w:after="120" w:line="360" w:lineRule="auto"/>
        <w:textAlignment w:val="auto"/>
        <w:rPr>
          <w:rFonts w:ascii="宋体" w:hAnsi="宋体" w:hint="eastAsia"/>
          <w:sz w:val="21"/>
          <w:szCs w:val="21"/>
        </w:rPr>
      </w:pPr>
    </w:p>
    <w:p w14:paraId="70D52A6C" w14:textId="77777777" w:rsidR="001D051A" w:rsidRPr="00714921" w:rsidRDefault="001D051A" w:rsidP="001D051A">
      <w:pPr>
        <w:pStyle w:val="HeadingBar"/>
      </w:pPr>
    </w:p>
    <w:p w14:paraId="3CC966DF" w14:textId="77777777" w:rsidR="001D051A" w:rsidRDefault="001D051A" w:rsidP="001D051A">
      <w:pPr>
        <w:pStyle w:val="3"/>
      </w:pPr>
      <w:bookmarkStart w:id="27" w:name="_Toc263255092"/>
      <w:bookmarkStart w:id="28" w:name="_Toc397415087"/>
      <w:proofErr w:type="spellStart"/>
      <w:r>
        <w:rPr>
          <w:rFonts w:hint="eastAsia"/>
        </w:rPr>
        <w:t>其他注释</w:t>
      </w:r>
      <w:bookmarkEnd w:id="27"/>
      <w:bookmarkEnd w:id="28"/>
      <w:proofErr w:type="spellEnd"/>
    </w:p>
    <w:p w14:paraId="157C59BF" w14:textId="77777777" w:rsidR="001D051A" w:rsidRDefault="001D051A" w:rsidP="00BC6FB0">
      <w:pPr>
        <w:spacing w:before="120" w:after="120" w:line="360" w:lineRule="auto"/>
        <w:rPr>
          <w:sz w:val="21"/>
          <w:szCs w:val="21"/>
        </w:rPr>
      </w:pPr>
      <w:r>
        <w:t xml:space="preserve">完成率基于数量计算；若需基于金额计算，可增加参数选项。建议定期运行（如每月初）并自动发送给销售经理。性能注意：大数据量下需索引订单头订单日期、区域、客户，订单行物料。</w:t>
      </w:r>
    </w:p>
    <w:p w14:paraId="5E8BBAF8" w14:textId="77777777" w:rsidR="001D051A" w:rsidRDefault="001D051A" w:rsidP="00BC6FB0">
      <w:pPr>
        <w:overflowPunct/>
        <w:autoSpaceDE/>
        <w:autoSpaceDN/>
        <w:adjustRightInd/>
        <w:spacing w:before="120" w:after="120" w:line="360" w:lineRule="auto"/>
        <w:textAlignment w:val="auto"/>
        <w:rPr>
          <w:sz w:val="21"/>
          <w:szCs w:val="21"/>
        </w:rPr>
      </w:pPr>
    </w:p>
    <w:p w14:paraId="319099FB" w14:textId="77777777" w:rsidR="001D051A" w:rsidRPr="002B3248" w:rsidRDefault="001D051A" w:rsidP="00BC6FB0">
      <w:pPr>
        <w:overflowPunct/>
        <w:autoSpaceDE/>
        <w:autoSpaceDN/>
        <w:adjustRightInd/>
        <w:spacing w:before="120" w:after="120" w:line="360" w:lineRule="auto"/>
        <w:textAlignment w:val="auto"/>
        <w:rPr>
          <w:sz w:val="21"/>
          <w:szCs w:val="21"/>
        </w:rPr>
      </w:pPr>
    </w:p>
    <w:sectPr w:rsidR="001D051A" w:rsidRPr="002B3248" w:rsidSect="005E6843">
      <w:headerReference w:type="even" r:id="rId10"/>
      <w:footerReference w:type="default" r:id="rId11"/>
      <w:type w:val="nextColumn"/>
      <w:pgSz w:w="11907" w:h="16840" w:code="9"/>
      <w:pgMar w:top="992" w:right="720" w:bottom="992" w:left="777" w:header="709" w:footer="567" w:gutter="357"/>
      <w:pgNumType w:fmt="numberInDash"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EF8DC" w14:textId="77777777" w:rsidR="000B51C8" w:rsidRDefault="000B51C8">
      <w:r>
        <w:separator/>
      </w:r>
    </w:p>
  </w:endnote>
  <w:endnote w:type="continuationSeparator" w:id="0">
    <w:p w14:paraId="0A63FC30" w14:textId="77777777" w:rsidR="000B51C8" w:rsidRDefault="000B5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4218B" w14:textId="7292A02D" w:rsidR="00503F42" w:rsidRDefault="00503F42" w:rsidP="005E4615">
    <w:pPr>
      <w:pStyle w:val="a5"/>
    </w:pPr>
    <w:r>
      <w:rPr>
        <w:rFonts w:hint="eastAsia"/>
      </w:rPr>
      <w:tab/>
    </w:r>
    <w:r>
      <w:fldChar w:fldCharType="begin"/>
    </w:r>
    <w:r>
      <w:instrText xml:space="preserve"> PAGE \* ROMAN \* MERGEFORMAT </w:instrText>
    </w:r>
    <w:r>
      <w:fldChar w:fldCharType="separate"/>
    </w:r>
    <w:r w:rsidR="00AB120B">
      <w:rPr>
        <w:noProof/>
      </w:rPr>
      <w:t>III</w:t>
    </w:r>
    <w:r>
      <w:fldChar w:fldCharType="end"/>
    </w:r>
    <w:r>
      <w:fldChar w:fldCharType="begin"/>
    </w:r>
    <w:r>
      <w:instrText xml:space="preserve"> </w:instrText>
    </w:r>
    <w:fldSimple w:instr=" SECTION  \* MERGEFORMAT ">
      <w:r w:rsidR="00EB3D94">
        <w:instrText>1</w:instrText>
      </w:r>
    </w:fldSimple>
    <w:r>
      <w:fldChar w:fldCharType="separate"/>
    </w:r>
    <w:r>
      <w:rPr>
        <w:noProof/>
      </w:rPr>
      <w:t>ii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72D9C" w14:textId="77777777" w:rsidR="00503F42" w:rsidRDefault="00503F42" w:rsidP="00D83AD1">
    <w:pPr>
      <w:pStyle w:val="a5"/>
      <w:tabs>
        <w:tab w:val="clear" w:pos="7920"/>
        <w:tab w:val="right" w:pos="10065"/>
      </w:tabs>
      <w:ind w:rightChars="180" w:right="360" w:firstLineChars="4900" w:firstLine="7840"/>
    </w:pPr>
    <w:r>
      <w:rPr>
        <w:rFonts w:hint="eastAsia"/>
      </w:rPr>
      <w:tab/>
    </w:r>
    <w:r>
      <w:rPr>
        <w:rStyle w:val="aa"/>
      </w:rPr>
      <w:fldChar w:fldCharType="begin"/>
    </w:r>
    <w:r>
      <w:rPr>
        <w:rStyle w:val="aa"/>
      </w:rPr>
      <w:instrText xml:space="preserve"> PAGE </w:instrText>
    </w:r>
    <w:r>
      <w:rPr>
        <w:rStyle w:val="aa"/>
      </w:rPr>
      <w:fldChar w:fldCharType="separate"/>
    </w:r>
    <w:r w:rsidR="00AB120B">
      <w:rPr>
        <w:rStyle w:val="aa"/>
        <w:noProof/>
      </w:rPr>
      <w:t>- 10 -</w:t>
    </w:r>
    <w:r>
      <w:rPr>
        <w:rStyle w:val="a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89B25" w14:textId="77777777" w:rsidR="000B51C8" w:rsidRDefault="000B51C8">
      <w:r>
        <w:separator/>
      </w:r>
    </w:p>
  </w:footnote>
  <w:footnote w:type="continuationSeparator" w:id="0">
    <w:p w14:paraId="14BBD970" w14:textId="77777777" w:rsidR="000B51C8" w:rsidRDefault="000B51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F6D33" w14:textId="77777777" w:rsidR="00503F42" w:rsidRPr="005E4615" w:rsidRDefault="00CF2DE6" w:rsidP="005E4615">
    <w:pPr>
      <w:pStyle w:val="a6"/>
    </w:pPr>
    <w:r>
      <w:rPr>
        <w:rFonts w:hint="eastAsia"/>
      </w:rPr>
      <w:t>Y</w:t>
    </w:r>
    <w:r>
      <w:t xml:space="preserve">X&amp;HB </w:t>
    </w:r>
    <w:r w:rsidR="001276E9">
      <w:rPr>
        <w:rFonts w:hint="eastAsia"/>
      </w:rPr>
      <w:t>ERP</w:t>
    </w:r>
    <w:r w:rsidR="00D83AD1">
      <w:rPr>
        <w:rFonts w:hint="eastAsia"/>
      </w:rPr>
      <w:t>实施</w:t>
    </w:r>
    <w:r w:rsidR="00B61839">
      <w:rPr>
        <w:rFonts w:hint="eastAsia"/>
      </w:rPr>
      <w:t>项目</w:t>
    </w:r>
    <w:r w:rsidR="007A37A1">
      <w:rPr>
        <w:rFonts w:hint="eastAsia"/>
      </w:rPr>
      <w:t xml:space="preserve">                                                                                                                 </w:t>
    </w:r>
    <w:fldSimple w:instr=" FILENAME   \* MERGEFORMAT ">
      <w:r>
        <w:rPr>
          <w:noProof/>
        </w:rPr>
        <w:t>YX&amp;HB</w:t>
      </w:r>
      <w:r w:rsidR="007A37A1">
        <w:rPr>
          <w:rFonts w:hint="eastAsia"/>
          <w:noProof/>
        </w:rPr>
        <w:t>-ERP-MD050-WIP-</w:t>
      </w:r>
      <w:r w:rsidR="007A37A1">
        <w:rPr>
          <w:rFonts w:hint="eastAsia"/>
          <w:noProof/>
        </w:rPr>
        <w:t>报表</w:t>
      </w:r>
      <w:r w:rsidR="007A37A1">
        <w:rPr>
          <w:rFonts w:hint="eastAsia"/>
          <w:noProof/>
        </w:rPr>
        <w:t>-</w:t>
      </w:r>
      <w:r w:rsidR="007A37A1">
        <w:rPr>
          <w:rFonts w:hint="eastAsia"/>
          <w:noProof/>
        </w:rPr>
        <w:t>离散任务缺料报表</w:t>
      </w:r>
    </w:fldSimple>
    <w:r w:rsidR="00503F42" w:rsidRPr="005E4615">
      <w:rPr>
        <w:rFonts w:hint="eastAsia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90DF8" w14:textId="77777777" w:rsidR="00503F42" w:rsidRDefault="00503F4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AF3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1" w15:restartNumberingAfterBreak="0">
    <w:nsid w:val="04B0763C"/>
    <w:multiLevelType w:val="multilevel"/>
    <w:tmpl w:val="3304677C"/>
    <w:lvl w:ilvl="0">
      <w:start w:val="1"/>
      <w:numFmt w:val="none"/>
      <w:pStyle w:val="1"/>
      <w:lvlText w:val="%1"/>
      <w:lvlJc w:val="left"/>
      <w:pPr>
        <w:tabs>
          <w:tab w:val="num" w:pos="857"/>
        </w:tabs>
        <w:ind w:left="857" w:hanging="432"/>
      </w:pPr>
      <w:rPr>
        <w:rFonts w:hint="default"/>
      </w:rPr>
    </w:lvl>
    <w:lvl w:ilvl="1">
      <w:start w:val="1"/>
      <w:numFmt w:val="decimal"/>
      <w:pStyle w:val="2"/>
      <w:lvlText w:val="%1%2"/>
      <w:lvlJc w:val="left"/>
      <w:pPr>
        <w:tabs>
          <w:tab w:val="num" w:pos="1080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isLgl/>
      <w:lvlText w:val="%1%2.%3"/>
      <w:lvlJc w:val="left"/>
      <w:pPr>
        <w:tabs>
          <w:tab w:val="num" w:pos="5105"/>
        </w:tabs>
        <w:ind w:left="4385" w:hanging="720"/>
      </w:pPr>
      <w:rPr>
        <w:rFonts w:hint="default"/>
      </w:rPr>
    </w:lvl>
    <w:lvl w:ilvl="3">
      <w:start w:val="1"/>
      <w:numFmt w:val="decimal"/>
      <w:pStyle w:val="4"/>
      <w:lvlText w:val="%2.%3.%4"/>
      <w:lvlJc w:val="left"/>
      <w:pPr>
        <w:tabs>
          <w:tab w:val="num" w:pos="1865"/>
        </w:tabs>
        <w:ind w:left="1289" w:hanging="864"/>
      </w:pPr>
      <w:rPr>
        <w:rFonts w:hint="default"/>
        <w:lang w:eastAsia="zh-CN"/>
      </w:rPr>
    </w:lvl>
    <w:lvl w:ilvl="4">
      <w:start w:val="1"/>
      <w:numFmt w:val="decimal"/>
      <w:suff w:val="space"/>
      <w:lvlText w:val="%1.%2.%3.%4.%5"/>
      <w:lvlJc w:val="left"/>
      <w:pPr>
        <w:ind w:left="1433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225"/>
        </w:tabs>
        <w:ind w:left="1577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21"/>
        </w:tabs>
        <w:ind w:left="1721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65"/>
        </w:tabs>
        <w:ind w:left="18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09"/>
        </w:tabs>
        <w:ind w:left="2009" w:hanging="1584"/>
      </w:pPr>
      <w:rPr>
        <w:rFonts w:hint="default"/>
      </w:rPr>
    </w:lvl>
  </w:abstractNum>
  <w:abstractNum w:abstractNumId="2" w15:restartNumberingAfterBreak="0">
    <w:nsid w:val="05886FCE"/>
    <w:multiLevelType w:val="hybridMultilevel"/>
    <w:tmpl w:val="15E8CCC0"/>
    <w:lvl w:ilvl="0" w:tplc="6F06CA5E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95C4C17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4" w15:restartNumberingAfterBreak="0">
    <w:nsid w:val="110E68D4"/>
    <w:multiLevelType w:val="hybridMultilevel"/>
    <w:tmpl w:val="BF7A4AC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21429DA"/>
    <w:multiLevelType w:val="hybridMultilevel"/>
    <w:tmpl w:val="7E98FAF6"/>
    <w:lvl w:ilvl="0" w:tplc="06E87136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B874112"/>
    <w:multiLevelType w:val="hybridMultilevel"/>
    <w:tmpl w:val="3594FA76"/>
    <w:lvl w:ilvl="0" w:tplc="0409000F">
      <w:start w:val="1"/>
      <w:numFmt w:val="decimal"/>
      <w:lvlText w:val="%1."/>
      <w:lvlJc w:val="left"/>
      <w:pPr>
        <w:tabs>
          <w:tab w:val="num" w:pos="2760"/>
        </w:tabs>
        <w:ind w:left="276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3180"/>
        </w:tabs>
        <w:ind w:left="31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20"/>
        </w:tabs>
        <w:ind w:left="40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440"/>
        </w:tabs>
        <w:ind w:left="44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700"/>
        </w:tabs>
        <w:ind w:left="57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420"/>
      </w:pPr>
    </w:lvl>
  </w:abstractNum>
  <w:abstractNum w:abstractNumId="7" w15:restartNumberingAfterBreak="0">
    <w:nsid w:val="1CDB42D4"/>
    <w:multiLevelType w:val="hybridMultilevel"/>
    <w:tmpl w:val="1DE2B456"/>
    <w:lvl w:ilvl="0" w:tplc="D302AE02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F6944D4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9" w15:restartNumberingAfterBreak="0">
    <w:nsid w:val="22F42AA9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10" w15:restartNumberingAfterBreak="0">
    <w:nsid w:val="230A604C"/>
    <w:multiLevelType w:val="hybridMultilevel"/>
    <w:tmpl w:val="0B482858"/>
    <w:lvl w:ilvl="0" w:tplc="0409000F">
      <w:start w:val="1"/>
      <w:numFmt w:val="decimal"/>
      <w:lvlText w:val="%1."/>
      <w:lvlJc w:val="left"/>
      <w:pPr>
        <w:tabs>
          <w:tab w:val="num" w:pos="2925"/>
        </w:tabs>
        <w:ind w:left="292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3345"/>
        </w:tabs>
        <w:ind w:left="33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65"/>
        </w:tabs>
        <w:ind w:left="37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85"/>
        </w:tabs>
        <w:ind w:left="41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605"/>
        </w:tabs>
        <w:ind w:left="46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25"/>
        </w:tabs>
        <w:ind w:left="50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865"/>
        </w:tabs>
        <w:ind w:left="58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85"/>
        </w:tabs>
        <w:ind w:left="6285" w:hanging="420"/>
      </w:pPr>
    </w:lvl>
  </w:abstractNum>
  <w:abstractNum w:abstractNumId="11" w15:restartNumberingAfterBreak="0">
    <w:nsid w:val="23C91046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12" w15:restartNumberingAfterBreak="0">
    <w:nsid w:val="251A16AC"/>
    <w:multiLevelType w:val="hybridMultilevel"/>
    <w:tmpl w:val="06E87136"/>
    <w:lvl w:ilvl="0" w:tplc="6024C392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E35555C"/>
    <w:multiLevelType w:val="hybridMultilevel"/>
    <w:tmpl w:val="CE94A80A"/>
    <w:lvl w:ilvl="0" w:tplc="0409000F">
      <w:start w:val="1"/>
      <w:numFmt w:val="decimal"/>
      <w:lvlText w:val="%1."/>
      <w:lvlJc w:val="left"/>
      <w:pPr>
        <w:tabs>
          <w:tab w:val="num" w:pos="2580"/>
        </w:tabs>
        <w:ind w:left="258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3000"/>
        </w:tabs>
        <w:ind w:left="30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260"/>
        </w:tabs>
        <w:ind w:left="42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520"/>
        </w:tabs>
        <w:ind w:left="55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420"/>
      </w:pPr>
    </w:lvl>
  </w:abstractNum>
  <w:abstractNum w:abstractNumId="14" w15:restartNumberingAfterBreak="0">
    <w:nsid w:val="2EC16CF2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15" w15:restartNumberingAfterBreak="0">
    <w:nsid w:val="2F3076D3"/>
    <w:multiLevelType w:val="hybridMultilevel"/>
    <w:tmpl w:val="F76C6EA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31B77044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17" w15:restartNumberingAfterBreak="0">
    <w:nsid w:val="31EE3778"/>
    <w:multiLevelType w:val="hybridMultilevel"/>
    <w:tmpl w:val="6A1C10DC"/>
    <w:lvl w:ilvl="0" w:tplc="0409000F">
      <w:start w:val="1"/>
      <w:numFmt w:val="decimal"/>
      <w:lvlText w:val="%1."/>
      <w:lvlJc w:val="left"/>
      <w:pPr>
        <w:ind w:left="2940" w:hanging="420"/>
      </w:pPr>
    </w:lvl>
    <w:lvl w:ilvl="1" w:tplc="04090019" w:tentative="1">
      <w:start w:val="1"/>
      <w:numFmt w:val="lowerLetter"/>
      <w:lvlText w:val="%2)"/>
      <w:lvlJc w:val="left"/>
      <w:pPr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ind w:left="6300" w:hanging="420"/>
      </w:pPr>
    </w:lvl>
  </w:abstractNum>
  <w:abstractNum w:abstractNumId="18" w15:restartNumberingAfterBreak="0">
    <w:nsid w:val="350F2BF1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19" w15:restartNumberingAfterBreak="0">
    <w:nsid w:val="369528B1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20" w15:restartNumberingAfterBreak="0">
    <w:nsid w:val="3D4A7C07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21" w15:restartNumberingAfterBreak="0">
    <w:nsid w:val="3E811F9E"/>
    <w:multiLevelType w:val="hybridMultilevel"/>
    <w:tmpl w:val="67BE75A8"/>
    <w:lvl w:ilvl="0" w:tplc="1B107FE8">
      <w:start w:val="1"/>
      <w:numFmt w:val="decimal"/>
      <w:lvlText w:val="%1."/>
      <w:lvlJc w:val="left"/>
      <w:pPr>
        <w:ind w:left="331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3732" w:hanging="420"/>
      </w:pPr>
    </w:lvl>
    <w:lvl w:ilvl="2" w:tplc="0409001B" w:tentative="1">
      <w:start w:val="1"/>
      <w:numFmt w:val="lowerRoman"/>
      <w:lvlText w:val="%3."/>
      <w:lvlJc w:val="right"/>
      <w:pPr>
        <w:ind w:left="4152" w:hanging="420"/>
      </w:pPr>
    </w:lvl>
    <w:lvl w:ilvl="3" w:tplc="0409000F" w:tentative="1">
      <w:start w:val="1"/>
      <w:numFmt w:val="decimal"/>
      <w:lvlText w:val="%4."/>
      <w:lvlJc w:val="left"/>
      <w:pPr>
        <w:ind w:left="4572" w:hanging="420"/>
      </w:pPr>
    </w:lvl>
    <w:lvl w:ilvl="4" w:tplc="04090019" w:tentative="1">
      <w:start w:val="1"/>
      <w:numFmt w:val="lowerLetter"/>
      <w:lvlText w:val="%5)"/>
      <w:lvlJc w:val="left"/>
      <w:pPr>
        <w:ind w:left="4992" w:hanging="420"/>
      </w:pPr>
    </w:lvl>
    <w:lvl w:ilvl="5" w:tplc="0409001B" w:tentative="1">
      <w:start w:val="1"/>
      <w:numFmt w:val="lowerRoman"/>
      <w:lvlText w:val="%6."/>
      <w:lvlJc w:val="right"/>
      <w:pPr>
        <w:ind w:left="5412" w:hanging="420"/>
      </w:pPr>
    </w:lvl>
    <w:lvl w:ilvl="6" w:tplc="0409000F" w:tentative="1">
      <w:start w:val="1"/>
      <w:numFmt w:val="decimal"/>
      <w:lvlText w:val="%7."/>
      <w:lvlJc w:val="left"/>
      <w:pPr>
        <w:ind w:left="5832" w:hanging="420"/>
      </w:pPr>
    </w:lvl>
    <w:lvl w:ilvl="7" w:tplc="04090019" w:tentative="1">
      <w:start w:val="1"/>
      <w:numFmt w:val="lowerLetter"/>
      <w:lvlText w:val="%8)"/>
      <w:lvlJc w:val="left"/>
      <w:pPr>
        <w:ind w:left="6252" w:hanging="420"/>
      </w:pPr>
    </w:lvl>
    <w:lvl w:ilvl="8" w:tplc="0409001B" w:tentative="1">
      <w:start w:val="1"/>
      <w:numFmt w:val="lowerRoman"/>
      <w:lvlText w:val="%9."/>
      <w:lvlJc w:val="right"/>
      <w:pPr>
        <w:ind w:left="6672" w:hanging="420"/>
      </w:pPr>
    </w:lvl>
  </w:abstractNum>
  <w:abstractNum w:abstractNumId="22" w15:restartNumberingAfterBreak="0">
    <w:nsid w:val="46C93E5D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23" w15:restartNumberingAfterBreak="0">
    <w:nsid w:val="4B165FA2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24" w15:restartNumberingAfterBreak="0">
    <w:nsid w:val="4B872EDC"/>
    <w:multiLevelType w:val="hybridMultilevel"/>
    <w:tmpl w:val="EA4C0BBA"/>
    <w:lvl w:ilvl="0" w:tplc="0409000F">
      <w:start w:val="1"/>
      <w:numFmt w:val="decimal"/>
      <w:lvlText w:val="%1."/>
      <w:lvlJc w:val="left"/>
      <w:pPr>
        <w:tabs>
          <w:tab w:val="num" w:pos="2925"/>
        </w:tabs>
        <w:ind w:left="292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3345"/>
        </w:tabs>
        <w:ind w:left="33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65"/>
        </w:tabs>
        <w:ind w:left="37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85"/>
        </w:tabs>
        <w:ind w:left="41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605"/>
        </w:tabs>
        <w:ind w:left="46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25"/>
        </w:tabs>
        <w:ind w:left="50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865"/>
        </w:tabs>
        <w:ind w:left="58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85"/>
        </w:tabs>
        <w:ind w:left="6285" w:hanging="420"/>
      </w:pPr>
    </w:lvl>
  </w:abstractNum>
  <w:abstractNum w:abstractNumId="25" w15:restartNumberingAfterBreak="0">
    <w:nsid w:val="4E060D1B"/>
    <w:multiLevelType w:val="hybridMultilevel"/>
    <w:tmpl w:val="DD24590E"/>
    <w:lvl w:ilvl="0" w:tplc="2222F6E0">
      <w:start w:val="1"/>
      <w:numFmt w:val="decimal"/>
      <w:lvlText w:val="%1."/>
      <w:lvlJc w:val="left"/>
      <w:pPr>
        <w:ind w:left="294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ind w:left="6300" w:hanging="420"/>
      </w:pPr>
    </w:lvl>
  </w:abstractNum>
  <w:abstractNum w:abstractNumId="26" w15:restartNumberingAfterBreak="0">
    <w:nsid w:val="516D12FF"/>
    <w:multiLevelType w:val="hybridMultilevel"/>
    <w:tmpl w:val="E63AD646"/>
    <w:lvl w:ilvl="0" w:tplc="0409000F">
      <w:start w:val="1"/>
      <w:numFmt w:val="decimal"/>
      <w:lvlText w:val="%1."/>
      <w:lvlJc w:val="left"/>
      <w:pPr>
        <w:tabs>
          <w:tab w:val="num" w:pos="2925"/>
        </w:tabs>
        <w:ind w:left="292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3345"/>
        </w:tabs>
        <w:ind w:left="33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65"/>
        </w:tabs>
        <w:ind w:left="37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85"/>
        </w:tabs>
        <w:ind w:left="41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605"/>
        </w:tabs>
        <w:ind w:left="46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25"/>
        </w:tabs>
        <w:ind w:left="50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865"/>
        </w:tabs>
        <w:ind w:left="58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85"/>
        </w:tabs>
        <w:ind w:left="6285" w:hanging="420"/>
      </w:pPr>
    </w:lvl>
  </w:abstractNum>
  <w:abstractNum w:abstractNumId="27" w15:restartNumberingAfterBreak="0">
    <w:nsid w:val="537B6021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28" w15:restartNumberingAfterBreak="0">
    <w:nsid w:val="54B024C4"/>
    <w:multiLevelType w:val="hybridMultilevel"/>
    <w:tmpl w:val="5A0251E0"/>
    <w:lvl w:ilvl="0" w:tplc="0409000F">
      <w:start w:val="1"/>
      <w:numFmt w:val="decimal"/>
      <w:lvlText w:val="%1."/>
      <w:lvlJc w:val="left"/>
      <w:pPr>
        <w:ind w:left="2940" w:hanging="420"/>
      </w:pPr>
    </w:lvl>
    <w:lvl w:ilvl="1" w:tplc="04090019">
      <w:start w:val="1"/>
      <w:numFmt w:val="lowerLetter"/>
      <w:lvlText w:val="%2)"/>
      <w:lvlJc w:val="left"/>
      <w:pPr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ind w:left="6300" w:hanging="420"/>
      </w:pPr>
    </w:lvl>
  </w:abstractNum>
  <w:abstractNum w:abstractNumId="29" w15:restartNumberingAfterBreak="0">
    <w:nsid w:val="54EF27C7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30" w15:restartNumberingAfterBreak="0">
    <w:nsid w:val="57E8186E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31" w15:restartNumberingAfterBreak="0">
    <w:nsid w:val="5FB916CB"/>
    <w:multiLevelType w:val="hybridMultilevel"/>
    <w:tmpl w:val="1AA8082A"/>
    <w:lvl w:ilvl="0" w:tplc="0409000F">
      <w:start w:val="1"/>
      <w:numFmt w:val="decimal"/>
      <w:lvlText w:val="%1."/>
      <w:lvlJc w:val="left"/>
      <w:pPr>
        <w:tabs>
          <w:tab w:val="num" w:pos="2940"/>
        </w:tabs>
        <w:ind w:left="29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3360"/>
        </w:tabs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00"/>
        </w:tabs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620"/>
        </w:tabs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880"/>
        </w:tabs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420"/>
      </w:pPr>
    </w:lvl>
  </w:abstractNum>
  <w:abstractNum w:abstractNumId="32" w15:restartNumberingAfterBreak="0">
    <w:nsid w:val="60EA358D"/>
    <w:multiLevelType w:val="multilevel"/>
    <w:tmpl w:val="4DEE1A96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66F04F01"/>
    <w:multiLevelType w:val="hybridMultilevel"/>
    <w:tmpl w:val="4DEE1A9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692D3682"/>
    <w:multiLevelType w:val="hybridMultilevel"/>
    <w:tmpl w:val="CDA23A68"/>
    <w:lvl w:ilvl="0" w:tplc="0409000F">
      <w:start w:val="1"/>
      <w:numFmt w:val="decimal"/>
      <w:lvlText w:val="%1."/>
      <w:lvlJc w:val="left"/>
      <w:pPr>
        <w:ind w:left="3312" w:hanging="420"/>
      </w:pPr>
    </w:lvl>
    <w:lvl w:ilvl="1" w:tplc="04090019" w:tentative="1">
      <w:start w:val="1"/>
      <w:numFmt w:val="lowerLetter"/>
      <w:lvlText w:val="%2)"/>
      <w:lvlJc w:val="left"/>
      <w:pPr>
        <w:ind w:left="3732" w:hanging="420"/>
      </w:pPr>
    </w:lvl>
    <w:lvl w:ilvl="2" w:tplc="0409001B" w:tentative="1">
      <w:start w:val="1"/>
      <w:numFmt w:val="lowerRoman"/>
      <w:lvlText w:val="%3."/>
      <w:lvlJc w:val="right"/>
      <w:pPr>
        <w:ind w:left="4152" w:hanging="420"/>
      </w:pPr>
    </w:lvl>
    <w:lvl w:ilvl="3" w:tplc="0409000F" w:tentative="1">
      <w:start w:val="1"/>
      <w:numFmt w:val="decimal"/>
      <w:lvlText w:val="%4."/>
      <w:lvlJc w:val="left"/>
      <w:pPr>
        <w:ind w:left="4572" w:hanging="420"/>
      </w:pPr>
    </w:lvl>
    <w:lvl w:ilvl="4" w:tplc="04090019" w:tentative="1">
      <w:start w:val="1"/>
      <w:numFmt w:val="lowerLetter"/>
      <w:lvlText w:val="%5)"/>
      <w:lvlJc w:val="left"/>
      <w:pPr>
        <w:ind w:left="4992" w:hanging="420"/>
      </w:pPr>
    </w:lvl>
    <w:lvl w:ilvl="5" w:tplc="0409001B" w:tentative="1">
      <w:start w:val="1"/>
      <w:numFmt w:val="lowerRoman"/>
      <w:lvlText w:val="%6."/>
      <w:lvlJc w:val="right"/>
      <w:pPr>
        <w:ind w:left="5412" w:hanging="420"/>
      </w:pPr>
    </w:lvl>
    <w:lvl w:ilvl="6" w:tplc="0409000F" w:tentative="1">
      <w:start w:val="1"/>
      <w:numFmt w:val="decimal"/>
      <w:lvlText w:val="%7."/>
      <w:lvlJc w:val="left"/>
      <w:pPr>
        <w:ind w:left="5832" w:hanging="420"/>
      </w:pPr>
    </w:lvl>
    <w:lvl w:ilvl="7" w:tplc="04090019" w:tentative="1">
      <w:start w:val="1"/>
      <w:numFmt w:val="lowerLetter"/>
      <w:lvlText w:val="%8)"/>
      <w:lvlJc w:val="left"/>
      <w:pPr>
        <w:ind w:left="6252" w:hanging="420"/>
      </w:pPr>
    </w:lvl>
    <w:lvl w:ilvl="8" w:tplc="0409001B" w:tentative="1">
      <w:start w:val="1"/>
      <w:numFmt w:val="lowerRoman"/>
      <w:lvlText w:val="%9."/>
      <w:lvlJc w:val="right"/>
      <w:pPr>
        <w:ind w:left="6672" w:hanging="420"/>
      </w:pPr>
    </w:lvl>
  </w:abstractNum>
  <w:abstractNum w:abstractNumId="35" w15:restartNumberingAfterBreak="0">
    <w:nsid w:val="7094303A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36" w15:restartNumberingAfterBreak="0">
    <w:nsid w:val="7185410B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37" w15:restartNumberingAfterBreak="0">
    <w:nsid w:val="721F61EF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38" w15:restartNumberingAfterBreak="0">
    <w:nsid w:val="72557730"/>
    <w:multiLevelType w:val="singleLevel"/>
    <w:tmpl w:val="06E87136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39" w15:restartNumberingAfterBreak="0">
    <w:nsid w:val="77820D5A"/>
    <w:multiLevelType w:val="hybridMultilevel"/>
    <w:tmpl w:val="D020E6AC"/>
    <w:lvl w:ilvl="0" w:tplc="0409000F">
      <w:start w:val="1"/>
      <w:numFmt w:val="decimal"/>
      <w:lvlText w:val="%1."/>
      <w:lvlJc w:val="left"/>
      <w:pPr>
        <w:tabs>
          <w:tab w:val="num" w:pos="2760"/>
        </w:tabs>
        <w:ind w:left="276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3180"/>
        </w:tabs>
        <w:ind w:left="31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20"/>
        </w:tabs>
        <w:ind w:left="40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440"/>
        </w:tabs>
        <w:ind w:left="44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700"/>
        </w:tabs>
        <w:ind w:left="57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420"/>
      </w:pPr>
    </w:lvl>
  </w:abstractNum>
  <w:abstractNum w:abstractNumId="40" w15:restartNumberingAfterBreak="0">
    <w:nsid w:val="77CF241E"/>
    <w:multiLevelType w:val="hybridMultilevel"/>
    <w:tmpl w:val="8DF6C11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1" w15:restartNumberingAfterBreak="0">
    <w:nsid w:val="7AA97EC6"/>
    <w:multiLevelType w:val="hybridMultilevel"/>
    <w:tmpl w:val="B23E9A5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383256372">
    <w:abstractNumId w:val="1"/>
  </w:num>
  <w:num w:numId="2" w16cid:durableId="362219219">
    <w:abstractNumId w:val="41"/>
  </w:num>
  <w:num w:numId="3" w16cid:durableId="1780878365">
    <w:abstractNumId w:val="40"/>
  </w:num>
  <w:num w:numId="4" w16cid:durableId="1823429520">
    <w:abstractNumId w:val="34"/>
  </w:num>
  <w:num w:numId="5" w16cid:durableId="1955407668">
    <w:abstractNumId w:val="28"/>
  </w:num>
  <w:num w:numId="6" w16cid:durableId="721682744">
    <w:abstractNumId w:val="17"/>
  </w:num>
  <w:num w:numId="7" w16cid:durableId="1574123135">
    <w:abstractNumId w:val="21"/>
  </w:num>
  <w:num w:numId="8" w16cid:durableId="1620258434">
    <w:abstractNumId w:val="25"/>
  </w:num>
  <w:num w:numId="9" w16cid:durableId="2009021855">
    <w:abstractNumId w:val="2"/>
  </w:num>
  <w:num w:numId="10" w16cid:durableId="1116633669">
    <w:abstractNumId w:val="12"/>
  </w:num>
  <w:num w:numId="11" w16cid:durableId="82185532">
    <w:abstractNumId w:val="37"/>
  </w:num>
  <w:num w:numId="12" w16cid:durableId="1636062583">
    <w:abstractNumId w:val="36"/>
  </w:num>
  <w:num w:numId="13" w16cid:durableId="94832443">
    <w:abstractNumId w:val="29"/>
  </w:num>
  <w:num w:numId="14" w16cid:durableId="51656561">
    <w:abstractNumId w:val="27"/>
  </w:num>
  <w:num w:numId="15" w16cid:durableId="945962319">
    <w:abstractNumId w:val="9"/>
  </w:num>
  <w:num w:numId="16" w16cid:durableId="1099983624">
    <w:abstractNumId w:val="38"/>
  </w:num>
  <w:num w:numId="17" w16cid:durableId="1393652728">
    <w:abstractNumId w:val="20"/>
  </w:num>
  <w:num w:numId="18" w16cid:durableId="914702310">
    <w:abstractNumId w:val="16"/>
  </w:num>
  <w:num w:numId="19" w16cid:durableId="493300070">
    <w:abstractNumId w:val="35"/>
  </w:num>
  <w:num w:numId="20" w16cid:durableId="1748304723">
    <w:abstractNumId w:val="19"/>
  </w:num>
  <w:num w:numId="21" w16cid:durableId="894118526">
    <w:abstractNumId w:val="22"/>
  </w:num>
  <w:num w:numId="22" w16cid:durableId="1713652225">
    <w:abstractNumId w:val="14"/>
  </w:num>
  <w:num w:numId="23" w16cid:durableId="1406107087">
    <w:abstractNumId w:val="3"/>
  </w:num>
  <w:num w:numId="24" w16cid:durableId="1163855742">
    <w:abstractNumId w:val="30"/>
  </w:num>
  <w:num w:numId="25" w16cid:durableId="406464596">
    <w:abstractNumId w:val="18"/>
  </w:num>
  <w:num w:numId="26" w16cid:durableId="1386954253">
    <w:abstractNumId w:val="11"/>
  </w:num>
  <w:num w:numId="27" w16cid:durableId="771171955">
    <w:abstractNumId w:val="0"/>
  </w:num>
  <w:num w:numId="28" w16cid:durableId="836388230">
    <w:abstractNumId w:val="23"/>
  </w:num>
  <w:num w:numId="29" w16cid:durableId="1895121312">
    <w:abstractNumId w:val="8"/>
  </w:num>
  <w:num w:numId="30" w16cid:durableId="1317757413">
    <w:abstractNumId w:val="33"/>
  </w:num>
  <w:num w:numId="31" w16cid:durableId="1277174800">
    <w:abstractNumId w:val="32"/>
  </w:num>
  <w:num w:numId="32" w16cid:durableId="654144305">
    <w:abstractNumId w:val="4"/>
  </w:num>
  <w:num w:numId="33" w16cid:durableId="2125341296">
    <w:abstractNumId w:val="31"/>
  </w:num>
  <w:num w:numId="34" w16cid:durableId="1356347894">
    <w:abstractNumId w:val="5"/>
  </w:num>
  <w:num w:numId="35" w16cid:durableId="1141848745">
    <w:abstractNumId w:val="10"/>
  </w:num>
  <w:num w:numId="36" w16cid:durableId="333845970">
    <w:abstractNumId w:val="26"/>
  </w:num>
  <w:num w:numId="37" w16cid:durableId="1126971470">
    <w:abstractNumId w:val="15"/>
  </w:num>
  <w:num w:numId="38" w16cid:durableId="1351028244">
    <w:abstractNumId w:val="7"/>
  </w:num>
  <w:num w:numId="39" w16cid:durableId="947078457">
    <w:abstractNumId w:val="24"/>
  </w:num>
  <w:num w:numId="40" w16cid:durableId="1454714686">
    <w:abstractNumId w:val="6"/>
  </w:num>
  <w:num w:numId="41" w16cid:durableId="356740055">
    <w:abstractNumId w:val="39"/>
  </w:num>
  <w:num w:numId="42" w16cid:durableId="1786381688">
    <w:abstractNumId w:val="13"/>
  </w:num>
  <w:num w:numId="43" w16cid:durableId="86000263">
    <w:abstractNumId w:val="1"/>
  </w:num>
  <w:num w:numId="44" w16cid:durableId="2092114434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964"/>
  <w:doNotHyphenateCaps/>
  <w:drawingGridVerticalSpacing w:val="156"/>
  <w:displayHorizontalDrawingGridEvery w:val="0"/>
  <w:displayVerticalDrawingGridEvery w:val="2"/>
  <w:doNotUseMarginsForDrawingGridOrigin/>
  <w:doNotShadeFormData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hdrShapeDefaults>
    <o:shapedefaults v:ext="edit" spidmax="2067"/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AIM_Version" w:val="2.0.5"/>
    <w:docVar w:name="DocumentName" w:val="Quality Management Procedures"/>
    <w:docVar w:name="MenuFileStack" w:val="AIM.mnu|PJM.mnu|pjmQM.mnu|pjmQM.mnu"/>
    <w:docVar w:name="MenuNameStack" w:val="Main Menu|Project Management (PJM)|Quality Management (QM)|Quality Management Procedures"/>
    <w:docVar w:name="tmp_MenuTitle" w:val="Quality Management (QM)||pjmQM.mnu"/>
  </w:docVars>
  <w:rsids>
    <w:rsidRoot w:val="00D56DA7"/>
    <w:rsid w:val="00000523"/>
    <w:rsid w:val="00001A08"/>
    <w:rsid w:val="000068F0"/>
    <w:rsid w:val="00007799"/>
    <w:rsid w:val="00007BC0"/>
    <w:rsid w:val="00010555"/>
    <w:rsid w:val="00014254"/>
    <w:rsid w:val="00014AF3"/>
    <w:rsid w:val="0002011F"/>
    <w:rsid w:val="00023386"/>
    <w:rsid w:val="00031A12"/>
    <w:rsid w:val="0003353C"/>
    <w:rsid w:val="000354E7"/>
    <w:rsid w:val="000365A2"/>
    <w:rsid w:val="00040846"/>
    <w:rsid w:val="00044550"/>
    <w:rsid w:val="000454FB"/>
    <w:rsid w:val="0004593D"/>
    <w:rsid w:val="00046CD5"/>
    <w:rsid w:val="0004776A"/>
    <w:rsid w:val="00050E0B"/>
    <w:rsid w:val="0005531C"/>
    <w:rsid w:val="00061BF4"/>
    <w:rsid w:val="000658CD"/>
    <w:rsid w:val="00066109"/>
    <w:rsid w:val="00066347"/>
    <w:rsid w:val="00067A7A"/>
    <w:rsid w:val="00067DFE"/>
    <w:rsid w:val="00070337"/>
    <w:rsid w:val="000748D1"/>
    <w:rsid w:val="000766BC"/>
    <w:rsid w:val="0007755D"/>
    <w:rsid w:val="00077800"/>
    <w:rsid w:val="00082786"/>
    <w:rsid w:val="000830C0"/>
    <w:rsid w:val="000862F6"/>
    <w:rsid w:val="0008643C"/>
    <w:rsid w:val="00087746"/>
    <w:rsid w:val="00093331"/>
    <w:rsid w:val="00093A40"/>
    <w:rsid w:val="00095289"/>
    <w:rsid w:val="000955C8"/>
    <w:rsid w:val="000A0ADF"/>
    <w:rsid w:val="000A0F17"/>
    <w:rsid w:val="000A2C7F"/>
    <w:rsid w:val="000A2FF9"/>
    <w:rsid w:val="000B4C92"/>
    <w:rsid w:val="000B51C8"/>
    <w:rsid w:val="000C1A91"/>
    <w:rsid w:val="000C4258"/>
    <w:rsid w:val="000C6E3F"/>
    <w:rsid w:val="000D05D6"/>
    <w:rsid w:val="000D111D"/>
    <w:rsid w:val="000D2D92"/>
    <w:rsid w:val="000D33DD"/>
    <w:rsid w:val="000D7D9F"/>
    <w:rsid w:val="000E1B5D"/>
    <w:rsid w:val="000E3BA1"/>
    <w:rsid w:val="000E428A"/>
    <w:rsid w:val="000E6E87"/>
    <w:rsid w:val="000F2814"/>
    <w:rsid w:val="000F5902"/>
    <w:rsid w:val="000F60FC"/>
    <w:rsid w:val="000F6C2E"/>
    <w:rsid w:val="001016E8"/>
    <w:rsid w:val="00102D5E"/>
    <w:rsid w:val="001047DF"/>
    <w:rsid w:val="00105C84"/>
    <w:rsid w:val="001114CE"/>
    <w:rsid w:val="00113328"/>
    <w:rsid w:val="00113FF2"/>
    <w:rsid w:val="00120FCE"/>
    <w:rsid w:val="001212A8"/>
    <w:rsid w:val="00122011"/>
    <w:rsid w:val="001241C7"/>
    <w:rsid w:val="00124BD4"/>
    <w:rsid w:val="001276E9"/>
    <w:rsid w:val="00131E77"/>
    <w:rsid w:val="00133F5C"/>
    <w:rsid w:val="001352FC"/>
    <w:rsid w:val="00135FB6"/>
    <w:rsid w:val="001409CC"/>
    <w:rsid w:val="001447B2"/>
    <w:rsid w:val="00144FB6"/>
    <w:rsid w:val="0014567C"/>
    <w:rsid w:val="001476CF"/>
    <w:rsid w:val="0015176B"/>
    <w:rsid w:val="00151BA0"/>
    <w:rsid w:val="0015396E"/>
    <w:rsid w:val="00161959"/>
    <w:rsid w:val="00163A42"/>
    <w:rsid w:val="00165294"/>
    <w:rsid w:val="00170E16"/>
    <w:rsid w:val="001722DB"/>
    <w:rsid w:val="00173639"/>
    <w:rsid w:val="0017373E"/>
    <w:rsid w:val="0017616F"/>
    <w:rsid w:val="001773DF"/>
    <w:rsid w:val="00177946"/>
    <w:rsid w:val="00182475"/>
    <w:rsid w:val="0018285F"/>
    <w:rsid w:val="00183802"/>
    <w:rsid w:val="00190B5D"/>
    <w:rsid w:val="00194E09"/>
    <w:rsid w:val="00196AA9"/>
    <w:rsid w:val="001A2708"/>
    <w:rsid w:val="001A2725"/>
    <w:rsid w:val="001A2D36"/>
    <w:rsid w:val="001A2D45"/>
    <w:rsid w:val="001A491F"/>
    <w:rsid w:val="001A6D35"/>
    <w:rsid w:val="001A6D49"/>
    <w:rsid w:val="001B05B6"/>
    <w:rsid w:val="001B1070"/>
    <w:rsid w:val="001B25FD"/>
    <w:rsid w:val="001B39B6"/>
    <w:rsid w:val="001B4BD9"/>
    <w:rsid w:val="001C34D6"/>
    <w:rsid w:val="001C76D8"/>
    <w:rsid w:val="001D001D"/>
    <w:rsid w:val="001D051A"/>
    <w:rsid w:val="001D1A43"/>
    <w:rsid w:val="001D2884"/>
    <w:rsid w:val="001D5F88"/>
    <w:rsid w:val="001E3D27"/>
    <w:rsid w:val="001E45E7"/>
    <w:rsid w:val="001E6EA0"/>
    <w:rsid w:val="001F1684"/>
    <w:rsid w:val="001F1F60"/>
    <w:rsid w:val="001F598C"/>
    <w:rsid w:val="001F672A"/>
    <w:rsid w:val="001F7CD1"/>
    <w:rsid w:val="002007AD"/>
    <w:rsid w:val="002022C5"/>
    <w:rsid w:val="0020279F"/>
    <w:rsid w:val="002054C0"/>
    <w:rsid w:val="00206B90"/>
    <w:rsid w:val="00210419"/>
    <w:rsid w:val="00210B83"/>
    <w:rsid w:val="00211FBD"/>
    <w:rsid w:val="00212E2E"/>
    <w:rsid w:val="002142A3"/>
    <w:rsid w:val="00214F4E"/>
    <w:rsid w:val="00215A0F"/>
    <w:rsid w:val="00215FD1"/>
    <w:rsid w:val="00216976"/>
    <w:rsid w:val="00221ABB"/>
    <w:rsid w:val="00221E54"/>
    <w:rsid w:val="00221F03"/>
    <w:rsid w:val="00222CFC"/>
    <w:rsid w:val="002269CF"/>
    <w:rsid w:val="0023053B"/>
    <w:rsid w:val="00231E47"/>
    <w:rsid w:val="00232E3F"/>
    <w:rsid w:val="00233A5F"/>
    <w:rsid w:val="00235D8C"/>
    <w:rsid w:val="00236B47"/>
    <w:rsid w:val="00237679"/>
    <w:rsid w:val="00237A08"/>
    <w:rsid w:val="0024453A"/>
    <w:rsid w:val="002502D8"/>
    <w:rsid w:val="002513CC"/>
    <w:rsid w:val="002525AA"/>
    <w:rsid w:val="00257135"/>
    <w:rsid w:val="00262AFC"/>
    <w:rsid w:val="00263DF4"/>
    <w:rsid w:val="00264DF7"/>
    <w:rsid w:val="00267979"/>
    <w:rsid w:val="002748B5"/>
    <w:rsid w:val="002752F9"/>
    <w:rsid w:val="00275BDA"/>
    <w:rsid w:val="00276AA0"/>
    <w:rsid w:val="00281CD6"/>
    <w:rsid w:val="00282A5B"/>
    <w:rsid w:val="002860BA"/>
    <w:rsid w:val="002902BC"/>
    <w:rsid w:val="002920FC"/>
    <w:rsid w:val="00294142"/>
    <w:rsid w:val="00295C40"/>
    <w:rsid w:val="002A0881"/>
    <w:rsid w:val="002A29F8"/>
    <w:rsid w:val="002A4043"/>
    <w:rsid w:val="002A4603"/>
    <w:rsid w:val="002A5FE0"/>
    <w:rsid w:val="002B560D"/>
    <w:rsid w:val="002B5797"/>
    <w:rsid w:val="002B6AD1"/>
    <w:rsid w:val="002B6E17"/>
    <w:rsid w:val="002B6E9B"/>
    <w:rsid w:val="002C0250"/>
    <w:rsid w:val="002C106C"/>
    <w:rsid w:val="002C3AF1"/>
    <w:rsid w:val="002C447F"/>
    <w:rsid w:val="002C58B9"/>
    <w:rsid w:val="002C7E67"/>
    <w:rsid w:val="002D00AC"/>
    <w:rsid w:val="002D0A1A"/>
    <w:rsid w:val="002D1A03"/>
    <w:rsid w:val="002D24CB"/>
    <w:rsid w:val="002D5FDA"/>
    <w:rsid w:val="002D61B6"/>
    <w:rsid w:val="002E01BA"/>
    <w:rsid w:val="002E0534"/>
    <w:rsid w:val="002E15E6"/>
    <w:rsid w:val="002E1AE5"/>
    <w:rsid w:val="002E2F14"/>
    <w:rsid w:val="002E4A23"/>
    <w:rsid w:val="002F4E5F"/>
    <w:rsid w:val="00302E5B"/>
    <w:rsid w:val="00305B23"/>
    <w:rsid w:val="00305EE8"/>
    <w:rsid w:val="00312F62"/>
    <w:rsid w:val="00313FAF"/>
    <w:rsid w:val="003148D1"/>
    <w:rsid w:val="00315126"/>
    <w:rsid w:val="00316642"/>
    <w:rsid w:val="00320632"/>
    <w:rsid w:val="003217D0"/>
    <w:rsid w:val="003234DC"/>
    <w:rsid w:val="00324A4C"/>
    <w:rsid w:val="00324AB9"/>
    <w:rsid w:val="003260C6"/>
    <w:rsid w:val="003277EB"/>
    <w:rsid w:val="0033060D"/>
    <w:rsid w:val="0033161D"/>
    <w:rsid w:val="003316F2"/>
    <w:rsid w:val="00332083"/>
    <w:rsid w:val="00333C86"/>
    <w:rsid w:val="00335A99"/>
    <w:rsid w:val="00336203"/>
    <w:rsid w:val="00336F6F"/>
    <w:rsid w:val="00337039"/>
    <w:rsid w:val="00340B37"/>
    <w:rsid w:val="0034158F"/>
    <w:rsid w:val="003421F3"/>
    <w:rsid w:val="003435C2"/>
    <w:rsid w:val="0034587C"/>
    <w:rsid w:val="003458C5"/>
    <w:rsid w:val="00350CB1"/>
    <w:rsid w:val="00352719"/>
    <w:rsid w:val="0035296A"/>
    <w:rsid w:val="003533C1"/>
    <w:rsid w:val="003558F4"/>
    <w:rsid w:val="0035716D"/>
    <w:rsid w:val="00360390"/>
    <w:rsid w:val="00360445"/>
    <w:rsid w:val="00361561"/>
    <w:rsid w:val="00361C17"/>
    <w:rsid w:val="00362259"/>
    <w:rsid w:val="003622BE"/>
    <w:rsid w:val="003625D7"/>
    <w:rsid w:val="00363341"/>
    <w:rsid w:val="00364824"/>
    <w:rsid w:val="00367675"/>
    <w:rsid w:val="00370D2F"/>
    <w:rsid w:val="00371132"/>
    <w:rsid w:val="00371F32"/>
    <w:rsid w:val="0037306B"/>
    <w:rsid w:val="003730C9"/>
    <w:rsid w:val="00376F76"/>
    <w:rsid w:val="00377A71"/>
    <w:rsid w:val="00377CE0"/>
    <w:rsid w:val="00377D12"/>
    <w:rsid w:val="00377D9A"/>
    <w:rsid w:val="003807A3"/>
    <w:rsid w:val="00380F0A"/>
    <w:rsid w:val="00382E17"/>
    <w:rsid w:val="003842A1"/>
    <w:rsid w:val="00384576"/>
    <w:rsid w:val="00385186"/>
    <w:rsid w:val="00385563"/>
    <w:rsid w:val="0038686A"/>
    <w:rsid w:val="0039143D"/>
    <w:rsid w:val="00393C18"/>
    <w:rsid w:val="00394348"/>
    <w:rsid w:val="003978D2"/>
    <w:rsid w:val="00397D7F"/>
    <w:rsid w:val="003A4D4D"/>
    <w:rsid w:val="003A7042"/>
    <w:rsid w:val="003B0E87"/>
    <w:rsid w:val="003B5F45"/>
    <w:rsid w:val="003B68B0"/>
    <w:rsid w:val="003B7A86"/>
    <w:rsid w:val="003C3E62"/>
    <w:rsid w:val="003C716D"/>
    <w:rsid w:val="003D16F7"/>
    <w:rsid w:val="003D3F9D"/>
    <w:rsid w:val="003D47FF"/>
    <w:rsid w:val="003D6E4D"/>
    <w:rsid w:val="003D74D3"/>
    <w:rsid w:val="003E0E44"/>
    <w:rsid w:val="003E407C"/>
    <w:rsid w:val="003E4CD8"/>
    <w:rsid w:val="003E57DD"/>
    <w:rsid w:val="003E5D4C"/>
    <w:rsid w:val="003E69FB"/>
    <w:rsid w:val="003E7A96"/>
    <w:rsid w:val="003F28D6"/>
    <w:rsid w:val="003F3E09"/>
    <w:rsid w:val="003F445D"/>
    <w:rsid w:val="003F4766"/>
    <w:rsid w:val="003F53F7"/>
    <w:rsid w:val="003F5F52"/>
    <w:rsid w:val="003F73A2"/>
    <w:rsid w:val="003F78A0"/>
    <w:rsid w:val="004003A6"/>
    <w:rsid w:val="00401F4D"/>
    <w:rsid w:val="00404123"/>
    <w:rsid w:val="00404E44"/>
    <w:rsid w:val="004054C0"/>
    <w:rsid w:val="00406CA6"/>
    <w:rsid w:val="00407AF9"/>
    <w:rsid w:val="00412F2C"/>
    <w:rsid w:val="00426140"/>
    <w:rsid w:val="00430A31"/>
    <w:rsid w:val="0043165D"/>
    <w:rsid w:val="0043180E"/>
    <w:rsid w:val="00431FE2"/>
    <w:rsid w:val="004338E2"/>
    <w:rsid w:val="00442FE0"/>
    <w:rsid w:val="00445B6A"/>
    <w:rsid w:val="004460D9"/>
    <w:rsid w:val="00446283"/>
    <w:rsid w:val="0044701E"/>
    <w:rsid w:val="004476DB"/>
    <w:rsid w:val="00450BD7"/>
    <w:rsid w:val="00451896"/>
    <w:rsid w:val="00451993"/>
    <w:rsid w:val="004527C7"/>
    <w:rsid w:val="00453F05"/>
    <w:rsid w:val="004548BC"/>
    <w:rsid w:val="0046036C"/>
    <w:rsid w:val="004603C1"/>
    <w:rsid w:val="004612AB"/>
    <w:rsid w:val="00463BA4"/>
    <w:rsid w:val="00463F8B"/>
    <w:rsid w:val="00466D00"/>
    <w:rsid w:val="004712D9"/>
    <w:rsid w:val="004732E6"/>
    <w:rsid w:val="00473EDA"/>
    <w:rsid w:val="004746DA"/>
    <w:rsid w:val="00474F4F"/>
    <w:rsid w:val="00476128"/>
    <w:rsid w:val="00476F2C"/>
    <w:rsid w:val="00481A9A"/>
    <w:rsid w:val="004823D5"/>
    <w:rsid w:val="00484A9A"/>
    <w:rsid w:val="0048539D"/>
    <w:rsid w:val="00486A99"/>
    <w:rsid w:val="00486D0E"/>
    <w:rsid w:val="004948A8"/>
    <w:rsid w:val="004951FF"/>
    <w:rsid w:val="0049682E"/>
    <w:rsid w:val="00497D51"/>
    <w:rsid w:val="004A455B"/>
    <w:rsid w:val="004A4ACF"/>
    <w:rsid w:val="004A7220"/>
    <w:rsid w:val="004B0EA5"/>
    <w:rsid w:val="004B2D7C"/>
    <w:rsid w:val="004B4FCF"/>
    <w:rsid w:val="004B5ED8"/>
    <w:rsid w:val="004B76AA"/>
    <w:rsid w:val="004C0C60"/>
    <w:rsid w:val="004C17AE"/>
    <w:rsid w:val="004C61FE"/>
    <w:rsid w:val="004D0E1C"/>
    <w:rsid w:val="004D7466"/>
    <w:rsid w:val="004D7B2B"/>
    <w:rsid w:val="004E0388"/>
    <w:rsid w:val="004E2796"/>
    <w:rsid w:val="004E3F79"/>
    <w:rsid w:val="004E4257"/>
    <w:rsid w:val="004E730D"/>
    <w:rsid w:val="004E75FE"/>
    <w:rsid w:val="004F12F8"/>
    <w:rsid w:val="004F4363"/>
    <w:rsid w:val="004F528C"/>
    <w:rsid w:val="00501753"/>
    <w:rsid w:val="00503B89"/>
    <w:rsid w:val="00503F42"/>
    <w:rsid w:val="005047E1"/>
    <w:rsid w:val="0051024F"/>
    <w:rsid w:val="005103DE"/>
    <w:rsid w:val="00511BEC"/>
    <w:rsid w:val="00512EF2"/>
    <w:rsid w:val="00513599"/>
    <w:rsid w:val="00514BED"/>
    <w:rsid w:val="00514D4F"/>
    <w:rsid w:val="00516379"/>
    <w:rsid w:val="00517D6B"/>
    <w:rsid w:val="005203F2"/>
    <w:rsid w:val="00521DF1"/>
    <w:rsid w:val="00521F5D"/>
    <w:rsid w:val="005223B5"/>
    <w:rsid w:val="00522BB4"/>
    <w:rsid w:val="00526461"/>
    <w:rsid w:val="00535DDD"/>
    <w:rsid w:val="00536D3D"/>
    <w:rsid w:val="00542259"/>
    <w:rsid w:val="005425E1"/>
    <w:rsid w:val="00542C38"/>
    <w:rsid w:val="005439DB"/>
    <w:rsid w:val="00543A37"/>
    <w:rsid w:val="00543C6E"/>
    <w:rsid w:val="005466C6"/>
    <w:rsid w:val="00547001"/>
    <w:rsid w:val="0055591F"/>
    <w:rsid w:val="00555E38"/>
    <w:rsid w:val="00560048"/>
    <w:rsid w:val="005607AF"/>
    <w:rsid w:val="0056189B"/>
    <w:rsid w:val="00563078"/>
    <w:rsid w:val="00565158"/>
    <w:rsid w:val="00566164"/>
    <w:rsid w:val="00566CFA"/>
    <w:rsid w:val="00567346"/>
    <w:rsid w:val="00570082"/>
    <w:rsid w:val="0057122F"/>
    <w:rsid w:val="00571E69"/>
    <w:rsid w:val="005727CE"/>
    <w:rsid w:val="00574DF9"/>
    <w:rsid w:val="00576436"/>
    <w:rsid w:val="005767C0"/>
    <w:rsid w:val="00580183"/>
    <w:rsid w:val="0058490C"/>
    <w:rsid w:val="00585544"/>
    <w:rsid w:val="00594B67"/>
    <w:rsid w:val="00596897"/>
    <w:rsid w:val="0059746B"/>
    <w:rsid w:val="005A0F04"/>
    <w:rsid w:val="005A0FBF"/>
    <w:rsid w:val="005A48C6"/>
    <w:rsid w:val="005A609B"/>
    <w:rsid w:val="005B2098"/>
    <w:rsid w:val="005B2E07"/>
    <w:rsid w:val="005B3DCB"/>
    <w:rsid w:val="005B5AB4"/>
    <w:rsid w:val="005B7095"/>
    <w:rsid w:val="005C3429"/>
    <w:rsid w:val="005C46FA"/>
    <w:rsid w:val="005C56FE"/>
    <w:rsid w:val="005C5A9E"/>
    <w:rsid w:val="005C67D3"/>
    <w:rsid w:val="005C78E5"/>
    <w:rsid w:val="005C7E21"/>
    <w:rsid w:val="005D387D"/>
    <w:rsid w:val="005D6F1D"/>
    <w:rsid w:val="005D791C"/>
    <w:rsid w:val="005E4615"/>
    <w:rsid w:val="005E615C"/>
    <w:rsid w:val="005E62AD"/>
    <w:rsid w:val="005E6843"/>
    <w:rsid w:val="005F1000"/>
    <w:rsid w:val="005F2736"/>
    <w:rsid w:val="005F2D96"/>
    <w:rsid w:val="005F348F"/>
    <w:rsid w:val="005F4B16"/>
    <w:rsid w:val="005F5BA2"/>
    <w:rsid w:val="00602463"/>
    <w:rsid w:val="00602E55"/>
    <w:rsid w:val="00603512"/>
    <w:rsid w:val="00603B65"/>
    <w:rsid w:val="0060478E"/>
    <w:rsid w:val="0060660D"/>
    <w:rsid w:val="00606B1C"/>
    <w:rsid w:val="006118B7"/>
    <w:rsid w:val="00611BD8"/>
    <w:rsid w:val="006122B0"/>
    <w:rsid w:val="006159E3"/>
    <w:rsid w:val="00616CEF"/>
    <w:rsid w:val="006201EE"/>
    <w:rsid w:val="00624B4A"/>
    <w:rsid w:val="00624D81"/>
    <w:rsid w:val="00627F68"/>
    <w:rsid w:val="006303F2"/>
    <w:rsid w:val="006351BB"/>
    <w:rsid w:val="006354DD"/>
    <w:rsid w:val="00635669"/>
    <w:rsid w:val="00635C91"/>
    <w:rsid w:val="0063640A"/>
    <w:rsid w:val="006378F4"/>
    <w:rsid w:val="00641A8C"/>
    <w:rsid w:val="006421C0"/>
    <w:rsid w:val="00642432"/>
    <w:rsid w:val="0064521F"/>
    <w:rsid w:val="00647053"/>
    <w:rsid w:val="00654214"/>
    <w:rsid w:val="00655654"/>
    <w:rsid w:val="00657583"/>
    <w:rsid w:val="006645A3"/>
    <w:rsid w:val="00664601"/>
    <w:rsid w:val="00666A36"/>
    <w:rsid w:val="0066742B"/>
    <w:rsid w:val="0067152C"/>
    <w:rsid w:val="00672E80"/>
    <w:rsid w:val="006749AA"/>
    <w:rsid w:val="0067578B"/>
    <w:rsid w:val="0068357B"/>
    <w:rsid w:val="00683FF2"/>
    <w:rsid w:val="00684540"/>
    <w:rsid w:val="00686FBF"/>
    <w:rsid w:val="00690E5F"/>
    <w:rsid w:val="00693578"/>
    <w:rsid w:val="00693F63"/>
    <w:rsid w:val="006952FB"/>
    <w:rsid w:val="00695628"/>
    <w:rsid w:val="006977FE"/>
    <w:rsid w:val="00697E2E"/>
    <w:rsid w:val="006A10C9"/>
    <w:rsid w:val="006A1843"/>
    <w:rsid w:val="006A334B"/>
    <w:rsid w:val="006A381A"/>
    <w:rsid w:val="006A4299"/>
    <w:rsid w:val="006A5AAE"/>
    <w:rsid w:val="006A744B"/>
    <w:rsid w:val="006A7D22"/>
    <w:rsid w:val="006B0F73"/>
    <w:rsid w:val="006B23E8"/>
    <w:rsid w:val="006B5068"/>
    <w:rsid w:val="006B67A8"/>
    <w:rsid w:val="006C1007"/>
    <w:rsid w:val="006C268B"/>
    <w:rsid w:val="006C4F5E"/>
    <w:rsid w:val="006D1850"/>
    <w:rsid w:val="006D1BC9"/>
    <w:rsid w:val="006D2E63"/>
    <w:rsid w:val="006D7306"/>
    <w:rsid w:val="006E19DE"/>
    <w:rsid w:val="006E1E7E"/>
    <w:rsid w:val="006E2521"/>
    <w:rsid w:val="006E531E"/>
    <w:rsid w:val="006F2169"/>
    <w:rsid w:val="006F2F81"/>
    <w:rsid w:val="006F30A0"/>
    <w:rsid w:val="006F3805"/>
    <w:rsid w:val="006F46C0"/>
    <w:rsid w:val="006F4EB4"/>
    <w:rsid w:val="006F6151"/>
    <w:rsid w:val="00700337"/>
    <w:rsid w:val="007033CB"/>
    <w:rsid w:val="00703C3D"/>
    <w:rsid w:val="007052D5"/>
    <w:rsid w:val="0070582D"/>
    <w:rsid w:val="0070670F"/>
    <w:rsid w:val="007105F2"/>
    <w:rsid w:val="0071157E"/>
    <w:rsid w:val="00714C2F"/>
    <w:rsid w:val="00714D8C"/>
    <w:rsid w:val="00715ACC"/>
    <w:rsid w:val="007210A2"/>
    <w:rsid w:val="00722268"/>
    <w:rsid w:val="00722424"/>
    <w:rsid w:val="00722FBA"/>
    <w:rsid w:val="0072592C"/>
    <w:rsid w:val="0072660A"/>
    <w:rsid w:val="00731A81"/>
    <w:rsid w:val="00731D2F"/>
    <w:rsid w:val="007321E2"/>
    <w:rsid w:val="00733F1A"/>
    <w:rsid w:val="00734AAE"/>
    <w:rsid w:val="007358C2"/>
    <w:rsid w:val="007369E7"/>
    <w:rsid w:val="007369EE"/>
    <w:rsid w:val="0073762F"/>
    <w:rsid w:val="007469E9"/>
    <w:rsid w:val="00746EB2"/>
    <w:rsid w:val="007470F7"/>
    <w:rsid w:val="007509E8"/>
    <w:rsid w:val="007513AD"/>
    <w:rsid w:val="007537CD"/>
    <w:rsid w:val="0075398E"/>
    <w:rsid w:val="00753D8F"/>
    <w:rsid w:val="00754514"/>
    <w:rsid w:val="007568B7"/>
    <w:rsid w:val="00762152"/>
    <w:rsid w:val="00764EE3"/>
    <w:rsid w:val="0076528A"/>
    <w:rsid w:val="00767FA5"/>
    <w:rsid w:val="00771BB6"/>
    <w:rsid w:val="007720D9"/>
    <w:rsid w:val="00773B55"/>
    <w:rsid w:val="0077722A"/>
    <w:rsid w:val="007805CF"/>
    <w:rsid w:val="0078193C"/>
    <w:rsid w:val="00784394"/>
    <w:rsid w:val="007859E5"/>
    <w:rsid w:val="00785F64"/>
    <w:rsid w:val="00786C96"/>
    <w:rsid w:val="00790F5C"/>
    <w:rsid w:val="00791898"/>
    <w:rsid w:val="00791D4D"/>
    <w:rsid w:val="00794C56"/>
    <w:rsid w:val="00795E15"/>
    <w:rsid w:val="00796E6F"/>
    <w:rsid w:val="00796F35"/>
    <w:rsid w:val="007A094C"/>
    <w:rsid w:val="007A376B"/>
    <w:rsid w:val="007A37A1"/>
    <w:rsid w:val="007A4A29"/>
    <w:rsid w:val="007A4F21"/>
    <w:rsid w:val="007A529E"/>
    <w:rsid w:val="007A577F"/>
    <w:rsid w:val="007B26C0"/>
    <w:rsid w:val="007B2E98"/>
    <w:rsid w:val="007B5968"/>
    <w:rsid w:val="007C00E2"/>
    <w:rsid w:val="007C0D4E"/>
    <w:rsid w:val="007C3092"/>
    <w:rsid w:val="007C3EC7"/>
    <w:rsid w:val="007C6CB8"/>
    <w:rsid w:val="007D30B2"/>
    <w:rsid w:val="007D39C4"/>
    <w:rsid w:val="007D3DC8"/>
    <w:rsid w:val="007D5BC5"/>
    <w:rsid w:val="007D6A77"/>
    <w:rsid w:val="007D71AA"/>
    <w:rsid w:val="007E2983"/>
    <w:rsid w:val="007E437C"/>
    <w:rsid w:val="007E6A0C"/>
    <w:rsid w:val="007E6F7A"/>
    <w:rsid w:val="007F2DBC"/>
    <w:rsid w:val="007F7097"/>
    <w:rsid w:val="007F72A9"/>
    <w:rsid w:val="007F7D3C"/>
    <w:rsid w:val="00800079"/>
    <w:rsid w:val="00800242"/>
    <w:rsid w:val="00800D85"/>
    <w:rsid w:val="00802473"/>
    <w:rsid w:val="00802D0A"/>
    <w:rsid w:val="00802F64"/>
    <w:rsid w:val="00803E0A"/>
    <w:rsid w:val="00805BD7"/>
    <w:rsid w:val="00806EA8"/>
    <w:rsid w:val="0080767D"/>
    <w:rsid w:val="0080774C"/>
    <w:rsid w:val="00812DDF"/>
    <w:rsid w:val="00813E70"/>
    <w:rsid w:val="0081462F"/>
    <w:rsid w:val="00814CCA"/>
    <w:rsid w:val="00816CF2"/>
    <w:rsid w:val="008172BC"/>
    <w:rsid w:val="008200D1"/>
    <w:rsid w:val="0082238E"/>
    <w:rsid w:val="00822636"/>
    <w:rsid w:val="00827377"/>
    <w:rsid w:val="00827BA2"/>
    <w:rsid w:val="00832083"/>
    <w:rsid w:val="008402BB"/>
    <w:rsid w:val="00841D3C"/>
    <w:rsid w:val="00844B37"/>
    <w:rsid w:val="00844BA2"/>
    <w:rsid w:val="00845E8B"/>
    <w:rsid w:val="00860B49"/>
    <w:rsid w:val="008611D7"/>
    <w:rsid w:val="00862741"/>
    <w:rsid w:val="00863C61"/>
    <w:rsid w:val="00864179"/>
    <w:rsid w:val="00864805"/>
    <w:rsid w:val="0086683F"/>
    <w:rsid w:val="00871CB7"/>
    <w:rsid w:val="0087225F"/>
    <w:rsid w:val="008734B2"/>
    <w:rsid w:val="008754B8"/>
    <w:rsid w:val="00875FFF"/>
    <w:rsid w:val="008766F5"/>
    <w:rsid w:val="0088269E"/>
    <w:rsid w:val="0088307A"/>
    <w:rsid w:val="00883FBD"/>
    <w:rsid w:val="00884724"/>
    <w:rsid w:val="00885C47"/>
    <w:rsid w:val="0088683D"/>
    <w:rsid w:val="008911D5"/>
    <w:rsid w:val="00891C6B"/>
    <w:rsid w:val="00895279"/>
    <w:rsid w:val="008977B3"/>
    <w:rsid w:val="008A3661"/>
    <w:rsid w:val="008A55C6"/>
    <w:rsid w:val="008B3019"/>
    <w:rsid w:val="008B4BE3"/>
    <w:rsid w:val="008B4EF7"/>
    <w:rsid w:val="008B6FE8"/>
    <w:rsid w:val="008C0AA3"/>
    <w:rsid w:val="008C0E7D"/>
    <w:rsid w:val="008C2817"/>
    <w:rsid w:val="008C7237"/>
    <w:rsid w:val="008D7266"/>
    <w:rsid w:val="008D7603"/>
    <w:rsid w:val="008E08F0"/>
    <w:rsid w:val="008E4B89"/>
    <w:rsid w:val="008F40BD"/>
    <w:rsid w:val="008F494D"/>
    <w:rsid w:val="008F5F09"/>
    <w:rsid w:val="008F7337"/>
    <w:rsid w:val="00901A3F"/>
    <w:rsid w:val="00903A10"/>
    <w:rsid w:val="0090433F"/>
    <w:rsid w:val="00906819"/>
    <w:rsid w:val="00912EEE"/>
    <w:rsid w:val="00913278"/>
    <w:rsid w:val="00913B42"/>
    <w:rsid w:val="00913EA9"/>
    <w:rsid w:val="0091409B"/>
    <w:rsid w:val="00914BCE"/>
    <w:rsid w:val="00914C51"/>
    <w:rsid w:val="00916AC3"/>
    <w:rsid w:val="00917DEA"/>
    <w:rsid w:val="009244B5"/>
    <w:rsid w:val="009257AD"/>
    <w:rsid w:val="00925BFB"/>
    <w:rsid w:val="009272E9"/>
    <w:rsid w:val="009304BB"/>
    <w:rsid w:val="0093091B"/>
    <w:rsid w:val="00932532"/>
    <w:rsid w:val="00932603"/>
    <w:rsid w:val="009337A1"/>
    <w:rsid w:val="00933DFA"/>
    <w:rsid w:val="009362CB"/>
    <w:rsid w:val="00942041"/>
    <w:rsid w:val="00942274"/>
    <w:rsid w:val="00944BE9"/>
    <w:rsid w:val="00946E80"/>
    <w:rsid w:val="009472D4"/>
    <w:rsid w:val="00947F39"/>
    <w:rsid w:val="0095153B"/>
    <w:rsid w:val="00951725"/>
    <w:rsid w:val="00952457"/>
    <w:rsid w:val="009573C9"/>
    <w:rsid w:val="0096094C"/>
    <w:rsid w:val="009620F2"/>
    <w:rsid w:val="00965E00"/>
    <w:rsid w:val="00967ED7"/>
    <w:rsid w:val="00970207"/>
    <w:rsid w:val="00973406"/>
    <w:rsid w:val="009736AF"/>
    <w:rsid w:val="0097386C"/>
    <w:rsid w:val="009776B0"/>
    <w:rsid w:val="009845B1"/>
    <w:rsid w:val="00985AC6"/>
    <w:rsid w:val="009900B3"/>
    <w:rsid w:val="0099025B"/>
    <w:rsid w:val="00990F14"/>
    <w:rsid w:val="0099116F"/>
    <w:rsid w:val="009918EE"/>
    <w:rsid w:val="00992400"/>
    <w:rsid w:val="00996039"/>
    <w:rsid w:val="00996B13"/>
    <w:rsid w:val="009A1148"/>
    <w:rsid w:val="009A253A"/>
    <w:rsid w:val="009A2A83"/>
    <w:rsid w:val="009A3AA2"/>
    <w:rsid w:val="009A4BCA"/>
    <w:rsid w:val="009A70F0"/>
    <w:rsid w:val="009A730A"/>
    <w:rsid w:val="009A77EE"/>
    <w:rsid w:val="009B1E8B"/>
    <w:rsid w:val="009B3236"/>
    <w:rsid w:val="009B35F4"/>
    <w:rsid w:val="009B56B0"/>
    <w:rsid w:val="009B583E"/>
    <w:rsid w:val="009B5DEC"/>
    <w:rsid w:val="009C00F6"/>
    <w:rsid w:val="009C31B6"/>
    <w:rsid w:val="009C3475"/>
    <w:rsid w:val="009C4B64"/>
    <w:rsid w:val="009C600C"/>
    <w:rsid w:val="009C7203"/>
    <w:rsid w:val="009D0102"/>
    <w:rsid w:val="009D0699"/>
    <w:rsid w:val="009D113B"/>
    <w:rsid w:val="009D267F"/>
    <w:rsid w:val="009D540D"/>
    <w:rsid w:val="009D65B3"/>
    <w:rsid w:val="009D6EC4"/>
    <w:rsid w:val="009D7CEC"/>
    <w:rsid w:val="009E169C"/>
    <w:rsid w:val="009E34AB"/>
    <w:rsid w:val="009E47E4"/>
    <w:rsid w:val="009E5B9C"/>
    <w:rsid w:val="009E7A94"/>
    <w:rsid w:val="009E7B48"/>
    <w:rsid w:val="009F1D2D"/>
    <w:rsid w:val="009F2036"/>
    <w:rsid w:val="009F6540"/>
    <w:rsid w:val="00A00047"/>
    <w:rsid w:val="00A023BF"/>
    <w:rsid w:val="00A0546E"/>
    <w:rsid w:val="00A06371"/>
    <w:rsid w:val="00A069CA"/>
    <w:rsid w:val="00A06D8C"/>
    <w:rsid w:val="00A11188"/>
    <w:rsid w:val="00A1229A"/>
    <w:rsid w:val="00A16DA6"/>
    <w:rsid w:val="00A23F3A"/>
    <w:rsid w:val="00A2413C"/>
    <w:rsid w:val="00A248B2"/>
    <w:rsid w:val="00A258FB"/>
    <w:rsid w:val="00A27BB7"/>
    <w:rsid w:val="00A32483"/>
    <w:rsid w:val="00A338AC"/>
    <w:rsid w:val="00A367F1"/>
    <w:rsid w:val="00A373BB"/>
    <w:rsid w:val="00A37A24"/>
    <w:rsid w:val="00A40F0D"/>
    <w:rsid w:val="00A43C15"/>
    <w:rsid w:val="00A474EE"/>
    <w:rsid w:val="00A515F0"/>
    <w:rsid w:val="00A51643"/>
    <w:rsid w:val="00A54491"/>
    <w:rsid w:val="00A55D6F"/>
    <w:rsid w:val="00A567CB"/>
    <w:rsid w:val="00A608C8"/>
    <w:rsid w:val="00A610B3"/>
    <w:rsid w:val="00A61BF5"/>
    <w:rsid w:val="00A637A3"/>
    <w:rsid w:val="00A641B1"/>
    <w:rsid w:val="00A6516F"/>
    <w:rsid w:val="00A65C98"/>
    <w:rsid w:val="00A66D64"/>
    <w:rsid w:val="00A67C12"/>
    <w:rsid w:val="00A71232"/>
    <w:rsid w:val="00A725F1"/>
    <w:rsid w:val="00A74C2C"/>
    <w:rsid w:val="00A75648"/>
    <w:rsid w:val="00A75E8D"/>
    <w:rsid w:val="00A76CFC"/>
    <w:rsid w:val="00A80AB7"/>
    <w:rsid w:val="00A81832"/>
    <w:rsid w:val="00A81B3B"/>
    <w:rsid w:val="00A82B46"/>
    <w:rsid w:val="00A9241F"/>
    <w:rsid w:val="00A95CBB"/>
    <w:rsid w:val="00AA128D"/>
    <w:rsid w:val="00AA241E"/>
    <w:rsid w:val="00AA249A"/>
    <w:rsid w:val="00AA2F0F"/>
    <w:rsid w:val="00AA516D"/>
    <w:rsid w:val="00AA786C"/>
    <w:rsid w:val="00AB120B"/>
    <w:rsid w:val="00AB191F"/>
    <w:rsid w:val="00AB1E37"/>
    <w:rsid w:val="00AB36F2"/>
    <w:rsid w:val="00AB372E"/>
    <w:rsid w:val="00AB3F1B"/>
    <w:rsid w:val="00AB468F"/>
    <w:rsid w:val="00AB4F71"/>
    <w:rsid w:val="00AB636D"/>
    <w:rsid w:val="00AB6EE6"/>
    <w:rsid w:val="00AC2654"/>
    <w:rsid w:val="00AC26E9"/>
    <w:rsid w:val="00AC79AF"/>
    <w:rsid w:val="00AD6EC0"/>
    <w:rsid w:val="00AD7F57"/>
    <w:rsid w:val="00AE04B6"/>
    <w:rsid w:val="00AE194F"/>
    <w:rsid w:val="00AE2E3F"/>
    <w:rsid w:val="00AF04F6"/>
    <w:rsid w:val="00AF0585"/>
    <w:rsid w:val="00AF1386"/>
    <w:rsid w:val="00AF5328"/>
    <w:rsid w:val="00AF5D83"/>
    <w:rsid w:val="00AF74E4"/>
    <w:rsid w:val="00B01FCF"/>
    <w:rsid w:val="00B0497E"/>
    <w:rsid w:val="00B052F7"/>
    <w:rsid w:val="00B06A66"/>
    <w:rsid w:val="00B07A2D"/>
    <w:rsid w:val="00B129C5"/>
    <w:rsid w:val="00B12B60"/>
    <w:rsid w:val="00B161E1"/>
    <w:rsid w:val="00B16336"/>
    <w:rsid w:val="00B20DA5"/>
    <w:rsid w:val="00B211B8"/>
    <w:rsid w:val="00B22230"/>
    <w:rsid w:val="00B22AE5"/>
    <w:rsid w:val="00B240FE"/>
    <w:rsid w:val="00B24A28"/>
    <w:rsid w:val="00B25045"/>
    <w:rsid w:val="00B33047"/>
    <w:rsid w:val="00B356F7"/>
    <w:rsid w:val="00B360D1"/>
    <w:rsid w:val="00B36EA7"/>
    <w:rsid w:val="00B3775D"/>
    <w:rsid w:val="00B37F35"/>
    <w:rsid w:val="00B400B5"/>
    <w:rsid w:val="00B4088D"/>
    <w:rsid w:val="00B41115"/>
    <w:rsid w:val="00B42E19"/>
    <w:rsid w:val="00B4382E"/>
    <w:rsid w:val="00B442D5"/>
    <w:rsid w:val="00B447BE"/>
    <w:rsid w:val="00B454EE"/>
    <w:rsid w:val="00B50754"/>
    <w:rsid w:val="00B55134"/>
    <w:rsid w:val="00B61839"/>
    <w:rsid w:val="00B619FD"/>
    <w:rsid w:val="00B62217"/>
    <w:rsid w:val="00B626BE"/>
    <w:rsid w:val="00B62AF4"/>
    <w:rsid w:val="00B63393"/>
    <w:rsid w:val="00B63F04"/>
    <w:rsid w:val="00B641C5"/>
    <w:rsid w:val="00B64F6F"/>
    <w:rsid w:val="00B65939"/>
    <w:rsid w:val="00B65F2F"/>
    <w:rsid w:val="00B6670B"/>
    <w:rsid w:val="00B72CA7"/>
    <w:rsid w:val="00B756DB"/>
    <w:rsid w:val="00B76E8E"/>
    <w:rsid w:val="00B806A9"/>
    <w:rsid w:val="00B80DAC"/>
    <w:rsid w:val="00B826ED"/>
    <w:rsid w:val="00B82A1A"/>
    <w:rsid w:val="00B840CB"/>
    <w:rsid w:val="00B921B9"/>
    <w:rsid w:val="00B9475D"/>
    <w:rsid w:val="00B96E17"/>
    <w:rsid w:val="00BA00EC"/>
    <w:rsid w:val="00BA05E6"/>
    <w:rsid w:val="00BA12EB"/>
    <w:rsid w:val="00BA21D6"/>
    <w:rsid w:val="00BA2C58"/>
    <w:rsid w:val="00BA66F3"/>
    <w:rsid w:val="00BA7232"/>
    <w:rsid w:val="00BB15BD"/>
    <w:rsid w:val="00BB3AFD"/>
    <w:rsid w:val="00BB68B7"/>
    <w:rsid w:val="00BC19F8"/>
    <w:rsid w:val="00BC2D05"/>
    <w:rsid w:val="00BC3CBF"/>
    <w:rsid w:val="00BC59D3"/>
    <w:rsid w:val="00BC6164"/>
    <w:rsid w:val="00BC6AA5"/>
    <w:rsid w:val="00BC6FB0"/>
    <w:rsid w:val="00BC70BA"/>
    <w:rsid w:val="00BD121E"/>
    <w:rsid w:val="00BD49ED"/>
    <w:rsid w:val="00BD59AB"/>
    <w:rsid w:val="00BE0737"/>
    <w:rsid w:val="00BE0951"/>
    <w:rsid w:val="00BE321B"/>
    <w:rsid w:val="00BE3959"/>
    <w:rsid w:val="00BE41B8"/>
    <w:rsid w:val="00BE733E"/>
    <w:rsid w:val="00BF366F"/>
    <w:rsid w:val="00BF369E"/>
    <w:rsid w:val="00BF6023"/>
    <w:rsid w:val="00BF69C8"/>
    <w:rsid w:val="00C00B38"/>
    <w:rsid w:val="00C03742"/>
    <w:rsid w:val="00C03CD6"/>
    <w:rsid w:val="00C07AF5"/>
    <w:rsid w:val="00C13276"/>
    <w:rsid w:val="00C134F2"/>
    <w:rsid w:val="00C14860"/>
    <w:rsid w:val="00C15C52"/>
    <w:rsid w:val="00C15ED7"/>
    <w:rsid w:val="00C2205B"/>
    <w:rsid w:val="00C22668"/>
    <w:rsid w:val="00C2378D"/>
    <w:rsid w:val="00C264AB"/>
    <w:rsid w:val="00C3007D"/>
    <w:rsid w:val="00C3264B"/>
    <w:rsid w:val="00C33DC6"/>
    <w:rsid w:val="00C378FC"/>
    <w:rsid w:val="00C37DCA"/>
    <w:rsid w:val="00C403B9"/>
    <w:rsid w:val="00C40B90"/>
    <w:rsid w:val="00C51BA6"/>
    <w:rsid w:val="00C525F8"/>
    <w:rsid w:val="00C52CDC"/>
    <w:rsid w:val="00C54C11"/>
    <w:rsid w:val="00C57002"/>
    <w:rsid w:val="00C600DE"/>
    <w:rsid w:val="00C61096"/>
    <w:rsid w:val="00C6126C"/>
    <w:rsid w:val="00C61D39"/>
    <w:rsid w:val="00C62D0D"/>
    <w:rsid w:val="00C63DC5"/>
    <w:rsid w:val="00C65DD1"/>
    <w:rsid w:val="00C6653F"/>
    <w:rsid w:val="00C7057C"/>
    <w:rsid w:val="00C71033"/>
    <w:rsid w:val="00C720EA"/>
    <w:rsid w:val="00C762E8"/>
    <w:rsid w:val="00C80ECE"/>
    <w:rsid w:val="00C80EDD"/>
    <w:rsid w:val="00C83A1A"/>
    <w:rsid w:val="00C858D2"/>
    <w:rsid w:val="00C85C8C"/>
    <w:rsid w:val="00C8696D"/>
    <w:rsid w:val="00C879B1"/>
    <w:rsid w:val="00C91472"/>
    <w:rsid w:val="00C91A2F"/>
    <w:rsid w:val="00C91C0B"/>
    <w:rsid w:val="00C93F57"/>
    <w:rsid w:val="00C95A1E"/>
    <w:rsid w:val="00C96526"/>
    <w:rsid w:val="00C96D99"/>
    <w:rsid w:val="00CA0607"/>
    <w:rsid w:val="00CA12F8"/>
    <w:rsid w:val="00CA1E60"/>
    <w:rsid w:val="00CA24BF"/>
    <w:rsid w:val="00CA4155"/>
    <w:rsid w:val="00CA57B3"/>
    <w:rsid w:val="00CA7819"/>
    <w:rsid w:val="00CB4FE4"/>
    <w:rsid w:val="00CB51DE"/>
    <w:rsid w:val="00CB7CB7"/>
    <w:rsid w:val="00CC1891"/>
    <w:rsid w:val="00CC216F"/>
    <w:rsid w:val="00CC22E3"/>
    <w:rsid w:val="00CC3C38"/>
    <w:rsid w:val="00CC5E5F"/>
    <w:rsid w:val="00CC6112"/>
    <w:rsid w:val="00CC7535"/>
    <w:rsid w:val="00CC7B27"/>
    <w:rsid w:val="00CC7FBA"/>
    <w:rsid w:val="00CD0909"/>
    <w:rsid w:val="00CD274D"/>
    <w:rsid w:val="00CD3691"/>
    <w:rsid w:val="00CD3FB2"/>
    <w:rsid w:val="00CD4009"/>
    <w:rsid w:val="00CD670D"/>
    <w:rsid w:val="00CD6A3E"/>
    <w:rsid w:val="00CD6B19"/>
    <w:rsid w:val="00CD7C69"/>
    <w:rsid w:val="00CE4180"/>
    <w:rsid w:val="00CE42E9"/>
    <w:rsid w:val="00CF089C"/>
    <w:rsid w:val="00CF2DE6"/>
    <w:rsid w:val="00CF4377"/>
    <w:rsid w:val="00CF4D88"/>
    <w:rsid w:val="00CF603E"/>
    <w:rsid w:val="00D00E45"/>
    <w:rsid w:val="00D011E3"/>
    <w:rsid w:val="00D01CDC"/>
    <w:rsid w:val="00D041CB"/>
    <w:rsid w:val="00D060AF"/>
    <w:rsid w:val="00D06644"/>
    <w:rsid w:val="00D07F18"/>
    <w:rsid w:val="00D11153"/>
    <w:rsid w:val="00D118A5"/>
    <w:rsid w:val="00D1252B"/>
    <w:rsid w:val="00D14B71"/>
    <w:rsid w:val="00D14E73"/>
    <w:rsid w:val="00D15ED1"/>
    <w:rsid w:val="00D21728"/>
    <w:rsid w:val="00D23E7D"/>
    <w:rsid w:val="00D25BFE"/>
    <w:rsid w:val="00D2630D"/>
    <w:rsid w:val="00D33DBF"/>
    <w:rsid w:val="00D3614D"/>
    <w:rsid w:val="00D400AD"/>
    <w:rsid w:val="00D40255"/>
    <w:rsid w:val="00D40288"/>
    <w:rsid w:val="00D41116"/>
    <w:rsid w:val="00D44B0C"/>
    <w:rsid w:val="00D44C9D"/>
    <w:rsid w:val="00D460E5"/>
    <w:rsid w:val="00D46249"/>
    <w:rsid w:val="00D50B1C"/>
    <w:rsid w:val="00D52664"/>
    <w:rsid w:val="00D52C47"/>
    <w:rsid w:val="00D52EC7"/>
    <w:rsid w:val="00D56693"/>
    <w:rsid w:val="00D56925"/>
    <w:rsid w:val="00D56DA7"/>
    <w:rsid w:val="00D57D31"/>
    <w:rsid w:val="00D60470"/>
    <w:rsid w:val="00D62778"/>
    <w:rsid w:val="00D631DD"/>
    <w:rsid w:val="00D64364"/>
    <w:rsid w:val="00D655A0"/>
    <w:rsid w:val="00D667E5"/>
    <w:rsid w:val="00D7186E"/>
    <w:rsid w:val="00D76A75"/>
    <w:rsid w:val="00D76AB0"/>
    <w:rsid w:val="00D770C2"/>
    <w:rsid w:val="00D77E92"/>
    <w:rsid w:val="00D80A97"/>
    <w:rsid w:val="00D810F9"/>
    <w:rsid w:val="00D81EF0"/>
    <w:rsid w:val="00D82371"/>
    <w:rsid w:val="00D825D0"/>
    <w:rsid w:val="00D83AD1"/>
    <w:rsid w:val="00D84755"/>
    <w:rsid w:val="00D84C1A"/>
    <w:rsid w:val="00D86099"/>
    <w:rsid w:val="00D86856"/>
    <w:rsid w:val="00D87317"/>
    <w:rsid w:val="00D91B89"/>
    <w:rsid w:val="00D92838"/>
    <w:rsid w:val="00D94A2C"/>
    <w:rsid w:val="00D95811"/>
    <w:rsid w:val="00D9591C"/>
    <w:rsid w:val="00D96261"/>
    <w:rsid w:val="00D9638C"/>
    <w:rsid w:val="00DA0286"/>
    <w:rsid w:val="00DA0724"/>
    <w:rsid w:val="00DA22C5"/>
    <w:rsid w:val="00DA37C1"/>
    <w:rsid w:val="00DA3D2B"/>
    <w:rsid w:val="00DA4173"/>
    <w:rsid w:val="00DA4F17"/>
    <w:rsid w:val="00DB119E"/>
    <w:rsid w:val="00DB3EE7"/>
    <w:rsid w:val="00DB6476"/>
    <w:rsid w:val="00DB78C7"/>
    <w:rsid w:val="00DC2168"/>
    <w:rsid w:val="00DC40C9"/>
    <w:rsid w:val="00DD1C79"/>
    <w:rsid w:val="00DD3399"/>
    <w:rsid w:val="00DD38B6"/>
    <w:rsid w:val="00DD5FF5"/>
    <w:rsid w:val="00DE0A27"/>
    <w:rsid w:val="00DE16FC"/>
    <w:rsid w:val="00DE1C61"/>
    <w:rsid w:val="00DE2B20"/>
    <w:rsid w:val="00DE30FC"/>
    <w:rsid w:val="00DE7CCD"/>
    <w:rsid w:val="00DF042A"/>
    <w:rsid w:val="00DF51B9"/>
    <w:rsid w:val="00DF5D9B"/>
    <w:rsid w:val="00DF7BFB"/>
    <w:rsid w:val="00E000BB"/>
    <w:rsid w:val="00E006C0"/>
    <w:rsid w:val="00E021C6"/>
    <w:rsid w:val="00E02FE3"/>
    <w:rsid w:val="00E04412"/>
    <w:rsid w:val="00E06269"/>
    <w:rsid w:val="00E065C3"/>
    <w:rsid w:val="00E1074F"/>
    <w:rsid w:val="00E13190"/>
    <w:rsid w:val="00E132E8"/>
    <w:rsid w:val="00E1385E"/>
    <w:rsid w:val="00E138AF"/>
    <w:rsid w:val="00E13A65"/>
    <w:rsid w:val="00E162BC"/>
    <w:rsid w:val="00E20F35"/>
    <w:rsid w:val="00E236DC"/>
    <w:rsid w:val="00E250EA"/>
    <w:rsid w:val="00E26164"/>
    <w:rsid w:val="00E33F21"/>
    <w:rsid w:val="00E3551D"/>
    <w:rsid w:val="00E4234A"/>
    <w:rsid w:val="00E423AF"/>
    <w:rsid w:val="00E4600D"/>
    <w:rsid w:val="00E540B5"/>
    <w:rsid w:val="00E64184"/>
    <w:rsid w:val="00E6432F"/>
    <w:rsid w:val="00E66BE5"/>
    <w:rsid w:val="00E67278"/>
    <w:rsid w:val="00E6730D"/>
    <w:rsid w:val="00E7165F"/>
    <w:rsid w:val="00E71E6C"/>
    <w:rsid w:val="00E731FB"/>
    <w:rsid w:val="00E773DC"/>
    <w:rsid w:val="00E807F8"/>
    <w:rsid w:val="00E809B1"/>
    <w:rsid w:val="00E8204B"/>
    <w:rsid w:val="00E82A01"/>
    <w:rsid w:val="00E845E9"/>
    <w:rsid w:val="00E85825"/>
    <w:rsid w:val="00E87CE0"/>
    <w:rsid w:val="00E908DC"/>
    <w:rsid w:val="00E91D39"/>
    <w:rsid w:val="00E921E0"/>
    <w:rsid w:val="00E939E7"/>
    <w:rsid w:val="00E94EF4"/>
    <w:rsid w:val="00E95DE7"/>
    <w:rsid w:val="00E973CB"/>
    <w:rsid w:val="00EA0F94"/>
    <w:rsid w:val="00EA1F85"/>
    <w:rsid w:val="00EA2C3B"/>
    <w:rsid w:val="00EA3655"/>
    <w:rsid w:val="00EA3CFA"/>
    <w:rsid w:val="00EA3FD9"/>
    <w:rsid w:val="00EA742A"/>
    <w:rsid w:val="00EB0B2F"/>
    <w:rsid w:val="00EB0C5F"/>
    <w:rsid w:val="00EB11AA"/>
    <w:rsid w:val="00EB354F"/>
    <w:rsid w:val="00EB3B85"/>
    <w:rsid w:val="00EB3D94"/>
    <w:rsid w:val="00EB4671"/>
    <w:rsid w:val="00EB49F6"/>
    <w:rsid w:val="00EB60C0"/>
    <w:rsid w:val="00EB62C9"/>
    <w:rsid w:val="00EB75BF"/>
    <w:rsid w:val="00EC0A66"/>
    <w:rsid w:val="00EC2730"/>
    <w:rsid w:val="00EC3D6A"/>
    <w:rsid w:val="00EC7695"/>
    <w:rsid w:val="00ED40EC"/>
    <w:rsid w:val="00ED50D0"/>
    <w:rsid w:val="00ED741A"/>
    <w:rsid w:val="00ED7DBF"/>
    <w:rsid w:val="00EE009D"/>
    <w:rsid w:val="00EE10B0"/>
    <w:rsid w:val="00EE141A"/>
    <w:rsid w:val="00EE2395"/>
    <w:rsid w:val="00EE3B8B"/>
    <w:rsid w:val="00EE4D34"/>
    <w:rsid w:val="00EE5188"/>
    <w:rsid w:val="00EE55DF"/>
    <w:rsid w:val="00EF22DC"/>
    <w:rsid w:val="00EF3EAE"/>
    <w:rsid w:val="00EF3F35"/>
    <w:rsid w:val="00EF5BDD"/>
    <w:rsid w:val="00EF628B"/>
    <w:rsid w:val="00F01AC6"/>
    <w:rsid w:val="00F0238A"/>
    <w:rsid w:val="00F03009"/>
    <w:rsid w:val="00F04034"/>
    <w:rsid w:val="00F040A6"/>
    <w:rsid w:val="00F1087E"/>
    <w:rsid w:val="00F11509"/>
    <w:rsid w:val="00F1207C"/>
    <w:rsid w:val="00F13AE6"/>
    <w:rsid w:val="00F1720E"/>
    <w:rsid w:val="00F21609"/>
    <w:rsid w:val="00F21A10"/>
    <w:rsid w:val="00F225D0"/>
    <w:rsid w:val="00F22912"/>
    <w:rsid w:val="00F22D70"/>
    <w:rsid w:val="00F22DB3"/>
    <w:rsid w:val="00F23CDA"/>
    <w:rsid w:val="00F269D9"/>
    <w:rsid w:val="00F271EC"/>
    <w:rsid w:val="00F27A1F"/>
    <w:rsid w:val="00F3460F"/>
    <w:rsid w:val="00F36098"/>
    <w:rsid w:val="00F36DA9"/>
    <w:rsid w:val="00F379E8"/>
    <w:rsid w:val="00F37D82"/>
    <w:rsid w:val="00F412A0"/>
    <w:rsid w:val="00F41A63"/>
    <w:rsid w:val="00F442F1"/>
    <w:rsid w:val="00F46810"/>
    <w:rsid w:val="00F4790F"/>
    <w:rsid w:val="00F47FA2"/>
    <w:rsid w:val="00F50BC0"/>
    <w:rsid w:val="00F52482"/>
    <w:rsid w:val="00F547EB"/>
    <w:rsid w:val="00F55E1C"/>
    <w:rsid w:val="00F564EF"/>
    <w:rsid w:val="00F600E4"/>
    <w:rsid w:val="00F603D2"/>
    <w:rsid w:val="00F60FDB"/>
    <w:rsid w:val="00F611CE"/>
    <w:rsid w:val="00F64E54"/>
    <w:rsid w:val="00F65B45"/>
    <w:rsid w:val="00F65B5E"/>
    <w:rsid w:val="00F66A8C"/>
    <w:rsid w:val="00F67511"/>
    <w:rsid w:val="00F678FC"/>
    <w:rsid w:val="00F67C59"/>
    <w:rsid w:val="00F7034C"/>
    <w:rsid w:val="00F72B08"/>
    <w:rsid w:val="00F734AB"/>
    <w:rsid w:val="00F76E46"/>
    <w:rsid w:val="00F8207F"/>
    <w:rsid w:val="00F8286A"/>
    <w:rsid w:val="00F83C03"/>
    <w:rsid w:val="00F8428B"/>
    <w:rsid w:val="00F846C6"/>
    <w:rsid w:val="00F86CC1"/>
    <w:rsid w:val="00F90BFC"/>
    <w:rsid w:val="00F912C1"/>
    <w:rsid w:val="00F92CF9"/>
    <w:rsid w:val="00F93B96"/>
    <w:rsid w:val="00F970E8"/>
    <w:rsid w:val="00FA0D84"/>
    <w:rsid w:val="00FA4267"/>
    <w:rsid w:val="00FA5669"/>
    <w:rsid w:val="00FA6578"/>
    <w:rsid w:val="00FB0E06"/>
    <w:rsid w:val="00FB61E6"/>
    <w:rsid w:val="00FC3F71"/>
    <w:rsid w:val="00FC41AB"/>
    <w:rsid w:val="00FC4800"/>
    <w:rsid w:val="00FC5A7C"/>
    <w:rsid w:val="00FC5B8E"/>
    <w:rsid w:val="00FC5F66"/>
    <w:rsid w:val="00FD0AD4"/>
    <w:rsid w:val="00FD18D4"/>
    <w:rsid w:val="00FD2BE3"/>
    <w:rsid w:val="00FD3C3D"/>
    <w:rsid w:val="00FD65BE"/>
    <w:rsid w:val="00FD765F"/>
    <w:rsid w:val="00FE3BB4"/>
    <w:rsid w:val="00FE5892"/>
    <w:rsid w:val="00FE6EE7"/>
    <w:rsid w:val="00FF1626"/>
    <w:rsid w:val="00FF2E68"/>
    <w:rsid w:val="00FF3125"/>
    <w:rsid w:val="00FF353A"/>
    <w:rsid w:val="00FF3E83"/>
    <w:rsid w:val="00FF504F"/>
    <w:rsid w:val="00FF5BBA"/>
    <w:rsid w:val="00FF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7"/>
    <o:shapelayout v:ext="edit">
      <o:idmap v:ext="edit" data="2"/>
    </o:shapelayout>
  </w:shapeDefaults>
  <w:decimalSymbol w:val="."/>
  <w:listSeparator w:val=","/>
  <w14:docId w14:val="0791D7ED"/>
  <w15:chartTrackingRefBased/>
  <w15:docId w15:val="{5FA5A10A-DFEF-40F4-94D4-3645C8C11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宋体" w:hAnsi="Times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liases w:val="normal"/>
    <w:qFormat/>
    <w:pPr>
      <w:overflowPunct w:val="0"/>
      <w:autoSpaceDE w:val="0"/>
      <w:autoSpaceDN w:val="0"/>
      <w:adjustRightInd w:val="0"/>
      <w:textAlignment w:val="baseline"/>
    </w:pPr>
    <w:rPr>
      <w:rFonts w:ascii="Book Antiqua" w:hAnsi="Book Antiqua"/>
    </w:rPr>
  </w:style>
  <w:style w:type="paragraph" w:styleId="1">
    <w:name w:val="heading 1"/>
    <w:aliases w:val="heading 1"/>
    <w:basedOn w:val="a"/>
    <w:next w:val="a0"/>
    <w:qFormat/>
    <w:pPr>
      <w:keepNext/>
      <w:keepLines/>
      <w:numPr>
        <w:numId w:val="1"/>
      </w:numPr>
      <w:tabs>
        <w:tab w:val="left" w:pos="2520"/>
      </w:tabs>
      <w:spacing w:after="960"/>
      <w:ind w:right="720"/>
      <w:outlineLvl w:val="0"/>
    </w:pPr>
    <w:rPr>
      <w:sz w:val="60"/>
    </w:rPr>
  </w:style>
  <w:style w:type="paragraph" w:styleId="2">
    <w:name w:val="heading 2"/>
    <w:aliases w:val="heading 2"/>
    <w:basedOn w:val="a0"/>
    <w:next w:val="a0"/>
    <w:link w:val="20"/>
    <w:qFormat/>
    <w:pPr>
      <w:keepNext/>
      <w:keepLines/>
      <w:pageBreakBefore/>
      <w:numPr>
        <w:ilvl w:val="1"/>
        <w:numId w:val="1"/>
      </w:numPr>
      <w:pBdr>
        <w:top w:val="single" w:sz="48" w:space="4" w:color="auto"/>
      </w:pBdr>
      <w:tabs>
        <w:tab w:val="left" w:pos="400"/>
      </w:tabs>
      <w:outlineLvl w:val="1"/>
    </w:pPr>
    <w:rPr>
      <w:b/>
      <w:sz w:val="28"/>
      <w:lang w:val="x-none" w:eastAsia="x-none"/>
    </w:rPr>
  </w:style>
  <w:style w:type="paragraph" w:styleId="3">
    <w:name w:val="heading 3"/>
    <w:aliases w:val="heading 3"/>
    <w:basedOn w:val="a0"/>
    <w:next w:val="a0"/>
    <w:link w:val="30"/>
    <w:qFormat/>
    <w:pPr>
      <w:keepNext/>
      <w:keepLines/>
      <w:numPr>
        <w:ilvl w:val="2"/>
        <w:numId w:val="1"/>
      </w:numPr>
      <w:tabs>
        <w:tab w:val="clear" w:pos="5105"/>
        <w:tab w:val="left" w:pos="600"/>
      </w:tabs>
      <w:ind w:left="0" w:firstLine="0"/>
      <w:outlineLvl w:val="2"/>
    </w:pPr>
    <w:rPr>
      <w:b/>
      <w:sz w:val="24"/>
      <w:lang w:val="x-none" w:eastAsia="x-none"/>
    </w:rPr>
  </w:style>
  <w:style w:type="paragraph" w:styleId="4">
    <w:name w:val="heading 4"/>
    <w:aliases w:val="heading 4"/>
    <w:basedOn w:val="a0"/>
    <w:next w:val="a0"/>
    <w:link w:val="40"/>
    <w:qFormat/>
    <w:pPr>
      <w:keepNext/>
      <w:keepLines/>
      <w:numPr>
        <w:ilvl w:val="3"/>
        <w:numId w:val="1"/>
      </w:numPr>
      <w:pBdr>
        <w:bottom w:val="single" w:sz="6" w:space="1" w:color="auto"/>
      </w:pBdr>
      <w:tabs>
        <w:tab w:val="clear" w:pos="1865"/>
        <w:tab w:val="right" w:pos="3200"/>
      </w:tabs>
      <w:spacing w:before="240" w:after="0"/>
      <w:ind w:left="2517" w:firstLine="0"/>
      <w:outlineLvl w:val="3"/>
    </w:pPr>
    <w:rPr>
      <w:b/>
      <w:lang w:val="x-none" w:eastAsia="x-none"/>
    </w:rPr>
  </w:style>
  <w:style w:type="paragraph" w:styleId="5">
    <w:name w:val="heading 5"/>
    <w:aliases w:val="heading 5"/>
    <w:basedOn w:val="a0"/>
    <w:next w:val="a0"/>
    <w:qFormat/>
    <w:pPr>
      <w:keepNext/>
      <w:keepLines/>
      <w:outlineLvl w:val="4"/>
    </w:pPr>
    <w:rPr>
      <w:b/>
      <w:i/>
    </w:rPr>
  </w:style>
  <w:style w:type="paragraph" w:styleId="6">
    <w:name w:val="heading 6"/>
    <w:basedOn w:val="a"/>
    <w:next w:val="a"/>
    <w:qFormat/>
    <w:pPr>
      <w:ind w:left="720"/>
      <w:outlineLvl w:val="5"/>
    </w:pPr>
    <w:rPr>
      <w:rFonts w:ascii="Times" w:hAnsi="Times"/>
      <w:u w:val="single"/>
    </w:rPr>
  </w:style>
  <w:style w:type="paragraph" w:styleId="7">
    <w:name w:val="heading 7"/>
    <w:basedOn w:val="a"/>
    <w:next w:val="a"/>
    <w:qFormat/>
    <w:pPr>
      <w:ind w:left="720"/>
      <w:outlineLvl w:val="6"/>
    </w:pPr>
    <w:rPr>
      <w:rFonts w:ascii="Times" w:hAnsi="Times"/>
      <w:i/>
    </w:rPr>
  </w:style>
  <w:style w:type="paragraph" w:styleId="8">
    <w:name w:val="heading 8"/>
    <w:basedOn w:val="a"/>
    <w:next w:val="a"/>
    <w:qFormat/>
    <w:pPr>
      <w:ind w:left="720"/>
      <w:outlineLvl w:val="7"/>
    </w:pPr>
    <w:rPr>
      <w:rFonts w:ascii="Times" w:hAnsi="Times"/>
      <w:i/>
    </w:rPr>
  </w:style>
  <w:style w:type="paragraph" w:styleId="9">
    <w:name w:val="heading 9"/>
    <w:basedOn w:val="a"/>
    <w:next w:val="a"/>
    <w:qFormat/>
    <w:pPr>
      <w:ind w:left="720"/>
      <w:outlineLvl w:val="8"/>
    </w:pPr>
    <w:rPr>
      <w:rFonts w:ascii="Times" w:hAnsi="Times"/>
      <w:i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aliases w:val="body text,????,?y????×?,?y????,?y?????,?y????¡Á?,?y?????¡Á?,?y???,?y???????¨¬?¡§|?,?y????????¡§???¡ì|?,?y?????¡§¡é?,?y?????¨¢?,body text(Formal),bt,建议书标准,contents,Viñeta,Texto independiente,body tesx,t,Body Text(ch),EHPT,Body Text2,?y???????,??2,?"/>
    <w:basedOn w:val="a"/>
    <w:link w:val="a4"/>
    <w:pPr>
      <w:spacing w:before="120" w:after="120"/>
      <w:ind w:left="2520"/>
    </w:pPr>
  </w:style>
  <w:style w:type="character" w:customStyle="1" w:styleId="30">
    <w:name w:val="标题 3 字符"/>
    <w:aliases w:val="heading 3 字符"/>
    <w:link w:val="3"/>
    <w:rsid w:val="00D56DA7"/>
    <w:rPr>
      <w:rFonts w:ascii="Book Antiqua" w:hAnsi="Book Antiqua"/>
      <w:b/>
      <w:sz w:val="24"/>
    </w:rPr>
  </w:style>
  <w:style w:type="paragraph" w:customStyle="1" w:styleId="50">
    <w:name w:val="目录 5"/>
    <w:basedOn w:val="a"/>
    <w:next w:val="a"/>
    <w:semiHidden/>
    <w:pPr>
      <w:tabs>
        <w:tab w:val="right" w:leader="dot" w:pos="10080"/>
      </w:tabs>
      <w:ind w:left="3600"/>
    </w:pPr>
    <w:rPr>
      <w:sz w:val="18"/>
    </w:rPr>
  </w:style>
  <w:style w:type="paragraph" w:customStyle="1" w:styleId="Checklist-X">
    <w:name w:val="Checklist-X"/>
    <w:basedOn w:val="Checklist"/>
  </w:style>
  <w:style w:type="paragraph" w:customStyle="1" w:styleId="Checklist">
    <w:name w:val="Checklist"/>
    <w:basedOn w:val="Bullet"/>
    <w:pPr>
      <w:ind w:left="3427" w:hanging="547"/>
    </w:pPr>
  </w:style>
  <w:style w:type="paragraph" w:customStyle="1" w:styleId="Bullet">
    <w:name w:val="Bullet"/>
    <w:basedOn w:val="a0"/>
    <w:pPr>
      <w:keepLines/>
      <w:spacing w:before="60" w:after="60"/>
      <w:ind w:left="3096" w:hanging="216"/>
    </w:pPr>
  </w:style>
  <w:style w:type="paragraph" w:customStyle="1" w:styleId="31">
    <w:name w:val="目录 3"/>
    <w:basedOn w:val="a"/>
    <w:next w:val="a"/>
    <w:uiPriority w:val="39"/>
    <w:pPr>
      <w:tabs>
        <w:tab w:val="right" w:leader="dot" w:pos="10080"/>
      </w:tabs>
      <w:ind w:left="2880"/>
    </w:pPr>
  </w:style>
  <w:style w:type="paragraph" w:customStyle="1" w:styleId="21">
    <w:name w:val="目录 2"/>
    <w:basedOn w:val="a"/>
    <w:next w:val="a"/>
    <w:uiPriority w:val="39"/>
    <w:pPr>
      <w:tabs>
        <w:tab w:val="right" w:leader="dot" w:pos="10080"/>
      </w:tabs>
      <w:spacing w:before="120" w:after="120"/>
      <w:ind w:left="2520"/>
    </w:pPr>
  </w:style>
  <w:style w:type="paragraph" w:customStyle="1" w:styleId="10">
    <w:name w:val="目录 1"/>
    <w:basedOn w:val="a"/>
    <w:next w:val="a"/>
    <w:semiHidden/>
    <w:pPr>
      <w:keepNext/>
      <w:tabs>
        <w:tab w:val="left" w:pos="2520"/>
        <w:tab w:val="right" w:leader="dot" w:pos="10080"/>
      </w:tabs>
      <w:spacing w:before="240" w:after="120"/>
    </w:pPr>
    <w:rPr>
      <w:b/>
    </w:rPr>
  </w:style>
  <w:style w:type="paragraph" w:styleId="a5">
    <w:name w:val="footer"/>
    <w:basedOn w:val="a"/>
    <w:pPr>
      <w:tabs>
        <w:tab w:val="right" w:pos="7920"/>
      </w:tabs>
    </w:pPr>
    <w:rPr>
      <w:sz w:val="16"/>
    </w:rPr>
  </w:style>
  <w:style w:type="paragraph" w:styleId="a6">
    <w:name w:val="header"/>
    <w:basedOn w:val="a"/>
    <w:pPr>
      <w:tabs>
        <w:tab w:val="right" w:pos="10080"/>
      </w:tabs>
    </w:pPr>
    <w:rPr>
      <w:sz w:val="16"/>
    </w:rPr>
  </w:style>
  <w:style w:type="character" w:styleId="a7">
    <w:name w:val="footnote reference"/>
    <w:semiHidden/>
    <w:rPr>
      <w:position w:val="6"/>
      <w:sz w:val="16"/>
    </w:rPr>
  </w:style>
  <w:style w:type="paragraph" w:styleId="a8">
    <w:name w:val="footnote text"/>
    <w:basedOn w:val="a"/>
    <w:semiHidden/>
    <w:pPr>
      <w:spacing w:after="240"/>
      <w:ind w:hanging="720"/>
    </w:pPr>
  </w:style>
  <w:style w:type="paragraph" w:customStyle="1" w:styleId="hangingindent">
    <w:name w:val="hanging indent"/>
    <w:basedOn w:val="a0"/>
    <w:pPr>
      <w:keepLines/>
      <w:ind w:left="5400" w:hanging="2880"/>
    </w:pPr>
  </w:style>
  <w:style w:type="paragraph" w:customStyle="1" w:styleId="TableText">
    <w:name w:val="Table Text"/>
    <w:basedOn w:val="a"/>
    <w:link w:val="TableTextChar"/>
    <w:pPr>
      <w:keepLines/>
    </w:pPr>
    <w:rPr>
      <w:sz w:val="16"/>
    </w:rPr>
  </w:style>
  <w:style w:type="paragraph" w:customStyle="1" w:styleId="NumberList">
    <w:name w:val="Number List"/>
    <w:basedOn w:val="a0"/>
    <w:pPr>
      <w:spacing w:before="60" w:after="60"/>
      <w:ind w:left="3240" w:hanging="360"/>
    </w:pPr>
  </w:style>
  <w:style w:type="paragraph" w:customStyle="1" w:styleId="HeadingBar">
    <w:name w:val="Heading Bar"/>
    <w:basedOn w:val="a"/>
    <w:next w:val="3"/>
    <w:pPr>
      <w:keepNext/>
      <w:keepLines/>
      <w:shd w:val="solid" w:color="auto" w:fill="auto"/>
      <w:spacing w:before="240"/>
      <w:ind w:right="7589"/>
    </w:pPr>
    <w:rPr>
      <w:color w:val="FFFFFF"/>
      <w:sz w:val="8"/>
    </w:rPr>
  </w:style>
  <w:style w:type="paragraph" w:customStyle="1" w:styleId="InfoBox">
    <w:name w:val="Info Box"/>
    <w:basedOn w:val="a0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3600" w:right="1080"/>
      <w:jc w:val="center"/>
    </w:pPr>
    <w:rPr>
      <w:sz w:val="18"/>
    </w:rPr>
  </w:style>
  <w:style w:type="paragraph" w:customStyle="1" w:styleId="TitleBar">
    <w:name w:val="Title Bar"/>
    <w:basedOn w:val="a"/>
    <w:pPr>
      <w:keepNext/>
      <w:pageBreakBefore/>
      <w:shd w:val="solid" w:color="auto" w:fill="auto"/>
      <w:spacing w:before="1680"/>
      <w:ind w:left="2520" w:right="720"/>
    </w:pPr>
    <w:rPr>
      <w:sz w:val="36"/>
    </w:rPr>
  </w:style>
  <w:style w:type="paragraph" w:customStyle="1" w:styleId="TOC1">
    <w:name w:val="TOC 标题1"/>
    <w:basedOn w:val="a"/>
    <w:pPr>
      <w:keepNext/>
      <w:pageBreakBefore/>
      <w:pBdr>
        <w:top w:val="single" w:sz="48" w:space="26" w:color="auto"/>
      </w:pBdr>
      <w:spacing w:before="960" w:after="960"/>
      <w:ind w:left="2520"/>
    </w:pPr>
    <w:rPr>
      <w:sz w:val="36"/>
    </w:rPr>
  </w:style>
  <w:style w:type="character" w:customStyle="1" w:styleId="ChapterTitle">
    <w:name w:val="Chapter Title"/>
    <w:basedOn w:val="a1"/>
  </w:style>
  <w:style w:type="paragraph" w:customStyle="1" w:styleId="Legal">
    <w:name w:val="Legal"/>
    <w:basedOn w:val="a"/>
    <w:pPr>
      <w:spacing w:after="240"/>
      <w:ind w:left="2160"/>
    </w:pPr>
    <w:rPr>
      <w:rFonts w:ascii="Times" w:hAnsi="Times"/>
    </w:rPr>
  </w:style>
  <w:style w:type="character" w:customStyle="1" w:styleId="HighlightedVariable">
    <w:name w:val="Highlighted Variable"/>
    <w:rPr>
      <w:color w:val="0000FF"/>
    </w:rPr>
  </w:style>
  <w:style w:type="paragraph" w:customStyle="1" w:styleId="Note">
    <w:name w:val="Note"/>
    <w:basedOn w:val="a0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  <w:rPr>
      <w:vanish/>
    </w:rPr>
  </w:style>
  <w:style w:type="paragraph" w:customStyle="1" w:styleId="TableHeading">
    <w:name w:val="Table Heading"/>
    <w:basedOn w:val="TableText"/>
    <w:pPr>
      <w:spacing w:before="120" w:after="120"/>
    </w:pPr>
    <w:rPr>
      <w:b/>
    </w:rPr>
  </w:style>
  <w:style w:type="paragraph" w:styleId="a9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Arial Narrow" w:hAnsi="Arial Narrow"/>
    </w:rPr>
  </w:style>
  <w:style w:type="paragraph" w:customStyle="1" w:styleId="41">
    <w:name w:val="目录 4"/>
    <w:basedOn w:val="a"/>
    <w:next w:val="a"/>
    <w:semiHidden/>
    <w:pPr>
      <w:tabs>
        <w:tab w:val="right" w:leader="dot" w:pos="10080"/>
      </w:tabs>
      <w:ind w:left="3240"/>
    </w:pPr>
    <w:rPr>
      <w:sz w:val="18"/>
    </w:rPr>
  </w:style>
  <w:style w:type="paragraph" w:customStyle="1" w:styleId="Title-Major">
    <w:name w:val="Title-Major"/>
    <w:basedOn w:val="a"/>
    <w:rsid w:val="00C80EDD"/>
    <w:pPr>
      <w:keepLines/>
      <w:spacing w:after="120"/>
      <w:ind w:left="2520" w:right="720"/>
    </w:pPr>
    <w:rPr>
      <w:smallCaps/>
      <w:sz w:val="48"/>
    </w:rPr>
  </w:style>
  <w:style w:type="paragraph" w:customStyle="1" w:styleId="RouteTitle">
    <w:name w:val="Route Title"/>
    <w:basedOn w:val="a"/>
    <w:pPr>
      <w:keepLines/>
      <w:spacing w:after="120"/>
      <w:ind w:left="2520" w:right="720"/>
    </w:pPr>
    <w:rPr>
      <w:sz w:val="36"/>
    </w:rPr>
  </w:style>
  <w:style w:type="character" w:styleId="aa">
    <w:name w:val="page number"/>
    <w:basedOn w:val="a1"/>
  </w:style>
  <w:style w:type="paragraph" w:customStyle="1" w:styleId="60">
    <w:name w:val="目录 6"/>
    <w:basedOn w:val="a"/>
    <w:next w:val="a"/>
    <w:autoRedefine/>
    <w:semiHidden/>
    <w:pPr>
      <w:ind w:leftChars="1000" w:left="2100"/>
    </w:pPr>
  </w:style>
  <w:style w:type="paragraph" w:customStyle="1" w:styleId="70">
    <w:name w:val="目录 7"/>
    <w:basedOn w:val="a"/>
    <w:next w:val="a"/>
    <w:autoRedefine/>
    <w:semiHidden/>
    <w:pPr>
      <w:ind w:leftChars="1200" w:left="2520"/>
    </w:pPr>
  </w:style>
  <w:style w:type="paragraph" w:customStyle="1" w:styleId="80">
    <w:name w:val="目录 8"/>
    <w:basedOn w:val="a"/>
    <w:next w:val="a"/>
    <w:autoRedefine/>
    <w:semiHidden/>
    <w:pPr>
      <w:ind w:leftChars="1400" w:left="2940"/>
    </w:pPr>
  </w:style>
  <w:style w:type="paragraph" w:customStyle="1" w:styleId="90">
    <w:name w:val="目录 9"/>
    <w:basedOn w:val="a"/>
    <w:next w:val="a"/>
    <w:autoRedefine/>
    <w:semiHidden/>
    <w:pPr>
      <w:ind w:leftChars="1600" w:left="3360"/>
    </w:pPr>
  </w:style>
  <w:style w:type="paragraph" w:styleId="ab">
    <w:name w:val="Document Map"/>
    <w:basedOn w:val="a"/>
    <w:semiHidden/>
    <w:pPr>
      <w:shd w:val="clear" w:color="auto" w:fill="000080"/>
    </w:pPr>
  </w:style>
  <w:style w:type="character" w:styleId="ac">
    <w:name w:val="Hyperlink"/>
    <w:uiPriority w:val="99"/>
    <w:rPr>
      <w:color w:val="0000FF"/>
      <w:u w:val="single"/>
    </w:rPr>
  </w:style>
  <w:style w:type="paragraph" w:customStyle="1" w:styleId="NoNum2">
    <w:name w:val="标题 NoNum 2"/>
    <w:basedOn w:val="2"/>
    <w:next w:val="a0"/>
    <w:pPr>
      <w:numPr>
        <w:ilvl w:val="0"/>
        <w:numId w:val="0"/>
      </w:numPr>
    </w:pPr>
  </w:style>
  <w:style w:type="paragraph" w:customStyle="1" w:styleId="NoNum3">
    <w:name w:val="标题 NoNum 3"/>
    <w:basedOn w:val="3"/>
    <w:next w:val="a0"/>
    <w:pPr>
      <w:numPr>
        <w:ilvl w:val="0"/>
        <w:numId w:val="0"/>
      </w:numPr>
    </w:pPr>
  </w:style>
  <w:style w:type="paragraph" w:styleId="ad">
    <w:name w:val="endnote text"/>
    <w:basedOn w:val="a"/>
    <w:semiHidden/>
    <w:rsid w:val="00AF74E4"/>
    <w:pPr>
      <w:overflowPunct/>
      <w:autoSpaceDE/>
      <w:autoSpaceDN/>
      <w:adjustRightInd/>
      <w:jc w:val="both"/>
      <w:textAlignment w:val="auto"/>
    </w:pPr>
    <w:rPr>
      <w:rFonts w:ascii="Times New Roman"/>
      <w:kern w:val="2"/>
      <w:sz w:val="21"/>
      <w:szCs w:val="24"/>
    </w:rPr>
  </w:style>
  <w:style w:type="character" w:customStyle="1" w:styleId="a4">
    <w:name w:val="正文文本 字符"/>
    <w:aliases w:val="body text 字符,???? 字符,?y????×? 字符,?y???? 字符,?y????? 字符,?y????¡Á? 字符,?y?????¡Á? 字符,?y??? 字符,?y???????¨¬?¡§|? 字符,?y????????¡§???¡ì|? 字符,?y?????¡§¡é? 字符,?y?????¨¢? 字符,body text(Formal) 字符,bt 字符,建议书标准 字符,contents 字符,Viñeta 字符,Texto independiente 字符"/>
    <w:link w:val="a0"/>
    <w:rsid w:val="00AF74E4"/>
    <w:rPr>
      <w:rFonts w:ascii="Book Antiqua" w:eastAsia="宋体" w:hAnsi="Book Antiqua"/>
      <w:lang w:val="en-US" w:eastAsia="zh-CN" w:bidi="ar-SA"/>
    </w:rPr>
  </w:style>
  <w:style w:type="character" w:customStyle="1" w:styleId="40">
    <w:name w:val="标题 4 字符"/>
    <w:aliases w:val="heading 4 字符"/>
    <w:link w:val="4"/>
    <w:rsid w:val="00D56DA7"/>
    <w:rPr>
      <w:rFonts w:ascii="Book Antiqua" w:hAnsi="Book Antiqua"/>
      <w:b/>
    </w:rPr>
  </w:style>
  <w:style w:type="character" w:customStyle="1" w:styleId="TableTextChar">
    <w:name w:val="Table Text Char"/>
    <w:link w:val="TableText"/>
    <w:rsid w:val="00D56DA7"/>
    <w:rPr>
      <w:rFonts w:ascii="Book Antiqua" w:eastAsia="宋体" w:hAnsi="Book Antiqua"/>
      <w:sz w:val="16"/>
      <w:lang w:val="en-US" w:eastAsia="zh-CN" w:bidi="ar-SA"/>
    </w:rPr>
  </w:style>
  <w:style w:type="paragraph" w:customStyle="1" w:styleId="22">
    <w:name w:val="标题2 无编号"/>
    <w:basedOn w:val="2"/>
    <w:rsid w:val="00D56DA7"/>
    <w:pPr>
      <w:numPr>
        <w:ilvl w:val="0"/>
        <w:numId w:val="0"/>
      </w:numPr>
    </w:pPr>
  </w:style>
  <w:style w:type="table" w:styleId="ae">
    <w:name w:val="Table Grid"/>
    <w:basedOn w:val="a2"/>
    <w:rsid w:val="00D56DA7"/>
    <w:pPr>
      <w:overflowPunct w:val="0"/>
      <w:autoSpaceDE w:val="0"/>
      <w:autoSpaceDN w:val="0"/>
      <w:adjustRightInd w:val="0"/>
      <w:textAlignment w:val="baseline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CharCharCharCharCharCharChar1CharCharCharCharCharChar1">
    <w:name w:val="Char Char Char Char Char Char Char Char Char Char Char1 Char Char Char Char Char Char1"/>
    <w:basedOn w:val="a"/>
    <w:autoRedefine/>
    <w:rsid w:val="00F13AE6"/>
    <w:pPr>
      <w:widowControl w:val="0"/>
      <w:overflowPunct/>
      <w:autoSpaceDE/>
      <w:autoSpaceDN/>
      <w:adjustRightInd/>
      <w:jc w:val="both"/>
      <w:textAlignment w:val="auto"/>
    </w:pPr>
    <w:rPr>
      <w:rFonts w:ascii="Tahoma" w:hAnsi="Tahoma"/>
      <w:kern w:val="2"/>
      <w:sz w:val="24"/>
      <w:szCs w:val="24"/>
    </w:rPr>
  </w:style>
  <w:style w:type="paragraph" w:customStyle="1" w:styleId="42">
    <w:name w:val="标题4（下线线）"/>
    <w:basedOn w:val="4"/>
    <w:autoRedefine/>
    <w:rsid w:val="00F13AE6"/>
    <w:pPr>
      <w:numPr>
        <w:ilvl w:val="0"/>
        <w:numId w:val="0"/>
      </w:numPr>
      <w:tabs>
        <w:tab w:val="clear" w:pos="3200"/>
        <w:tab w:val="center" w:pos="6480"/>
        <w:tab w:val="right" w:pos="10080"/>
      </w:tabs>
      <w:overflowPunct/>
      <w:autoSpaceDE/>
      <w:autoSpaceDN/>
      <w:adjustRightInd/>
      <w:ind w:leftChars="1168" w:left="2340" w:hangingChars="2" w:hanging="4"/>
      <w:textAlignment w:val="auto"/>
    </w:pPr>
  </w:style>
  <w:style w:type="character" w:customStyle="1" w:styleId="20">
    <w:name w:val="标题 2 字符"/>
    <w:aliases w:val="heading 2 字符"/>
    <w:link w:val="2"/>
    <w:rsid w:val="00F13AE6"/>
    <w:rPr>
      <w:rFonts w:ascii="Book Antiqua" w:hAnsi="Book Antiqua"/>
      <w:b/>
      <w:sz w:val="28"/>
    </w:rPr>
  </w:style>
  <w:style w:type="paragraph" w:customStyle="1" w:styleId="HD2">
    <w:name w:val="标题 HD 2"/>
    <w:basedOn w:val="2"/>
    <w:next w:val="a0"/>
    <w:autoRedefine/>
    <w:rsid w:val="001D051A"/>
    <w:pPr>
      <w:numPr>
        <w:ilvl w:val="0"/>
        <w:numId w:val="0"/>
      </w:numPr>
    </w:pPr>
    <w:rPr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6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2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6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9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9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5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E:\Project%20Files\SIE_ERP_TEMPLATE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SIE_ERP_TEMPLATE.dot</Template>
  <TotalTime>8</TotalTime>
  <Pages>7</Pages>
  <Words>421</Words>
  <Characters>2402</Characters>
  <Application>Microsoft Office Word</Application>
  <DocSecurity>0</DocSecurity>
  <Lines>20</Lines>
  <Paragraphs>5</Paragraphs>
  <ScaleCrop>false</ScaleCrop>
  <Company>sie</Company>
  <LinksUpToDate>false</LinksUpToDate>
  <CharactersWithSpaces>2818</CharactersWithSpaces>
  <SharedDoc>false</SharedDoc>
  <HLinks>
    <vt:vector size="96" baseType="variant">
      <vt:variant>
        <vt:i4>1507381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_Toc397415087</vt:lpwstr>
      </vt:variant>
      <vt:variant>
        <vt:i4>1507381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_Toc397415086</vt:lpwstr>
      </vt:variant>
      <vt:variant>
        <vt:i4>1507381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_Toc397415085</vt:lpwstr>
      </vt:variant>
      <vt:variant>
        <vt:i4>1507381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_Toc397415084</vt:lpwstr>
      </vt:variant>
      <vt:variant>
        <vt:i4>1507381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_Toc397415083</vt:lpwstr>
      </vt:variant>
      <vt:variant>
        <vt:i4>1507381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_Toc397415082</vt:lpwstr>
      </vt:variant>
      <vt:variant>
        <vt:i4>1507381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_Toc397415081</vt:lpwstr>
      </vt:variant>
      <vt:variant>
        <vt:i4>1507381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_Toc397415080</vt:lpwstr>
      </vt:variant>
      <vt:variant>
        <vt:i4>1572917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_Toc397415079</vt:lpwstr>
      </vt:variant>
      <vt:variant>
        <vt:i4>1572917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_Toc397415078</vt:lpwstr>
      </vt:variant>
      <vt:variant>
        <vt:i4>1572917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_Toc397415077</vt:lpwstr>
      </vt:variant>
      <vt:variant>
        <vt:i4>1572917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_Toc397415076</vt:lpwstr>
      </vt:variant>
      <vt:variant>
        <vt:i4>1572917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_Toc397415075</vt:lpwstr>
      </vt:variant>
      <vt:variant>
        <vt:i4>1572917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_Toc397415074</vt:lpwstr>
      </vt:variant>
      <vt:variant>
        <vt:i4>1572917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_Toc397415073</vt:lpwstr>
      </vt:variant>
      <vt:variant>
        <vt:i4>1572917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_Toc397415072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流程文档模板</dc:title>
  <dc:subject/>
  <dc:creator>Ray Jem</dc:creator>
  <cp:keywords/>
  <cp:lastModifiedBy>245982562@qq.com</cp:lastModifiedBy>
  <cp:revision>11</cp:revision>
  <cp:lastPrinted>2002-10-10T01:38:00Z</cp:lastPrinted>
  <dcterms:created xsi:type="dcterms:W3CDTF">2026-07-10T06:37:00Z</dcterms:created>
  <dcterms:modified xsi:type="dcterms:W3CDTF">2026-07-13T09:25:00Z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文档版本">
    <vt:lpwstr>1.0</vt:lpwstr>
  </property>
  <property fmtid="{D5CDD505-2E9C-101B-9397-08002B2CF9AE}" pid="3" name="文档控制码">
    <vt:lpwstr>SIE_TEMPLATE</vt:lpwstr>
  </property>
</Properties>
</file>