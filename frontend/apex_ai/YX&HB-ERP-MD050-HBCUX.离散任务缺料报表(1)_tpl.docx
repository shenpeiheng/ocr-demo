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60BA" w14:textId="77777777" w:rsidR="00D56DA7" w:rsidRPr="00BD31F1" w:rsidRDefault="00D56DA7" w:rsidP="00D56DA7">
      <w:pPr>
        <w:pStyle w:val="TitleBar"/>
      </w:pPr>
    </w:p>
    <w:p w14:paraId="1AFEA5ED" w14:textId="77777777" w:rsidR="00D83AD1" w:rsidRPr="00DD0254" w:rsidRDefault="00CF2DE6" w:rsidP="00010555">
      <w:pPr>
        <w:pStyle w:val="RouteTitle"/>
        <w:rPr>
          <w:rStyle w:val="HighlightedVariable"/>
          <w:rFonts w:ascii="宋体" w:hAnsi="宋体" w:hint="eastAsia"/>
          <w:b/>
          <w:sz w:val="44"/>
        </w:rPr>
      </w:pPr>
      <w:r>
        <w:t>{{ module }}</w:t>
      </w:r>
    </w:p>
    <w:p w14:paraId="36302D38" w14:textId="77777777" w:rsidR="00D83AD1" w:rsidRPr="006A7765" w:rsidRDefault="00CF2DE6" w:rsidP="00D83AD1">
      <w:pPr>
        <w:pStyle w:val="RouteTitle"/>
        <w:rPr>
          <w:rStyle w:val="HighlightedVariable"/>
          <w:rFonts w:ascii="宋体" w:hAnsi="宋体" w:cs="Arial" w:hint="eastAsia"/>
          <w:b/>
          <w:sz w:val="44"/>
          <w:szCs w:val="44"/>
        </w:rPr>
      </w:pPr>
      <w:r>
        <w:t>{{ project }}</w:t>
      </w:r>
    </w:p>
    <w:p w14:paraId="7143990E" w14:textId="77777777" w:rsidR="00D83AD1" w:rsidRPr="00B3423A" w:rsidRDefault="00D83AD1" w:rsidP="00D83AD1">
      <w:pPr>
        <w:pStyle w:val="RouteTitle"/>
        <w:rPr>
          <w:rStyle w:val="HighlightedVariable"/>
          <w:rFonts w:ascii="宋体" w:hAnsi="宋体" w:cs="Arial" w:hint="eastAsia"/>
          <w:b/>
          <w:sz w:val="44"/>
          <w:szCs w:val="44"/>
        </w:rPr>
      </w:pPr>
      <w:r>
        <w:t>ERP</w:t>
      </w:r>
      <w:r>
        <w:t>管理信息系统</w:t>
      </w:r>
    </w:p>
    <w:p w14:paraId="49539483" w14:textId="77777777" w:rsidR="006159E3" w:rsidRDefault="00D83AD1" w:rsidP="00D83AD1">
      <w:pPr>
        <w:pStyle w:val="RouteTitle"/>
        <w:rPr>
          <w:rStyle w:val="HighlightedVariable"/>
          <w:rFonts w:ascii="宋体" w:hAnsi="宋体" w:cs="Arial" w:hint="eastAsia"/>
          <w:b/>
          <w:sz w:val="44"/>
          <w:szCs w:val="44"/>
        </w:rPr>
      </w:pPr>
      <w:r>
        <w:t>二次开发功能详细设计</w:t>
      </w:r>
    </w:p>
    <w:p w14:paraId="26754B1F" w14:textId="77777777" w:rsidR="00D83AD1" w:rsidRDefault="00D83AD1" w:rsidP="00D83AD1">
      <w:pPr>
        <w:pStyle w:val="RouteTitle"/>
        <w:rPr>
          <w:rStyle w:val="HighlightedVariable"/>
        </w:rPr>
      </w:pPr>
      <w:r>
        <w:t>{{ title }}</w:t>
      </w:r>
    </w:p>
    <w:p w14:paraId="7CCF9C74" w14:textId="77777777" w:rsidR="00D56DA7" w:rsidRPr="00CD4009" w:rsidRDefault="00D56DA7" w:rsidP="00D56DA7">
      <w:pPr>
        <w:pStyle w:val="a0"/>
      </w:pPr>
    </w:p>
    <w:p w14:paraId="43B2172F" w14:textId="77777777" w:rsidR="00D56DA7" w:rsidRPr="00CD4009" w:rsidRDefault="00D56DA7" w:rsidP="00D56DA7">
      <w:pPr>
        <w:pStyle w:val="a0"/>
      </w:pPr>
    </w:p>
    <w:p w14:paraId="22304875" w14:textId="77777777" w:rsidR="00D56DA7" w:rsidRPr="00CD4009" w:rsidRDefault="00D56DA7" w:rsidP="00D56DA7">
      <w:pPr>
        <w:pStyle w:val="a0"/>
      </w:pPr>
    </w:p>
    <w:p w14:paraId="315876F0" w14:textId="77777777" w:rsidR="00D56DA7" w:rsidRPr="00CD4009" w:rsidRDefault="006D1BC9" w:rsidP="00E85825">
      <w:pPr>
        <w:pStyle w:val="a0"/>
      </w:pPr>
      <w:r>
        <w:t>创建日期：</w:t>
      </w:r>
      <w:r>
        <w:tab/>
        <w:t xml:space="preserve">{{ </w:t>
      </w:r>
      <w:proofErr w:type="spellStart"/>
      <w:r>
        <w:t>change_date</w:t>
      </w:r>
      <w:proofErr w:type="spellEnd"/>
      <w:r>
        <w:t xml:space="preserve"> }}</w:t>
      </w:r>
    </w:p>
    <w:p w14:paraId="29D7A523" w14:textId="77777777" w:rsidR="00D56DA7" w:rsidRPr="00CD4009" w:rsidRDefault="00D56DA7" w:rsidP="00BA12EB">
      <w:pPr>
        <w:pStyle w:val="a0"/>
      </w:pPr>
      <w:r>
        <w:t>当前版本</w:t>
      </w:r>
      <w:r>
        <w:t>:</w:t>
      </w:r>
      <w:r>
        <w:tab/>
        <w:t>{{ version }}</w:t>
      </w:r>
    </w:p>
    <w:p w14:paraId="50E70249" w14:textId="77777777" w:rsidR="00D56DA7" w:rsidRPr="00CD4009" w:rsidRDefault="00D56DA7" w:rsidP="00D56DA7">
      <w:pPr>
        <w:pStyle w:val="a0"/>
      </w:pPr>
    </w:p>
    <w:p w14:paraId="494F8ACD" w14:textId="77777777" w:rsidR="003217D0" w:rsidRPr="00C536C0" w:rsidRDefault="003217D0" w:rsidP="003217D0">
      <w:pPr>
        <w:pStyle w:val="a0"/>
        <w:tabs>
          <w:tab w:val="left" w:pos="4320"/>
        </w:tabs>
        <w:spacing w:before="3000"/>
        <w:ind w:left="2517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b/>
          <w:sz w:val="21"/>
          <w:szCs w:val="21"/>
        </w:rPr>
        <w:t>审</w:t>
      </w:r>
      <w:r w:rsidRPr="00C536C0">
        <w:rPr>
          <w:rFonts w:ascii="宋体" w:hAnsi="宋体" w:hint="eastAsia"/>
          <w:b/>
          <w:sz w:val="21"/>
          <w:szCs w:val="21"/>
        </w:rPr>
        <w:t>批签字</w:t>
      </w:r>
      <w:r w:rsidRPr="00C536C0">
        <w:rPr>
          <w:rFonts w:ascii="宋体" w:hAnsi="宋体"/>
          <w:b/>
          <w:sz w:val="21"/>
          <w:szCs w:val="21"/>
        </w:rPr>
        <w:t>: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718"/>
        <w:gridCol w:w="4050"/>
      </w:tblGrid>
      <w:tr w:rsidR="00CF2DE6" w:rsidRPr="00756AE2" w14:paraId="6799A2D5" w14:textId="77777777" w:rsidTr="00D77E92">
        <w:tc>
          <w:tcPr>
            <w:tcW w:w="2718" w:type="dxa"/>
          </w:tcPr>
          <w:p w14:paraId="0B8CC3FA" w14:textId="7C522F3A" w:rsidR="00CF2DE6" w:rsidRPr="00756AE2" w:rsidRDefault="00CF2DE6" w:rsidP="00D77E92">
            <w:pPr>
              <w:spacing w:before="360"/>
              <w:rPr>
                <w:rFonts w:ascii="Calibri Light" w:hAnsi="Calibri Light"/>
                <w:szCs w:val="21"/>
              </w:rPr>
            </w:pPr>
            <w:r w:rsidRPr="00756AE2">
              <w:rPr>
                <w:rStyle w:val="HighlightedVariable"/>
                <w:rFonts w:ascii="Calibri Light" w:hAnsi="Calibri Light" w:hint="eastAsia"/>
                <w:szCs w:val="21"/>
              </w:rPr>
              <w:t>项目经理</w:t>
            </w:r>
          </w:p>
        </w:tc>
        <w:tc>
          <w:tcPr>
            <w:tcW w:w="4050" w:type="dxa"/>
            <w:tcBorders>
              <w:bottom w:val="single" w:sz="6" w:space="0" w:color="auto"/>
            </w:tcBorders>
          </w:tcPr>
          <w:p w14:paraId="3246F7B5" w14:textId="77777777" w:rsidR="00221F03" w:rsidRDefault="00000000">
            <w:r>
              <w:t xml:space="preserve">{{ </w:t>
            </w:r>
            <w:proofErr w:type="spellStart"/>
            <w:r>
              <w:t>project_manager</w:t>
            </w:r>
            <w:proofErr w:type="spellEnd"/>
            <w:r>
              <w:t xml:space="preserve"> }}</w:t>
            </w:r>
          </w:p>
        </w:tc>
      </w:tr>
      <w:tr w:rsidR="00CF2DE6" w:rsidRPr="00756AE2" w14:paraId="5CE64283" w14:textId="77777777" w:rsidTr="00D77E92">
        <w:tc>
          <w:tcPr>
            <w:tcW w:w="2718" w:type="dxa"/>
          </w:tcPr>
          <w:p w14:paraId="0C08BB8B" w14:textId="77777777" w:rsidR="00CF2DE6" w:rsidRPr="00756AE2" w:rsidRDefault="00CF2DE6" w:rsidP="00D77E92">
            <w:pPr>
              <w:spacing w:before="360"/>
              <w:rPr>
                <w:rFonts w:ascii="Calibri Light" w:hAnsi="Calibri Light"/>
                <w:szCs w:val="21"/>
              </w:rPr>
            </w:pPr>
            <w:r w:rsidRPr="00756AE2">
              <w:rPr>
                <w:rStyle w:val="HighlightedVariable"/>
                <w:rFonts w:ascii="Calibri Light" w:hAnsi="Calibri Light" w:hint="eastAsia"/>
                <w:szCs w:val="21"/>
              </w:rPr>
              <w:t>赛意公司项目经理</w:t>
            </w:r>
          </w:p>
        </w:tc>
        <w:tc>
          <w:tcPr>
            <w:tcW w:w="4050" w:type="dxa"/>
            <w:tcBorders>
              <w:top w:val="single" w:sz="6" w:space="0" w:color="auto"/>
              <w:bottom w:val="single" w:sz="6" w:space="0" w:color="auto"/>
            </w:tcBorders>
          </w:tcPr>
          <w:p w14:paraId="460F8821" w14:textId="77777777" w:rsidR="00221F03" w:rsidRDefault="00000000">
            <w:r>
              <w:t xml:space="preserve">{{ </w:t>
            </w:r>
            <w:proofErr w:type="spellStart"/>
            <w:r>
              <w:t>sie_project_manager</w:t>
            </w:r>
            <w:proofErr w:type="spellEnd"/>
            <w:r>
              <w:t xml:space="preserve"> }}</w:t>
            </w:r>
          </w:p>
        </w:tc>
      </w:tr>
    </w:tbl>
    <w:p w14:paraId="08928458" w14:textId="77777777" w:rsidR="00D56DA7" w:rsidRPr="00CD4009" w:rsidRDefault="00D56DA7" w:rsidP="00D56DA7">
      <w:pPr>
        <w:pStyle w:val="a0"/>
      </w:pPr>
    </w:p>
    <w:p w14:paraId="77EBD4E5" w14:textId="77777777" w:rsidR="00D56DA7" w:rsidRPr="00BD31F1" w:rsidRDefault="00000000" w:rsidP="00D56DA7">
      <w:r>
        <w:pict w14:anchorId="3E5B71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66" type="#_x0000_t75" alt="SIE LOGO" style="position:absolute;margin-left:370.4pt;margin-top:195.9pt;width:100.5pt;height:47.55pt;z-index:1;visibility:visible">
            <v:imagedata r:id="rId7" o:title="SIE LOGO"/>
            <w10:wrap type="topAndBottom"/>
          </v:shape>
        </w:pict>
      </w:r>
    </w:p>
    <w:p w14:paraId="2D53467C" w14:textId="77777777" w:rsidR="00D56DA7" w:rsidRPr="00BD31F1" w:rsidRDefault="00D56DA7" w:rsidP="00D56DA7">
      <w:pPr>
        <w:pStyle w:val="22"/>
      </w:pPr>
      <w:bookmarkStart w:id="0" w:name="_Toc246486640"/>
      <w:bookmarkStart w:id="1" w:name="_Toc397415072"/>
      <w:proofErr w:type="spellStart"/>
      <w:r w:rsidRPr="00BD31F1">
        <w:rPr>
          <w:rFonts w:hint="eastAsia"/>
        </w:rPr>
        <w:lastRenderedPageBreak/>
        <w:t>文档控制</w:t>
      </w:r>
      <w:bookmarkEnd w:id="0"/>
      <w:bookmarkEnd w:id="1"/>
      <w:proofErr w:type="spellEnd"/>
    </w:p>
    <w:p w14:paraId="6EC3CF19" w14:textId="77777777" w:rsidR="00D56DA7" w:rsidRPr="00BD31F1" w:rsidRDefault="00D56DA7" w:rsidP="00D56DA7">
      <w:pPr>
        <w:pStyle w:val="HeadingBar"/>
      </w:pPr>
    </w:p>
    <w:p w14:paraId="68ECD9EE" w14:textId="77777777" w:rsidR="00D56DA7" w:rsidRPr="00BD31F1" w:rsidRDefault="00D56DA7" w:rsidP="00D56DA7">
      <w:pPr>
        <w:pStyle w:val="NoNum3"/>
      </w:pPr>
      <w:bookmarkStart w:id="2" w:name="_Toc246486641"/>
      <w:bookmarkStart w:id="3" w:name="_Toc397415073"/>
      <w:proofErr w:type="spellStart"/>
      <w:r w:rsidRPr="00BD31F1">
        <w:rPr>
          <w:rFonts w:hint="eastAsia"/>
        </w:rPr>
        <w:t>更改记录</w:t>
      </w:r>
      <w:bookmarkEnd w:id="2"/>
      <w:bookmarkEnd w:id="3"/>
      <w:proofErr w:type="spellEnd"/>
    </w:p>
    <w:tbl>
      <w:tblPr>
        <w:tblW w:w="7641" w:type="dxa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20"/>
        <w:gridCol w:w="1843"/>
        <w:gridCol w:w="857"/>
        <w:gridCol w:w="3821"/>
      </w:tblGrid>
      <w:tr w:rsidR="00D56DA7" w:rsidRPr="00BD31F1" w14:paraId="5CB29CBB" w14:textId="77777777" w:rsidTr="002B6E9B">
        <w:trPr>
          <w:cantSplit/>
          <w:tblHeader/>
        </w:trPr>
        <w:tc>
          <w:tcPr>
            <w:tcW w:w="1120" w:type="dxa"/>
            <w:shd w:val="pct10" w:color="auto" w:fill="auto"/>
          </w:tcPr>
          <w:p w14:paraId="6171765F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日期</w:t>
            </w:r>
          </w:p>
        </w:tc>
        <w:tc>
          <w:tcPr>
            <w:tcW w:w="1843" w:type="dxa"/>
            <w:shd w:val="pct10" w:color="auto" w:fill="auto"/>
          </w:tcPr>
          <w:p w14:paraId="58D6FE77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作者</w:t>
            </w:r>
          </w:p>
        </w:tc>
        <w:tc>
          <w:tcPr>
            <w:tcW w:w="857" w:type="dxa"/>
            <w:shd w:val="pct10" w:color="auto" w:fill="auto"/>
          </w:tcPr>
          <w:p w14:paraId="4AED00E8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版本</w:t>
            </w:r>
          </w:p>
        </w:tc>
        <w:tc>
          <w:tcPr>
            <w:tcW w:w="3821" w:type="dxa"/>
            <w:shd w:val="pct10" w:color="auto" w:fill="auto"/>
          </w:tcPr>
          <w:p w14:paraId="0148B0C8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更改参考</w:t>
            </w:r>
          </w:p>
        </w:tc>
      </w:tr>
      <w:tr w:rsidR="00D56DA7" w:rsidRPr="00BD31F1" w14:paraId="56497EC1" w14:textId="77777777" w:rsidTr="002B6E9B">
        <w:trPr>
          <w:cantSplit/>
          <w:trHeight w:hRule="exact" w:val="60"/>
          <w:tblHeader/>
        </w:trPr>
        <w:tc>
          <w:tcPr>
            <w:tcW w:w="1120" w:type="dxa"/>
            <w:shd w:val="pct50" w:color="auto" w:fill="auto"/>
          </w:tcPr>
          <w:p w14:paraId="4B3394FD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1843" w:type="dxa"/>
            <w:shd w:val="pct50" w:color="auto" w:fill="auto"/>
          </w:tcPr>
          <w:p w14:paraId="14E79829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857" w:type="dxa"/>
            <w:shd w:val="pct50" w:color="auto" w:fill="auto"/>
          </w:tcPr>
          <w:p w14:paraId="13C5261A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3821" w:type="dxa"/>
            <w:shd w:val="pct50" w:color="auto" w:fill="auto"/>
          </w:tcPr>
          <w:p w14:paraId="0D5378AF" w14:textId="77777777" w:rsidR="00D56DA7" w:rsidRPr="00BD31F1" w:rsidRDefault="00D56DA7" w:rsidP="00A54491">
            <w:pPr>
              <w:pStyle w:val="TableText"/>
            </w:pPr>
          </w:p>
        </w:tc>
      </w:tr>
      <w:tr w:rsidR="00D56DA7" w:rsidRPr="00BD31F1" w14:paraId="3769B9E6" w14:textId="77777777" w:rsidTr="002B6E9B">
        <w:trPr>
          <w:cantSplit/>
        </w:trPr>
        <w:tc>
          <w:tcPr>
            <w:tcW w:w="1120" w:type="dxa"/>
          </w:tcPr>
          <w:p w14:paraId="5C90A042" w14:textId="77777777" w:rsidR="00221F03" w:rsidRDefault="00000000">
            <w:r>
              <w:t xml:space="preserve">{{ </w:t>
            </w:r>
            <w:proofErr w:type="spellStart"/>
            <w:r>
              <w:t>change_date</w:t>
            </w:r>
            <w:proofErr w:type="spellEnd"/>
            <w:r>
              <w:t xml:space="preserve"> }}</w:t>
            </w:r>
          </w:p>
        </w:tc>
        <w:tc>
          <w:tcPr>
            <w:tcW w:w="1843" w:type="dxa"/>
          </w:tcPr>
          <w:p w14:paraId="3360DE44" w14:textId="77777777" w:rsidR="00221F03" w:rsidRDefault="00000000">
            <w:r>
              <w:t>{{ author }}</w:t>
            </w:r>
          </w:p>
        </w:tc>
        <w:tc>
          <w:tcPr>
            <w:tcW w:w="857" w:type="dxa"/>
          </w:tcPr>
          <w:p w14:paraId="263BABD3" w14:textId="77777777" w:rsidR="00221F03" w:rsidRDefault="00000000">
            <w:r>
              <w:t>{{ version }}</w:t>
            </w:r>
          </w:p>
        </w:tc>
        <w:tc>
          <w:tcPr>
            <w:tcW w:w="3821" w:type="dxa"/>
          </w:tcPr>
          <w:p w14:paraId="5A3B7E50" w14:textId="77777777" w:rsidR="00221F03" w:rsidRDefault="00000000">
            <w:r>
              <w:t xml:space="preserve">{{ </w:t>
            </w:r>
            <w:proofErr w:type="spellStart"/>
            <w:r>
              <w:t>change_ref</w:t>
            </w:r>
            <w:proofErr w:type="spellEnd"/>
            <w:r>
              <w:t xml:space="preserve"> }}</w:t>
            </w:r>
          </w:p>
        </w:tc>
      </w:tr>
      <w:tr w:rsidR="002B6E9B" w:rsidRPr="00BD31F1" w14:paraId="3C874FEA" w14:textId="77777777" w:rsidTr="002B6E9B">
        <w:trPr>
          <w:cantSplit/>
        </w:trPr>
        <w:tc>
          <w:tcPr>
            <w:tcW w:w="1120" w:type="dxa"/>
          </w:tcPr>
          <w:p w14:paraId="1F9A7179" w14:textId="77777777" w:rsidR="002B6E9B" w:rsidRDefault="002B6E9B"/>
        </w:tc>
        <w:tc>
          <w:tcPr>
            <w:tcW w:w="1843" w:type="dxa"/>
          </w:tcPr>
          <w:p w14:paraId="02FFEBBA" w14:textId="77777777" w:rsidR="002B6E9B" w:rsidRDefault="002B6E9B"/>
        </w:tc>
        <w:tc>
          <w:tcPr>
            <w:tcW w:w="857" w:type="dxa"/>
          </w:tcPr>
          <w:p w14:paraId="2F02FDF6" w14:textId="77777777" w:rsidR="002B6E9B" w:rsidRDefault="002B6E9B"/>
        </w:tc>
        <w:tc>
          <w:tcPr>
            <w:tcW w:w="3821" w:type="dxa"/>
          </w:tcPr>
          <w:p w14:paraId="20D59379" w14:textId="77777777" w:rsidR="002B6E9B" w:rsidRDefault="002B6E9B"/>
        </w:tc>
      </w:tr>
      <w:tr w:rsidR="002B6E9B" w:rsidRPr="00BD31F1" w14:paraId="029B4D6F" w14:textId="77777777" w:rsidTr="002B6E9B">
        <w:trPr>
          <w:cantSplit/>
        </w:trPr>
        <w:tc>
          <w:tcPr>
            <w:tcW w:w="1120" w:type="dxa"/>
          </w:tcPr>
          <w:p w14:paraId="3E56EF3E" w14:textId="77777777" w:rsidR="002B6E9B" w:rsidRDefault="002B6E9B"/>
        </w:tc>
        <w:tc>
          <w:tcPr>
            <w:tcW w:w="1843" w:type="dxa"/>
          </w:tcPr>
          <w:p w14:paraId="2824E77B" w14:textId="77777777" w:rsidR="002B6E9B" w:rsidRDefault="002B6E9B"/>
        </w:tc>
        <w:tc>
          <w:tcPr>
            <w:tcW w:w="857" w:type="dxa"/>
          </w:tcPr>
          <w:p w14:paraId="2AD117E0" w14:textId="77777777" w:rsidR="002B6E9B" w:rsidRDefault="002B6E9B"/>
        </w:tc>
        <w:tc>
          <w:tcPr>
            <w:tcW w:w="3821" w:type="dxa"/>
          </w:tcPr>
          <w:p w14:paraId="328DBD13" w14:textId="77777777" w:rsidR="002B6E9B" w:rsidRDefault="002B6E9B"/>
        </w:tc>
      </w:tr>
      <w:tr w:rsidR="002B6E9B" w:rsidRPr="00BD31F1" w14:paraId="13AA4CA7" w14:textId="77777777" w:rsidTr="002B6E9B">
        <w:trPr>
          <w:cantSplit/>
        </w:trPr>
        <w:tc>
          <w:tcPr>
            <w:tcW w:w="1120" w:type="dxa"/>
          </w:tcPr>
          <w:p w14:paraId="29E5DCDC" w14:textId="77777777" w:rsidR="002B6E9B" w:rsidRDefault="002B6E9B"/>
        </w:tc>
        <w:tc>
          <w:tcPr>
            <w:tcW w:w="1843" w:type="dxa"/>
          </w:tcPr>
          <w:p w14:paraId="7256A1CF" w14:textId="77777777" w:rsidR="002B6E9B" w:rsidRDefault="002B6E9B"/>
        </w:tc>
        <w:tc>
          <w:tcPr>
            <w:tcW w:w="857" w:type="dxa"/>
          </w:tcPr>
          <w:p w14:paraId="008A83C1" w14:textId="77777777" w:rsidR="002B6E9B" w:rsidRDefault="002B6E9B"/>
        </w:tc>
        <w:tc>
          <w:tcPr>
            <w:tcW w:w="3821" w:type="dxa"/>
          </w:tcPr>
          <w:p w14:paraId="5CED38D6" w14:textId="77777777" w:rsidR="002B6E9B" w:rsidRDefault="002B6E9B"/>
        </w:tc>
      </w:tr>
      <w:tr w:rsidR="002B6E9B" w:rsidRPr="00BD31F1" w14:paraId="06DB7110" w14:textId="77777777" w:rsidTr="002B6E9B">
        <w:trPr>
          <w:cantSplit/>
        </w:trPr>
        <w:tc>
          <w:tcPr>
            <w:tcW w:w="1120" w:type="dxa"/>
          </w:tcPr>
          <w:p w14:paraId="756B9559" w14:textId="77777777" w:rsidR="002B6E9B" w:rsidRDefault="002B6E9B"/>
        </w:tc>
        <w:tc>
          <w:tcPr>
            <w:tcW w:w="1843" w:type="dxa"/>
          </w:tcPr>
          <w:p w14:paraId="3B4D6747" w14:textId="77777777" w:rsidR="002B6E9B" w:rsidRDefault="002B6E9B"/>
        </w:tc>
        <w:tc>
          <w:tcPr>
            <w:tcW w:w="857" w:type="dxa"/>
          </w:tcPr>
          <w:p w14:paraId="237FD0A8" w14:textId="77777777" w:rsidR="002B6E9B" w:rsidRDefault="002B6E9B"/>
        </w:tc>
        <w:tc>
          <w:tcPr>
            <w:tcW w:w="3821" w:type="dxa"/>
          </w:tcPr>
          <w:p w14:paraId="797489E8" w14:textId="77777777" w:rsidR="002B6E9B" w:rsidRDefault="002B6E9B"/>
        </w:tc>
      </w:tr>
    </w:tbl>
    <w:p w14:paraId="6E0D898A" w14:textId="77777777" w:rsidR="00D56DA7" w:rsidRPr="00CD4009" w:rsidRDefault="00D56DA7" w:rsidP="00D56DA7">
      <w:pPr>
        <w:pStyle w:val="a0"/>
      </w:pPr>
    </w:p>
    <w:p w14:paraId="18625CEF" w14:textId="77777777" w:rsidR="00D56DA7" w:rsidRPr="00BD31F1" w:rsidRDefault="00D56DA7" w:rsidP="00D56DA7">
      <w:pPr>
        <w:pStyle w:val="HeadingBar"/>
      </w:pPr>
    </w:p>
    <w:p w14:paraId="10940296" w14:textId="77777777" w:rsidR="00D56DA7" w:rsidRPr="00657583" w:rsidRDefault="00D56DA7" w:rsidP="00875FFF">
      <w:pPr>
        <w:pStyle w:val="NoNum3"/>
      </w:pPr>
      <w:bookmarkStart w:id="4" w:name="_Toc246486642"/>
      <w:bookmarkStart w:id="5" w:name="_Toc397415074"/>
      <w:proofErr w:type="spellStart"/>
      <w:r w:rsidRPr="00BD31F1">
        <w:rPr>
          <w:rFonts w:hint="eastAsia"/>
        </w:rPr>
        <w:t>审阅</w:t>
      </w:r>
      <w:bookmarkEnd w:id="4"/>
      <w:bookmarkEnd w:id="5"/>
      <w:proofErr w:type="spellEnd"/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1418"/>
        <w:gridCol w:w="4678"/>
      </w:tblGrid>
      <w:tr w:rsidR="00D56DA7" w:rsidRPr="00BD31F1" w14:paraId="6837BE98" w14:textId="77777777" w:rsidTr="002B6E9B">
        <w:trPr>
          <w:cantSplit/>
          <w:tblHeader/>
        </w:trPr>
        <w:tc>
          <w:tcPr>
            <w:tcW w:w="1557" w:type="dxa"/>
            <w:shd w:val="pct10" w:color="auto" w:fill="auto"/>
          </w:tcPr>
          <w:p w14:paraId="1933EC17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姓名</w:t>
            </w:r>
          </w:p>
        </w:tc>
        <w:tc>
          <w:tcPr>
            <w:tcW w:w="1418" w:type="dxa"/>
            <w:shd w:val="pct10" w:color="auto" w:fill="auto"/>
          </w:tcPr>
          <w:p w14:paraId="77F4FFA6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职位</w:t>
            </w:r>
          </w:p>
        </w:tc>
        <w:tc>
          <w:tcPr>
            <w:tcW w:w="4678" w:type="dxa"/>
            <w:shd w:val="pct10" w:color="auto" w:fill="auto"/>
          </w:tcPr>
          <w:p w14:paraId="0D008695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签字</w:t>
            </w:r>
          </w:p>
        </w:tc>
      </w:tr>
      <w:tr w:rsidR="00D56DA7" w:rsidRPr="00BD31F1" w14:paraId="4425E386" w14:textId="77777777" w:rsidTr="002B6E9B">
        <w:trPr>
          <w:cantSplit/>
          <w:trHeight w:hRule="exact" w:val="60"/>
          <w:tblHeader/>
        </w:trPr>
        <w:tc>
          <w:tcPr>
            <w:tcW w:w="1557" w:type="dxa"/>
            <w:shd w:val="pct50" w:color="auto" w:fill="auto"/>
          </w:tcPr>
          <w:p w14:paraId="3D97BD76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1418" w:type="dxa"/>
            <w:shd w:val="pct50" w:color="auto" w:fill="auto"/>
          </w:tcPr>
          <w:p w14:paraId="014C3575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4678" w:type="dxa"/>
            <w:shd w:val="pct50" w:color="auto" w:fill="auto"/>
          </w:tcPr>
          <w:p w14:paraId="63AB77F5" w14:textId="77777777" w:rsidR="00D56DA7" w:rsidRPr="00BD31F1" w:rsidRDefault="00D56DA7" w:rsidP="00A54491">
            <w:pPr>
              <w:pStyle w:val="TableText"/>
            </w:pPr>
          </w:p>
        </w:tc>
      </w:tr>
      <w:tr w:rsidR="00D56DA7" w:rsidRPr="00BD31F1" w14:paraId="465F2969" w14:textId="77777777" w:rsidTr="002B6E9B">
        <w:trPr>
          <w:cantSplit/>
        </w:trPr>
        <w:tc>
          <w:tcPr>
            <w:tcW w:w="1557" w:type="dxa"/>
          </w:tcPr>
          <w:p w14:paraId="7C9651BC" w14:textId="77777777" w:rsidR="00221F03" w:rsidRDefault="00000000">
            <w:r>
              <w:t xml:space="preserve">{{ </w:t>
            </w:r>
            <w:proofErr w:type="spellStart"/>
            <w:r>
              <w:t>reviewer_name</w:t>
            </w:r>
            <w:proofErr w:type="spellEnd"/>
            <w:r>
              <w:t xml:space="preserve"> }}</w:t>
            </w:r>
          </w:p>
        </w:tc>
        <w:tc>
          <w:tcPr>
            <w:tcW w:w="1418" w:type="dxa"/>
          </w:tcPr>
          <w:p w14:paraId="2DCA9322" w14:textId="77777777" w:rsidR="00221F03" w:rsidRDefault="00000000">
            <w:r>
              <w:t xml:space="preserve">{{ </w:t>
            </w:r>
            <w:proofErr w:type="spellStart"/>
            <w:r>
              <w:t>reviewer_role</w:t>
            </w:r>
            <w:proofErr w:type="spellEnd"/>
            <w:r>
              <w:t xml:space="preserve"> }}</w:t>
            </w:r>
          </w:p>
        </w:tc>
        <w:tc>
          <w:tcPr>
            <w:tcW w:w="4678" w:type="dxa"/>
          </w:tcPr>
          <w:p w14:paraId="4F7B4050" w14:textId="77777777" w:rsidR="00221F03" w:rsidRDefault="00000000">
            <w:r>
              <w:t xml:space="preserve">{{ </w:t>
            </w:r>
            <w:proofErr w:type="spellStart"/>
            <w:r>
              <w:t>reviewer_signature</w:t>
            </w:r>
            <w:proofErr w:type="spellEnd"/>
            <w:r>
              <w:t xml:space="preserve"> }}</w:t>
            </w:r>
          </w:p>
        </w:tc>
      </w:tr>
      <w:tr w:rsidR="002B6E9B" w:rsidRPr="00BD31F1" w14:paraId="7B04899A" w14:textId="77777777" w:rsidTr="002B6E9B">
        <w:trPr>
          <w:cantSplit/>
        </w:trPr>
        <w:tc>
          <w:tcPr>
            <w:tcW w:w="1557" w:type="dxa"/>
          </w:tcPr>
          <w:p w14:paraId="5A139019" w14:textId="77777777" w:rsidR="002B6E9B" w:rsidRDefault="002B6E9B"/>
        </w:tc>
        <w:tc>
          <w:tcPr>
            <w:tcW w:w="1418" w:type="dxa"/>
          </w:tcPr>
          <w:p w14:paraId="3B8BE3D4" w14:textId="77777777" w:rsidR="002B6E9B" w:rsidRDefault="002B6E9B"/>
        </w:tc>
        <w:tc>
          <w:tcPr>
            <w:tcW w:w="4678" w:type="dxa"/>
          </w:tcPr>
          <w:p w14:paraId="00B00034" w14:textId="77777777" w:rsidR="002B6E9B" w:rsidRDefault="002B6E9B"/>
        </w:tc>
      </w:tr>
      <w:tr w:rsidR="002B6E9B" w:rsidRPr="00BD31F1" w14:paraId="5D088609" w14:textId="77777777" w:rsidTr="002B6E9B">
        <w:trPr>
          <w:cantSplit/>
        </w:trPr>
        <w:tc>
          <w:tcPr>
            <w:tcW w:w="1557" w:type="dxa"/>
          </w:tcPr>
          <w:p w14:paraId="25AE8624" w14:textId="77777777" w:rsidR="002B6E9B" w:rsidRDefault="002B6E9B"/>
        </w:tc>
        <w:tc>
          <w:tcPr>
            <w:tcW w:w="1418" w:type="dxa"/>
          </w:tcPr>
          <w:p w14:paraId="335CC6C8" w14:textId="77777777" w:rsidR="002B6E9B" w:rsidRDefault="002B6E9B"/>
        </w:tc>
        <w:tc>
          <w:tcPr>
            <w:tcW w:w="4678" w:type="dxa"/>
          </w:tcPr>
          <w:p w14:paraId="0942A6E0" w14:textId="77777777" w:rsidR="002B6E9B" w:rsidRDefault="002B6E9B"/>
        </w:tc>
      </w:tr>
      <w:tr w:rsidR="002B6E9B" w:rsidRPr="00BD31F1" w14:paraId="055961C7" w14:textId="77777777" w:rsidTr="002B6E9B">
        <w:trPr>
          <w:cantSplit/>
        </w:trPr>
        <w:tc>
          <w:tcPr>
            <w:tcW w:w="1557" w:type="dxa"/>
          </w:tcPr>
          <w:p w14:paraId="277FF808" w14:textId="77777777" w:rsidR="002B6E9B" w:rsidRDefault="002B6E9B"/>
        </w:tc>
        <w:tc>
          <w:tcPr>
            <w:tcW w:w="1418" w:type="dxa"/>
          </w:tcPr>
          <w:p w14:paraId="735B2378" w14:textId="77777777" w:rsidR="002B6E9B" w:rsidRDefault="002B6E9B"/>
        </w:tc>
        <w:tc>
          <w:tcPr>
            <w:tcW w:w="4678" w:type="dxa"/>
          </w:tcPr>
          <w:p w14:paraId="0A6CA743" w14:textId="77777777" w:rsidR="002B6E9B" w:rsidRDefault="002B6E9B"/>
        </w:tc>
      </w:tr>
      <w:tr w:rsidR="002B6E9B" w:rsidRPr="00BD31F1" w14:paraId="647F7F31" w14:textId="77777777" w:rsidTr="002B6E9B">
        <w:trPr>
          <w:cantSplit/>
        </w:trPr>
        <w:tc>
          <w:tcPr>
            <w:tcW w:w="1557" w:type="dxa"/>
          </w:tcPr>
          <w:p w14:paraId="0A0B7D83" w14:textId="77777777" w:rsidR="002B6E9B" w:rsidRDefault="002B6E9B"/>
        </w:tc>
        <w:tc>
          <w:tcPr>
            <w:tcW w:w="1418" w:type="dxa"/>
          </w:tcPr>
          <w:p w14:paraId="75DAD2BE" w14:textId="77777777" w:rsidR="002B6E9B" w:rsidRDefault="002B6E9B"/>
        </w:tc>
        <w:tc>
          <w:tcPr>
            <w:tcW w:w="4678" w:type="dxa"/>
          </w:tcPr>
          <w:p w14:paraId="66D3C027" w14:textId="77777777" w:rsidR="002B6E9B" w:rsidRDefault="002B6E9B"/>
        </w:tc>
      </w:tr>
    </w:tbl>
    <w:p w14:paraId="4BC46DA5" w14:textId="77777777" w:rsidR="00D56DA7" w:rsidRPr="00CD4009" w:rsidRDefault="00D56DA7" w:rsidP="00D56DA7">
      <w:pPr>
        <w:pStyle w:val="a0"/>
      </w:pPr>
    </w:p>
    <w:p w14:paraId="49AF3E3D" w14:textId="77777777" w:rsidR="00D56DA7" w:rsidRPr="00BD31F1" w:rsidRDefault="00D56DA7" w:rsidP="00D56DA7">
      <w:pPr>
        <w:pStyle w:val="HeadingBar"/>
      </w:pPr>
    </w:p>
    <w:p w14:paraId="62F38831" w14:textId="77777777" w:rsidR="00D56DA7" w:rsidRPr="00BD31F1" w:rsidRDefault="00D56DA7" w:rsidP="00D56DA7">
      <w:pPr>
        <w:pStyle w:val="NoNum3"/>
      </w:pPr>
      <w:bookmarkStart w:id="6" w:name="_Toc246486643"/>
      <w:bookmarkStart w:id="7" w:name="_Toc397415075"/>
      <w:proofErr w:type="spellStart"/>
      <w:r w:rsidRPr="00BD31F1">
        <w:rPr>
          <w:rFonts w:hint="eastAsia"/>
        </w:rPr>
        <w:t>发布</w:t>
      </w:r>
      <w:bookmarkEnd w:id="6"/>
      <w:bookmarkEnd w:id="7"/>
      <w:proofErr w:type="spellEnd"/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306"/>
      </w:tblGrid>
      <w:tr w:rsidR="00D56DA7" w:rsidRPr="00BD31F1" w14:paraId="566E2F5C" w14:textId="77777777" w:rsidTr="002B6E9B">
        <w:trPr>
          <w:cantSplit/>
          <w:tblHeader/>
        </w:trPr>
        <w:tc>
          <w:tcPr>
            <w:tcW w:w="918" w:type="dxa"/>
            <w:shd w:val="pct10" w:color="auto" w:fill="auto"/>
          </w:tcPr>
          <w:p w14:paraId="33BCBE6E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编码</w:t>
            </w:r>
          </w:p>
        </w:tc>
        <w:tc>
          <w:tcPr>
            <w:tcW w:w="3429" w:type="dxa"/>
            <w:shd w:val="pct10" w:color="auto" w:fill="auto"/>
          </w:tcPr>
          <w:p w14:paraId="6AE25AC0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姓名</w:t>
            </w:r>
          </w:p>
        </w:tc>
        <w:tc>
          <w:tcPr>
            <w:tcW w:w="3306" w:type="dxa"/>
            <w:shd w:val="pct10" w:color="auto" w:fill="auto"/>
          </w:tcPr>
          <w:p w14:paraId="08C05AF5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地点和位置</w:t>
            </w:r>
          </w:p>
        </w:tc>
      </w:tr>
      <w:tr w:rsidR="00D56DA7" w:rsidRPr="00BD31F1" w14:paraId="58E30D1A" w14:textId="77777777" w:rsidTr="002B6E9B">
        <w:trPr>
          <w:cantSplit/>
          <w:trHeight w:hRule="exact" w:val="60"/>
          <w:tblHeader/>
        </w:trPr>
        <w:tc>
          <w:tcPr>
            <w:tcW w:w="918" w:type="dxa"/>
            <w:shd w:val="pct50" w:color="auto" w:fill="auto"/>
          </w:tcPr>
          <w:p w14:paraId="5C1BCBC4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3429" w:type="dxa"/>
            <w:shd w:val="pct50" w:color="auto" w:fill="auto"/>
          </w:tcPr>
          <w:p w14:paraId="3164F4E5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3306" w:type="dxa"/>
            <w:shd w:val="pct50" w:color="auto" w:fill="auto"/>
          </w:tcPr>
          <w:p w14:paraId="0913D51A" w14:textId="77777777" w:rsidR="00D56DA7" w:rsidRPr="00BD31F1" w:rsidRDefault="00D56DA7" w:rsidP="00A54491">
            <w:pPr>
              <w:pStyle w:val="TableText"/>
            </w:pPr>
          </w:p>
        </w:tc>
      </w:tr>
      <w:tr w:rsidR="00D56DA7" w:rsidRPr="00BD31F1" w14:paraId="7887AAD4" w14:textId="77777777" w:rsidTr="002B6E9B">
        <w:trPr>
          <w:cantSplit/>
        </w:trPr>
        <w:tc>
          <w:tcPr>
            <w:tcW w:w="918" w:type="dxa"/>
          </w:tcPr>
          <w:p w14:paraId="197A834D" w14:textId="77777777" w:rsidR="00221F03" w:rsidRDefault="00000000">
            <w:r>
              <w:t xml:space="preserve">{{ </w:t>
            </w:r>
            <w:proofErr w:type="spellStart"/>
            <w:r>
              <w:t>distribution_no</w:t>
            </w:r>
            <w:proofErr w:type="spellEnd"/>
            <w:r>
              <w:t xml:space="preserve"> }}</w:t>
            </w:r>
          </w:p>
        </w:tc>
        <w:tc>
          <w:tcPr>
            <w:tcW w:w="3429" w:type="dxa"/>
          </w:tcPr>
          <w:p w14:paraId="0C0BE72F" w14:textId="77777777" w:rsidR="00221F03" w:rsidRDefault="00000000">
            <w:r>
              <w:t xml:space="preserve">{{ </w:t>
            </w:r>
            <w:proofErr w:type="spellStart"/>
            <w:r>
              <w:t>distribution_name</w:t>
            </w:r>
            <w:proofErr w:type="spellEnd"/>
            <w:r>
              <w:t xml:space="preserve"> }}</w:t>
            </w:r>
          </w:p>
        </w:tc>
        <w:tc>
          <w:tcPr>
            <w:tcW w:w="3306" w:type="dxa"/>
          </w:tcPr>
          <w:p w14:paraId="3FB0B11E" w14:textId="77777777" w:rsidR="00221F03" w:rsidRDefault="00000000">
            <w:r>
              <w:t xml:space="preserve">{{ </w:t>
            </w:r>
            <w:proofErr w:type="spellStart"/>
            <w:r>
              <w:t>distribution_location</w:t>
            </w:r>
            <w:proofErr w:type="spellEnd"/>
            <w:r>
              <w:t xml:space="preserve"> }}</w:t>
            </w:r>
          </w:p>
        </w:tc>
      </w:tr>
      <w:tr w:rsidR="002B6E9B" w:rsidRPr="00BD31F1" w14:paraId="1F41B780" w14:textId="77777777" w:rsidTr="002B6E9B">
        <w:trPr>
          <w:cantSplit/>
        </w:trPr>
        <w:tc>
          <w:tcPr>
            <w:tcW w:w="918" w:type="dxa"/>
          </w:tcPr>
          <w:p w14:paraId="235E6832" w14:textId="77777777" w:rsidR="002B6E9B" w:rsidRDefault="002B6E9B"/>
        </w:tc>
        <w:tc>
          <w:tcPr>
            <w:tcW w:w="3429" w:type="dxa"/>
          </w:tcPr>
          <w:p w14:paraId="77D01476" w14:textId="77777777" w:rsidR="002B6E9B" w:rsidRDefault="002B6E9B"/>
        </w:tc>
        <w:tc>
          <w:tcPr>
            <w:tcW w:w="3306" w:type="dxa"/>
          </w:tcPr>
          <w:p w14:paraId="04ADEBF5" w14:textId="77777777" w:rsidR="002B6E9B" w:rsidRDefault="002B6E9B"/>
        </w:tc>
      </w:tr>
      <w:tr w:rsidR="002B6E9B" w:rsidRPr="00BD31F1" w14:paraId="4A91D2A7" w14:textId="77777777" w:rsidTr="002B6E9B">
        <w:trPr>
          <w:cantSplit/>
        </w:trPr>
        <w:tc>
          <w:tcPr>
            <w:tcW w:w="918" w:type="dxa"/>
          </w:tcPr>
          <w:p w14:paraId="2035911E" w14:textId="77777777" w:rsidR="002B6E9B" w:rsidRDefault="002B6E9B"/>
        </w:tc>
        <w:tc>
          <w:tcPr>
            <w:tcW w:w="3429" w:type="dxa"/>
          </w:tcPr>
          <w:p w14:paraId="420CF9D3" w14:textId="77777777" w:rsidR="002B6E9B" w:rsidRDefault="002B6E9B"/>
        </w:tc>
        <w:tc>
          <w:tcPr>
            <w:tcW w:w="3306" w:type="dxa"/>
          </w:tcPr>
          <w:p w14:paraId="06D8E9E6" w14:textId="77777777" w:rsidR="002B6E9B" w:rsidRDefault="002B6E9B"/>
        </w:tc>
      </w:tr>
      <w:tr w:rsidR="002B6E9B" w:rsidRPr="00BD31F1" w14:paraId="712EA6B0" w14:textId="77777777" w:rsidTr="002B6E9B">
        <w:trPr>
          <w:cantSplit/>
        </w:trPr>
        <w:tc>
          <w:tcPr>
            <w:tcW w:w="918" w:type="dxa"/>
          </w:tcPr>
          <w:p w14:paraId="225BD7CA" w14:textId="77777777" w:rsidR="002B6E9B" w:rsidRDefault="002B6E9B"/>
        </w:tc>
        <w:tc>
          <w:tcPr>
            <w:tcW w:w="3429" w:type="dxa"/>
          </w:tcPr>
          <w:p w14:paraId="38721C07" w14:textId="77777777" w:rsidR="002B6E9B" w:rsidRDefault="002B6E9B"/>
        </w:tc>
        <w:tc>
          <w:tcPr>
            <w:tcW w:w="3306" w:type="dxa"/>
          </w:tcPr>
          <w:p w14:paraId="0CAA0280" w14:textId="77777777" w:rsidR="002B6E9B" w:rsidRDefault="002B6E9B"/>
        </w:tc>
      </w:tr>
      <w:tr w:rsidR="002B6E9B" w:rsidRPr="00BD31F1" w14:paraId="4D50C6A9" w14:textId="77777777" w:rsidTr="002B6E9B">
        <w:trPr>
          <w:cantSplit/>
        </w:trPr>
        <w:tc>
          <w:tcPr>
            <w:tcW w:w="918" w:type="dxa"/>
          </w:tcPr>
          <w:p w14:paraId="4A33307F" w14:textId="77777777" w:rsidR="002B6E9B" w:rsidRDefault="002B6E9B"/>
        </w:tc>
        <w:tc>
          <w:tcPr>
            <w:tcW w:w="3429" w:type="dxa"/>
          </w:tcPr>
          <w:p w14:paraId="28D84AC9" w14:textId="77777777" w:rsidR="002B6E9B" w:rsidRDefault="002B6E9B"/>
        </w:tc>
        <w:tc>
          <w:tcPr>
            <w:tcW w:w="3306" w:type="dxa"/>
          </w:tcPr>
          <w:p w14:paraId="0CB9C1E9" w14:textId="77777777" w:rsidR="002B6E9B" w:rsidRDefault="002B6E9B"/>
        </w:tc>
      </w:tr>
    </w:tbl>
    <w:p w14:paraId="07B18C8B" w14:textId="77777777" w:rsidR="00D56DA7" w:rsidRDefault="00906819" w:rsidP="00906819">
      <w:pPr>
        <w:pStyle w:val="TOC1"/>
      </w:pPr>
      <w:r>
        <w:rPr>
          <w:rFonts w:hint="eastAsia"/>
        </w:rPr>
        <w:lastRenderedPageBreak/>
        <w:t>目录</w:t>
      </w:r>
    </w:p>
    <w:p w14:paraId="416957FC" w14:textId="77777777" w:rsidR="00535DDD" w:rsidRPr="00C858D2" w:rsidRDefault="00906819">
      <w:pPr>
        <w:pStyle w:val="21"/>
        <w:rPr>
          <w:rFonts w:ascii="Calibri" w:hAnsi="Calibri"/>
          <w:noProof/>
          <w:kern w:val="2"/>
          <w:sz w:val="21"/>
          <w:szCs w:val="22"/>
        </w:rPr>
      </w:pPr>
      <w:r w:rsidRPr="00CD4009">
        <w:fldChar w:fldCharType="begin"/>
      </w:r>
      <w:r w:rsidRPr="00CD4009">
        <w:instrText xml:space="preserve"> </w:instrText>
      </w:r>
      <w:r w:rsidRPr="00CD4009">
        <w:rPr>
          <w:rFonts w:hint="eastAsia"/>
        </w:rPr>
        <w:instrText>TOC \o "1-3" \h \z \u</w:instrText>
      </w:r>
      <w:r w:rsidRPr="00CD4009">
        <w:instrText xml:space="preserve"> </w:instrText>
      </w:r>
      <w:r w:rsidRPr="00CD4009">
        <w:fldChar w:fldCharType="separate"/>
      </w:r>
      <w:hyperlink w:anchor="_Toc397415072" w:history="1">
        <w:r w:rsidR="00535DDD" w:rsidRPr="00FE0DC1">
          <w:rPr>
            <w:rStyle w:val="ac"/>
            <w:rFonts w:hint="eastAsia"/>
            <w:noProof/>
          </w:rPr>
          <w:t>文档控制</w:t>
        </w:r>
        <w:r w:rsidR="00535DDD">
          <w:rPr>
            <w:noProof/>
            <w:webHidden/>
          </w:rPr>
          <w:tab/>
        </w:r>
        <w:r w:rsidR="00535DDD">
          <w:rPr>
            <w:noProof/>
            <w:webHidden/>
          </w:rPr>
          <w:fldChar w:fldCharType="begin"/>
        </w:r>
        <w:r w:rsidR="00535DDD">
          <w:rPr>
            <w:noProof/>
            <w:webHidden/>
          </w:rPr>
          <w:instrText xml:space="preserve"> PAGEREF _Toc397415072 \h </w:instrText>
        </w:r>
        <w:r w:rsidR="00535DDD">
          <w:rPr>
            <w:noProof/>
            <w:webHidden/>
          </w:rPr>
        </w:r>
        <w:r w:rsidR="00535DDD">
          <w:rPr>
            <w:noProof/>
            <w:webHidden/>
          </w:rPr>
          <w:fldChar w:fldCharType="separate"/>
        </w:r>
        <w:r w:rsidR="00535DDD">
          <w:rPr>
            <w:noProof/>
            <w:webHidden/>
          </w:rPr>
          <w:t>ii</w:t>
        </w:r>
        <w:r w:rsidR="00535DDD">
          <w:rPr>
            <w:noProof/>
            <w:webHidden/>
          </w:rPr>
          <w:fldChar w:fldCharType="end"/>
        </w:r>
      </w:hyperlink>
    </w:p>
    <w:p w14:paraId="01612DD3" w14:textId="77777777" w:rsidR="00535DDD" w:rsidRPr="00C858D2" w:rsidRDefault="00535DDD">
      <w:pPr>
        <w:pStyle w:val="31"/>
        <w:rPr>
          <w:rFonts w:ascii="Calibri" w:hAnsi="Calibri"/>
          <w:noProof/>
          <w:kern w:val="2"/>
          <w:sz w:val="21"/>
          <w:szCs w:val="22"/>
        </w:rPr>
      </w:pPr>
      <w:hyperlink w:anchor="_Toc397415073" w:history="1">
        <w:r w:rsidRPr="00FE0DC1">
          <w:rPr>
            <w:rStyle w:val="ac"/>
            <w:rFonts w:hint="eastAsia"/>
            <w:noProof/>
          </w:rPr>
          <w:t>更改记录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0827B1E0" w14:textId="77777777" w:rsidR="00535DDD" w:rsidRPr="00C858D2" w:rsidRDefault="00535DDD">
      <w:pPr>
        <w:pStyle w:val="31"/>
        <w:rPr>
          <w:rFonts w:ascii="Calibri" w:hAnsi="Calibri"/>
          <w:noProof/>
          <w:kern w:val="2"/>
          <w:sz w:val="21"/>
          <w:szCs w:val="22"/>
        </w:rPr>
      </w:pPr>
      <w:hyperlink w:anchor="_Toc397415074" w:history="1">
        <w:r w:rsidRPr="00FE0DC1">
          <w:rPr>
            <w:rStyle w:val="ac"/>
            <w:rFonts w:hint="eastAsia"/>
            <w:noProof/>
          </w:rPr>
          <w:t>审阅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5DF9705" w14:textId="77777777" w:rsidR="00535DDD" w:rsidRPr="00C858D2" w:rsidRDefault="00535DDD">
      <w:pPr>
        <w:pStyle w:val="31"/>
        <w:rPr>
          <w:rFonts w:ascii="Calibri" w:hAnsi="Calibri"/>
          <w:noProof/>
          <w:kern w:val="2"/>
          <w:sz w:val="21"/>
          <w:szCs w:val="22"/>
        </w:rPr>
      </w:pPr>
      <w:hyperlink w:anchor="_Toc397415075" w:history="1">
        <w:r w:rsidRPr="00FE0DC1">
          <w:rPr>
            <w:rStyle w:val="ac"/>
            <w:rFonts w:hint="eastAsia"/>
            <w:noProof/>
          </w:rPr>
          <w:t>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DB18C73" w14:textId="77777777" w:rsidR="00535DDD" w:rsidRPr="00C858D2" w:rsidRDefault="00535DDD">
      <w:pPr>
        <w:pStyle w:val="21"/>
        <w:tabs>
          <w:tab w:val="left" w:pos="288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76" w:history="1">
        <w:r w:rsidRPr="00FE0DC1">
          <w:rPr>
            <w:rStyle w:val="ac"/>
            <w:noProof/>
          </w:rPr>
          <w:t>1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3F65C9C1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77" w:history="1">
        <w:r w:rsidRPr="00FE0DC1">
          <w:rPr>
            <w:rStyle w:val="ac"/>
            <w:noProof/>
          </w:rPr>
          <w:t>1.1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3EF9D0DF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78" w:history="1">
        <w:r w:rsidRPr="00FE0DC1">
          <w:rPr>
            <w:rStyle w:val="ac"/>
            <w:noProof/>
          </w:rPr>
          <w:t>1.2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10CEDA19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79" w:history="1">
        <w:r w:rsidRPr="00FE0DC1">
          <w:rPr>
            <w:rStyle w:val="ac"/>
            <w:noProof/>
          </w:rPr>
          <w:t>1.3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参考文档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6A91B7D0" w14:textId="77777777" w:rsidR="00535DDD" w:rsidRPr="00C858D2" w:rsidRDefault="00535DDD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97415080" w:history="1">
        <w:r w:rsidRPr="00FE0DC1">
          <w:rPr>
            <w:rStyle w:val="ac"/>
            <w:rFonts w:hint="eastAsia"/>
            <w:noProof/>
          </w:rPr>
          <w:t>详细描述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73459262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1" w:history="1">
        <w:r w:rsidRPr="00FE0DC1">
          <w:rPr>
            <w:rStyle w:val="ac"/>
            <w:noProof/>
          </w:rPr>
          <w:t>1.4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基本业务需求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4F0DA20D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2" w:history="1">
        <w:r w:rsidRPr="00FE0DC1">
          <w:rPr>
            <w:rStyle w:val="ac"/>
            <w:noProof/>
          </w:rPr>
          <w:t>1.5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主要特性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590EAEA7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3" w:history="1">
        <w:r w:rsidRPr="00FE0DC1">
          <w:rPr>
            <w:rStyle w:val="ac"/>
            <w:noProof/>
          </w:rPr>
          <w:t>1.6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报表布局图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234F2605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4" w:history="1">
        <w:r w:rsidRPr="00FE0DC1">
          <w:rPr>
            <w:rStyle w:val="ac"/>
            <w:noProof/>
          </w:rPr>
          <w:t>1.7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报表参数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2E725021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5" w:history="1">
        <w:r w:rsidRPr="00FE0DC1">
          <w:rPr>
            <w:rStyle w:val="ac"/>
            <w:noProof/>
          </w:rPr>
          <w:t>1.8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相关截图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noProof/>
            <w:webHidden/>
          </w:rPr>
          <w:fldChar w:fldCharType="end"/>
        </w:r>
      </w:hyperlink>
    </w:p>
    <w:p w14:paraId="7278D24F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6" w:history="1">
        <w:r w:rsidRPr="00FE0DC1">
          <w:rPr>
            <w:rStyle w:val="ac"/>
            <w:noProof/>
          </w:rPr>
          <w:t>1.9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测试要点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14:paraId="2029161D" w14:textId="77777777" w:rsidR="00535DDD" w:rsidRPr="00C858D2" w:rsidRDefault="00535DDD">
      <w:pPr>
        <w:pStyle w:val="31"/>
        <w:tabs>
          <w:tab w:val="left" w:pos="3600"/>
        </w:tabs>
        <w:rPr>
          <w:rFonts w:ascii="Calibri" w:hAnsi="Calibri"/>
          <w:noProof/>
          <w:kern w:val="2"/>
          <w:sz w:val="21"/>
          <w:szCs w:val="22"/>
        </w:rPr>
      </w:pPr>
      <w:hyperlink w:anchor="_Toc397415087" w:history="1">
        <w:r w:rsidRPr="00FE0DC1">
          <w:rPr>
            <w:rStyle w:val="ac"/>
            <w:noProof/>
          </w:rPr>
          <w:t>1.10</w:t>
        </w:r>
        <w:r w:rsidRPr="00C858D2">
          <w:rPr>
            <w:rFonts w:ascii="Calibri" w:hAnsi="Calibri"/>
            <w:noProof/>
            <w:kern w:val="2"/>
            <w:sz w:val="21"/>
            <w:szCs w:val="22"/>
          </w:rPr>
          <w:tab/>
        </w:r>
        <w:r w:rsidRPr="00FE0DC1">
          <w:rPr>
            <w:rStyle w:val="ac"/>
            <w:rFonts w:hint="eastAsia"/>
            <w:noProof/>
          </w:rPr>
          <w:t>其他注释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_Toc397415087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- 10 -</w:t>
        </w:r>
        <w:r>
          <w:rPr>
            <w:noProof/>
            <w:webHidden/>
          </w:rPr>
          <w:fldChar w:fldCharType="end"/>
        </w:r>
      </w:hyperlink>
    </w:p>
    <w:p w14:paraId="63422249" w14:textId="77777777" w:rsidR="00906819" w:rsidRPr="00CD4009" w:rsidRDefault="00906819" w:rsidP="00906819">
      <w:pPr>
        <w:pStyle w:val="a0"/>
        <w:spacing w:before="0" w:after="0" w:line="360" w:lineRule="auto"/>
      </w:pPr>
      <w:r w:rsidRPr="00CD4009">
        <w:fldChar w:fldCharType="end"/>
      </w:r>
    </w:p>
    <w:p w14:paraId="7B2A3CDB" w14:textId="77777777" w:rsidR="00D56DA7" w:rsidRPr="00CD4009" w:rsidRDefault="00D56DA7" w:rsidP="00D56DA7">
      <w:pPr>
        <w:pStyle w:val="a0"/>
        <w:sectPr w:rsidR="00D56DA7" w:rsidRPr="00CD4009" w:rsidSect="005E6843">
          <w:headerReference w:type="default" r:id="rId8"/>
          <w:footerReference w:type="default" r:id="rId9"/>
          <w:type w:val="nextColumn"/>
          <w:pgSz w:w="11907" w:h="16840" w:code="9"/>
          <w:pgMar w:top="992" w:right="720" w:bottom="992" w:left="777" w:header="709" w:footer="567" w:gutter="357"/>
          <w:pgNumType w:fmt="lowerRoman" w:start="1"/>
          <w:cols w:space="720"/>
          <w:titlePg/>
        </w:sectPr>
      </w:pPr>
    </w:p>
    <w:p w14:paraId="1E6DA4CE" w14:textId="77777777" w:rsidR="00FF7F33" w:rsidRPr="00CD4009" w:rsidRDefault="008B3019" w:rsidP="001B39B6">
      <w:pPr>
        <w:pStyle w:val="2"/>
        <w:tabs>
          <w:tab w:val="clear" w:pos="1080"/>
          <w:tab w:val="num" w:pos="160"/>
        </w:tabs>
        <w:ind w:left="0" w:firstLine="0"/>
      </w:pPr>
      <w:bookmarkStart w:id="8" w:name="_Toc397415076"/>
      <w:proofErr w:type="spellStart"/>
      <w:r>
        <w:rPr>
          <w:rFonts w:hint="eastAsia"/>
        </w:rPr>
        <w:lastRenderedPageBreak/>
        <w:t>概述</w:t>
      </w:r>
      <w:bookmarkEnd w:id="8"/>
      <w:proofErr w:type="spellEnd"/>
    </w:p>
    <w:p w14:paraId="6F58476D" w14:textId="77777777" w:rsidR="000D2D92" w:rsidRPr="000F2814" w:rsidRDefault="000D2D92" w:rsidP="00EB3D94">
      <w:pPr>
        <w:pStyle w:val="a0"/>
        <w:ind w:left="0"/>
      </w:pPr>
      <w:r>
        <w:t>业务背景：</w:t>
      </w:r>
      <w:r>
        <w:t xml:space="preserve">{{ </w:t>
      </w:r>
      <w:proofErr w:type="spellStart"/>
      <w:r>
        <w:t>report_background</w:t>
      </w:r>
      <w:proofErr w:type="spellEnd"/>
      <w:r>
        <w:t xml:space="preserve"> }}</w:t>
      </w:r>
    </w:p>
    <w:p w14:paraId="28B92393" w14:textId="77777777" w:rsidR="000D2D92" w:rsidRDefault="008B3019" w:rsidP="000D2D92">
      <w:pPr>
        <w:pStyle w:val="3"/>
      </w:pPr>
      <w:bookmarkStart w:id="9" w:name="_Toc397415077"/>
      <w:proofErr w:type="spellStart"/>
      <w:r>
        <w:rPr>
          <w:rFonts w:hint="eastAsia"/>
        </w:rPr>
        <w:t>目的</w:t>
      </w:r>
      <w:bookmarkEnd w:id="9"/>
      <w:proofErr w:type="spellEnd"/>
    </w:p>
    <w:p w14:paraId="6196855C" w14:textId="77777777" w:rsidR="008B3019" w:rsidRPr="008402BB" w:rsidRDefault="008402BB" w:rsidP="00401F4D">
      <w:pPr>
        <w:pStyle w:val="a0"/>
        <w:ind w:left="0"/>
      </w:pPr>
      <w:r>
        <w:t xml:space="preserve">{{ </w:t>
      </w:r>
      <w:proofErr w:type="spellStart"/>
      <w:r>
        <w:t>report_purpose</w:t>
      </w:r>
      <w:proofErr w:type="spellEnd"/>
      <w:r>
        <w:t xml:space="preserve"> }}</w:t>
      </w:r>
    </w:p>
    <w:p w14:paraId="6686F4C9" w14:textId="77777777" w:rsidR="00305B23" w:rsidRDefault="00305B23" w:rsidP="00305B23">
      <w:pPr>
        <w:pStyle w:val="HeadingBar"/>
      </w:pPr>
    </w:p>
    <w:p w14:paraId="62699F1B" w14:textId="77777777" w:rsidR="00305B23" w:rsidRDefault="008B3019" w:rsidP="00305B23">
      <w:pPr>
        <w:pStyle w:val="3"/>
      </w:pPr>
      <w:bookmarkStart w:id="10" w:name="_Toc397415078"/>
      <w:proofErr w:type="spellStart"/>
      <w:r>
        <w:rPr>
          <w:rFonts w:hint="eastAsia"/>
        </w:rPr>
        <w:t>适用范围</w:t>
      </w:r>
      <w:bookmarkEnd w:id="10"/>
      <w:proofErr w:type="spellEnd"/>
    </w:p>
    <w:p w14:paraId="0909B1B8" w14:textId="77777777" w:rsidR="008402BB" w:rsidRDefault="00CF2DE6" w:rsidP="00401F4D">
      <w:pPr>
        <w:pStyle w:val="a0"/>
        <w:ind w:left="0"/>
      </w:pPr>
      <w:r>
        <w:t xml:space="preserve">{{ </w:t>
      </w:r>
      <w:proofErr w:type="spellStart"/>
      <w:r>
        <w:t>report_scope</w:t>
      </w:r>
      <w:proofErr w:type="spellEnd"/>
      <w:r>
        <w:t xml:space="preserve"> }}</w:t>
      </w:r>
    </w:p>
    <w:p w14:paraId="53F38A54" w14:textId="77777777" w:rsidR="00A80AB7" w:rsidRDefault="00CF2DE6" w:rsidP="00401F4D">
      <w:pPr>
        <w:pStyle w:val="a0"/>
        <w:ind w:left="0"/>
      </w:pPr>
      <w:r>
        <w:t xml:space="preserve">{{ </w:t>
      </w:r>
      <w:proofErr w:type="spellStart"/>
      <w:r>
        <w:t>report_usage</w:t>
      </w:r>
      <w:proofErr w:type="spellEnd"/>
      <w:r>
        <w:t xml:space="preserve"> }}</w:t>
      </w:r>
    </w:p>
    <w:p w14:paraId="410E91FB" w14:textId="77777777" w:rsidR="008E08F0" w:rsidRDefault="008E08F0" w:rsidP="008E08F0">
      <w:pPr>
        <w:pStyle w:val="HeadingBar"/>
      </w:pPr>
    </w:p>
    <w:p w14:paraId="67031F60" w14:textId="77777777" w:rsidR="008402BB" w:rsidRPr="00721CBF" w:rsidRDefault="008734B2" w:rsidP="00802473">
      <w:pPr>
        <w:pStyle w:val="3"/>
      </w:pPr>
      <w:bookmarkStart w:id="11" w:name="_Toc397415079"/>
      <w:proofErr w:type="spellStart"/>
      <w:r>
        <w:rPr>
          <w:rFonts w:hint="eastAsia"/>
        </w:rPr>
        <w:t>参考文档</w:t>
      </w:r>
      <w:bookmarkEnd w:id="11"/>
      <w:proofErr w:type="spellEnd"/>
    </w:p>
    <w:p w14:paraId="7DD793DE" w14:textId="77777777" w:rsidR="008402BB" w:rsidRPr="00721CBF" w:rsidRDefault="00CF2DE6" w:rsidP="00401F4D">
      <w:pPr>
        <w:pStyle w:val="a0"/>
        <w:ind w:left="0"/>
      </w:pPr>
      <w:r>
        <w:t xml:space="preserve">{{ </w:t>
      </w:r>
      <w:proofErr w:type="spellStart"/>
      <w:r>
        <w:t>report_references</w:t>
      </w:r>
      <w:proofErr w:type="spellEnd"/>
      <w:r>
        <w:t xml:space="preserve"> }}</w:t>
      </w:r>
    </w:p>
    <w:p w14:paraId="52509E5D" w14:textId="77777777" w:rsidR="008D7266" w:rsidRDefault="008D7266" w:rsidP="00401F4D">
      <w:pPr>
        <w:pStyle w:val="a0"/>
        <w:ind w:left="0"/>
      </w:pPr>
    </w:p>
    <w:p w14:paraId="79D83338" w14:textId="77777777" w:rsidR="001D051A" w:rsidRPr="00E62936" w:rsidRDefault="001D051A" w:rsidP="001D051A">
      <w:pPr>
        <w:pStyle w:val="HD2"/>
      </w:pPr>
      <w:bookmarkStart w:id="12" w:name="_Toc263255085"/>
      <w:bookmarkStart w:id="13" w:name="_Toc397415080"/>
      <w:r>
        <w:rPr>
          <w:rFonts w:hint="eastAsia"/>
        </w:rPr>
        <w:lastRenderedPageBreak/>
        <w:t>详细描述</w:t>
      </w:r>
      <w:bookmarkEnd w:id="12"/>
      <w:bookmarkEnd w:id="13"/>
    </w:p>
    <w:p w14:paraId="7631D896" w14:textId="77777777" w:rsidR="001D051A" w:rsidRPr="00272393" w:rsidRDefault="007A37A1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>
        <w:t xml:space="preserve">{{ </w:t>
      </w:r>
      <w:proofErr w:type="spellStart"/>
      <w:r>
        <w:t>description_requirements</w:t>
      </w:r>
      <w:proofErr w:type="spellEnd"/>
      <w:r>
        <w:t xml:space="preserve"> }}</w:t>
      </w:r>
    </w:p>
    <w:p w14:paraId="714EEC66" w14:textId="77777777" w:rsidR="001D051A" w:rsidRPr="00B85093" w:rsidRDefault="001D051A" w:rsidP="001D051A">
      <w:pPr>
        <w:pStyle w:val="HeadingBar"/>
      </w:pPr>
      <w:r>
        <w:t>开发后解决的问题：</w:t>
      </w:r>
      <w:r>
        <w:t xml:space="preserve">{{ </w:t>
      </w:r>
      <w:proofErr w:type="spellStart"/>
      <w:r>
        <w:t>report_problems</w:t>
      </w:r>
      <w:proofErr w:type="spellEnd"/>
      <w:r>
        <w:t xml:space="preserve"> }}</w:t>
      </w:r>
    </w:p>
    <w:p w14:paraId="7BCFF345" w14:textId="77777777" w:rsidR="001D051A" w:rsidRDefault="001D051A" w:rsidP="001D051A">
      <w:pPr>
        <w:pStyle w:val="3"/>
      </w:pPr>
      <w:bookmarkStart w:id="14" w:name="_Toc70225255"/>
      <w:bookmarkStart w:id="15" w:name="_Toc263255086"/>
      <w:bookmarkStart w:id="16" w:name="_Toc397415081"/>
      <w:proofErr w:type="spellStart"/>
      <w:r>
        <w:rPr>
          <w:rFonts w:hint="eastAsia"/>
        </w:rPr>
        <w:t>基本业务需求</w:t>
      </w:r>
      <w:bookmarkEnd w:id="14"/>
      <w:bookmarkEnd w:id="15"/>
      <w:bookmarkEnd w:id="16"/>
      <w:proofErr w:type="spellEnd"/>
    </w:p>
    <w:p w14:paraId="73B4A5C2" w14:textId="77777777" w:rsidR="001D051A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 w:rsidRPr="00272393">
        <w:rPr>
          <w:rFonts w:ascii="宋体" w:hAnsi="宋体" w:hint="eastAsia"/>
          <w:sz w:val="21"/>
          <w:szCs w:val="21"/>
        </w:rPr>
        <w:t>本</w:t>
      </w:r>
      <w:r w:rsidRPr="00F61190">
        <w:rPr>
          <w:rFonts w:ascii="宋体" w:hAnsi="宋体" w:hint="eastAsia"/>
          <w:sz w:val="21"/>
          <w:szCs w:val="21"/>
        </w:rPr>
        <w:t>文档</w:t>
      </w:r>
      <w:r>
        <w:rPr>
          <w:rFonts w:ascii="宋体" w:hAnsi="宋体" w:hint="eastAsia"/>
          <w:sz w:val="21"/>
          <w:szCs w:val="21"/>
        </w:rPr>
        <w:t>描述</w:t>
      </w:r>
      <w:r w:rsidRPr="00F61190">
        <w:rPr>
          <w:rFonts w:ascii="宋体" w:hAnsi="宋体" w:hint="eastAsia"/>
          <w:sz w:val="21"/>
          <w:szCs w:val="21"/>
        </w:rPr>
        <w:t>关于此报表的业务需求，详细说明以下内容以及其它必要内容</w:t>
      </w:r>
      <w:r>
        <w:rPr>
          <w:rFonts w:ascii="宋体" w:hAnsi="宋体" w:hint="eastAsia"/>
          <w:sz w:val="21"/>
          <w:szCs w:val="21"/>
        </w:rPr>
        <w:t>。</w:t>
      </w:r>
    </w:p>
    <w:p w14:paraId="744801E1" w14:textId="77777777" w:rsidR="001D051A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>
        <w:t xml:space="preserve">{{ </w:t>
      </w:r>
      <w:proofErr w:type="spellStart"/>
      <w:r>
        <w:t>description_requirements</w:t>
      </w:r>
      <w:proofErr w:type="spellEnd"/>
      <w:r>
        <w:t xml:space="preserve"> }}</w:t>
      </w:r>
    </w:p>
    <w:p w14:paraId="097CFF11" w14:textId="77777777" w:rsidR="001D051A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</w:p>
    <w:p w14:paraId="1B51D910" w14:textId="77777777" w:rsidR="001D051A" w:rsidRPr="00272393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proofErr w:type="gramStart"/>
      <w:r>
        <w:t xml:space="preserve">{{ </w:t>
      </w:r>
      <w:proofErr w:type="spellStart"/>
      <w:r>
        <w:t>description</w:t>
      </w:r>
      <w:proofErr w:type="gramEnd"/>
      <w:r>
        <w:t>_</w:t>
      </w:r>
      <w:proofErr w:type="gramStart"/>
      <w:r>
        <w:t>features</w:t>
      </w:r>
      <w:proofErr w:type="spellEnd"/>
      <w:r>
        <w:t xml:space="preserve"> }</w:t>
      </w:r>
      <w:proofErr w:type="gramEnd"/>
      <w:r>
        <w:t>}</w:t>
      </w:r>
    </w:p>
    <w:p w14:paraId="2E0102E5" w14:textId="77777777" w:rsidR="001D051A" w:rsidRPr="00B85093" w:rsidRDefault="001D051A" w:rsidP="001D051A">
      <w:pPr>
        <w:pStyle w:val="HeadingBar"/>
      </w:pPr>
    </w:p>
    <w:p w14:paraId="77D8DAFD" w14:textId="77777777" w:rsidR="001D051A" w:rsidRDefault="001D051A" w:rsidP="001D051A">
      <w:pPr>
        <w:pStyle w:val="3"/>
      </w:pPr>
      <w:bookmarkStart w:id="17" w:name="_Toc263255087"/>
      <w:bookmarkStart w:id="18" w:name="_Toc397415082"/>
      <w:proofErr w:type="spellStart"/>
      <w:r>
        <w:rPr>
          <w:rFonts w:hint="eastAsia"/>
        </w:rPr>
        <w:t>主要特性</w:t>
      </w:r>
      <w:bookmarkEnd w:id="17"/>
      <w:bookmarkEnd w:id="18"/>
      <w:proofErr w:type="spellEnd"/>
    </w:p>
    <w:p w14:paraId="555606E8" w14:textId="77777777" w:rsidR="001D051A" w:rsidRPr="00E707D4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参考报表</w:t>
      </w:r>
      <w:proofErr w:type="spellEnd"/>
    </w:p>
    <w:p w14:paraId="6053DACE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  <w:r>
        <w:t>参考报表：</w:t>
      </w:r>
      <w:proofErr w:type="gramStart"/>
      <w:r>
        <w:t xml:space="preserve">{{ </w:t>
      </w:r>
      <w:proofErr w:type="spellStart"/>
      <w:r>
        <w:t>tech</w:t>
      </w:r>
      <w:proofErr w:type="gramEnd"/>
      <w:r>
        <w:t>_reference_</w:t>
      </w:r>
      <w:proofErr w:type="gramStart"/>
      <w:r>
        <w:t>report</w:t>
      </w:r>
      <w:proofErr w:type="spellEnd"/>
      <w:r>
        <w:t xml:space="preserve"> }</w:t>
      </w:r>
      <w:proofErr w:type="gramEnd"/>
      <w:r>
        <w:t>}</w:t>
      </w:r>
    </w:p>
    <w:p w14:paraId="0BFDF997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</w:p>
    <w:p w14:paraId="295CC6C9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</w:p>
    <w:p w14:paraId="6742D7F2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</w:p>
    <w:p w14:paraId="0A635155" w14:textId="77777777" w:rsidR="001D051A" w:rsidRPr="00E707D4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报表所属请求组</w:t>
      </w:r>
      <w:proofErr w:type="spellEnd"/>
    </w:p>
    <w:p w14:paraId="1F33EB5E" w14:textId="77777777" w:rsidR="001D051A" w:rsidRPr="00656555" w:rsidRDefault="001D051A" w:rsidP="001B39B6">
      <w:pPr>
        <w:pStyle w:val="a0"/>
        <w:spacing w:line="360" w:lineRule="auto"/>
        <w:ind w:leftChars="83" w:left="166"/>
        <w:rPr>
          <w:sz w:val="21"/>
          <w:szCs w:val="21"/>
        </w:rPr>
      </w:pPr>
      <w:r>
        <w:t>请求组：</w:t>
      </w:r>
      <w:r>
        <w:t xml:space="preserve">{{ </w:t>
      </w:r>
      <w:proofErr w:type="spellStart"/>
      <w:r>
        <w:t>tech_request_group</w:t>
      </w:r>
      <w:proofErr w:type="spellEnd"/>
      <w:r>
        <w:t xml:space="preserve"> }}</w:t>
      </w:r>
    </w:p>
    <w:p w14:paraId="25D9458C" w14:textId="77777777" w:rsidR="001D051A" w:rsidRPr="000F7E9D" w:rsidRDefault="001D051A" w:rsidP="001B39B6">
      <w:pPr>
        <w:pStyle w:val="a0"/>
        <w:spacing w:line="360" w:lineRule="auto"/>
        <w:ind w:leftChars="83" w:left="166"/>
        <w:rPr>
          <w:sz w:val="21"/>
          <w:szCs w:val="21"/>
        </w:rPr>
      </w:pPr>
      <w:r>
        <w:t>应用模块：</w:t>
      </w:r>
      <w:r>
        <w:t>{{ module }}</w:t>
      </w:r>
    </w:p>
    <w:p w14:paraId="1B4DE1E1" w14:textId="77777777" w:rsidR="001D051A" w:rsidRPr="00E707D4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 w:rsidRPr="00E707D4">
        <w:rPr>
          <w:rFonts w:hint="eastAsia"/>
        </w:rPr>
        <w:t>报表数据范围</w:t>
      </w:r>
      <w:proofErr w:type="spellEnd"/>
    </w:p>
    <w:p w14:paraId="15DF3C4C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  <w:proofErr w:type="gramStart"/>
      <w:r>
        <w:t xml:space="preserve">{{ </w:t>
      </w:r>
      <w:proofErr w:type="spellStart"/>
      <w:r>
        <w:t>tech</w:t>
      </w:r>
      <w:proofErr w:type="gramEnd"/>
      <w:r>
        <w:t>_data_</w:t>
      </w:r>
      <w:proofErr w:type="gramStart"/>
      <w:r>
        <w:t>scope</w:t>
      </w:r>
      <w:proofErr w:type="spellEnd"/>
      <w:r>
        <w:t xml:space="preserve"> }</w:t>
      </w:r>
      <w:proofErr w:type="gramEnd"/>
      <w:r>
        <w:t>}</w:t>
      </w:r>
    </w:p>
    <w:p w14:paraId="3018F4FF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487B95C1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482CF304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7F73BB7D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15EC9EDA" w14:textId="77777777" w:rsidR="001D051A" w:rsidRPr="00945C18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3196CF2A" w14:textId="77777777" w:rsidR="001D051A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数据分组规则</w:t>
      </w:r>
      <w:proofErr w:type="spellEnd"/>
    </w:p>
    <w:p w14:paraId="01963A0E" w14:textId="77777777" w:rsidR="001D051A" w:rsidRPr="00945C18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  <w:r>
        <w:t xml:space="preserve">{{ </w:t>
      </w:r>
      <w:proofErr w:type="spellStart"/>
      <w:r>
        <w:t>tech_grouping</w:t>
      </w:r>
      <w:proofErr w:type="spellEnd"/>
      <w:r>
        <w:t xml:space="preserve"> }}</w:t>
      </w:r>
    </w:p>
    <w:p w14:paraId="7B3DDC9C" w14:textId="77777777" w:rsidR="001D051A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排序规则</w:t>
      </w:r>
      <w:proofErr w:type="spellEnd"/>
    </w:p>
    <w:p w14:paraId="0F454F5A" w14:textId="77777777" w:rsidR="001D051A" w:rsidRDefault="001D051A" w:rsidP="001B39B6">
      <w:pPr>
        <w:pStyle w:val="a0"/>
        <w:numPr>
          <w:ilvl w:val="0"/>
          <w:numId w:val="35"/>
        </w:numPr>
        <w:tabs>
          <w:tab w:val="clear" w:pos="2925"/>
          <w:tab w:val="num" w:pos="385"/>
        </w:tabs>
        <w:overflowPunct/>
        <w:autoSpaceDE/>
        <w:autoSpaceDN/>
        <w:adjustRightInd/>
        <w:spacing w:line="360" w:lineRule="auto"/>
        <w:ind w:leftChars="83" w:left="586"/>
        <w:textAlignment w:val="auto"/>
        <w:rPr>
          <w:sz w:val="21"/>
          <w:szCs w:val="21"/>
        </w:rPr>
      </w:pPr>
      <w:r>
        <w:t xml:space="preserve">{{ </w:t>
      </w:r>
      <w:proofErr w:type="spellStart"/>
      <w:r>
        <w:t>tech_sorting</w:t>
      </w:r>
      <w:proofErr w:type="spellEnd"/>
      <w:r>
        <w:t xml:space="preserve"> }}</w:t>
      </w:r>
    </w:p>
    <w:p w14:paraId="7101E651" w14:textId="77777777" w:rsidR="001D051A" w:rsidRPr="00B619FD" w:rsidRDefault="001D051A" w:rsidP="00B619FD">
      <w:pPr>
        <w:pStyle w:val="a0"/>
        <w:numPr>
          <w:ilvl w:val="0"/>
          <w:numId w:val="35"/>
        </w:numPr>
        <w:tabs>
          <w:tab w:val="clear" w:pos="2925"/>
          <w:tab w:val="num" w:pos="385"/>
        </w:tabs>
        <w:overflowPunct/>
        <w:autoSpaceDE/>
        <w:autoSpaceDN/>
        <w:adjustRightInd/>
        <w:spacing w:line="360" w:lineRule="auto"/>
        <w:ind w:leftChars="83" w:left="586"/>
        <w:textAlignment w:val="auto"/>
      </w:pPr>
      <w:r>
        <w:t>取数逻辑与流程：</w:t>
      </w:r>
      <w:proofErr w:type="gramStart"/>
      <w:r>
        <w:t xml:space="preserve">{{ </w:t>
      </w:r>
      <w:proofErr w:type="spellStart"/>
      <w:r>
        <w:t>tech</w:t>
      </w:r>
      <w:proofErr w:type="gramEnd"/>
      <w:r>
        <w:t>_data_</w:t>
      </w:r>
      <w:proofErr w:type="gramStart"/>
      <w:r>
        <w:t>logic</w:t>
      </w:r>
      <w:proofErr w:type="spellEnd"/>
      <w:r>
        <w:t xml:space="preserve"> }</w:t>
      </w:r>
      <w:proofErr w:type="gramEnd"/>
      <w:r>
        <w:t>}</w:t>
      </w:r>
    </w:p>
    <w:p w14:paraId="70ED9B39" w14:textId="77777777" w:rsidR="001D051A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字段说明（包括计算以及汇总逻辑</w:t>
      </w:r>
      <w:proofErr w:type="spellEnd"/>
      <w:r>
        <w:rPr>
          <w:rFonts w:hint="eastAsia"/>
        </w:rPr>
        <w:t>）</w:t>
      </w:r>
    </w:p>
    <w:tbl>
      <w:tblPr>
        <w:tblW w:w="9360" w:type="dxa"/>
        <w:tblInd w:w="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620"/>
        <w:gridCol w:w="3780"/>
        <w:gridCol w:w="3240"/>
      </w:tblGrid>
      <w:tr w:rsidR="001D051A" w14:paraId="0825CE3C" w14:textId="77777777" w:rsidTr="00E000BB">
        <w:trPr>
          <w:cantSplit/>
          <w:tblHeader/>
        </w:trPr>
        <w:tc>
          <w:tcPr>
            <w:tcW w:w="72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6668C5D4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</w:t>
            </w:r>
          </w:p>
        </w:tc>
        <w:tc>
          <w:tcPr>
            <w:tcW w:w="1620" w:type="dxa"/>
            <w:tcBorders>
              <w:bottom w:val="single" w:sz="6" w:space="0" w:color="auto"/>
            </w:tcBorders>
            <w:shd w:val="pct10" w:color="auto" w:fill="auto"/>
          </w:tcPr>
          <w:p w14:paraId="5C7A340D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378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72BAEFD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3240" w:type="dxa"/>
            <w:tcBorders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41E4F8B3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D051A" w14:paraId="2BB8E9D6" w14:textId="77777777" w:rsidTr="00E000BB">
        <w:trPr>
          <w:cantSplit/>
          <w:trHeight w:hRule="exact" w:val="60"/>
          <w:tblHeader/>
        </w:trPr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D659A28" w14:textId="77777777" w:rsidR="001D051A" w:rsidRDefault="001D051A" w:rsidP="00E000BB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DD7B983" w14:textId="77777777" w:rsidR="001D051A" w:rsidRDefault="001D051A" w:rsidP="00E000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7F4AD48" w14:textId="77777777" w:rsidR="001D051A" w:rsidRDefault="001D051A" w:rsidP="00E000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pct50" w:color="auto" w:fill="auto"/>
          </w:tcPr>
          <w:p w14:paraId="10A88311" w14:textId="77777777" w:rsidR="001D051A" w:rsidRDefault="001D051A" w:rsidP="00E000BB">
            <w:pPr>
              <w:jc w:val="center"/>
              <w:rPr>
                <w:sz w:val="18"/>
                <w:szCs w:val="18"/>
              </w:rPr>
            </w:pPr>
          </w:p>
        </w:tc>
      </w:tr>
      <w:tr w:rsidR="00221F03" w14:paraId="3628A38D" w14:textId="77777777">
        <w:tc>
          <w:tcPr>
            <w:tcW w:w="720" w:type="dxa"/>
          </w:tcPr>
          <w:p w14:paraId="6FEF753B" w14:textId="77777777" w:rsidR="00221F03" w:rsidRDefault="00000000">
            <w:r>
              <w:t xml:space="preserve">{%tr for item in </w:t>
            </w:r>
            <w:proofErr w:type="spellStart"/>
            <w:r>
              <w:t>report_fields</w:t>
            </w:r>
            <w:proofErr w:type="spellEnd"/>
            <w:r>
              <w:t xml:space="preserve"> %}</w:t>
            </w:r>
          </w:p>
        </w:tc>
        <w:tc>
          <w:tcPr>
            <w:tcW w:w="1620" w:type="dxa"/>
          </w:tcPr>
          <w:p w14:paraId="50714501" w14:textId="77777777" w:rsidR="00221F03" w:rsidRDefault="00221F03"/>
        </w:tc>
        <w:tc>
          <w:tcPr>
            <w:tcW w:w="3780" w:type="dxa"/>
          </w:tcPr>
          <w:p w14:paraId="247118D9" w14:textId="77777777" w:rsidR="00221F03" w:rsidRDefault="00221F03"/>
        </w:tc>
        <w:tc>
          <w:tcPr>
            <w:tcW w:w="3240" w:type="dxa"/>
          </w:tcPr>
          <w:p w14:paraId="21D2FC60" w14:textId="77777777" w:rsidR="00221F03" w:rsidRDefault="00221F03"/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{{ </w:t>
            </w:r>
            <w:proofErr w:type="spellStart"/>
            <w:r>
              <w:t>loop.index</w:t>
            </w:r>
            <w:proofErr w:type="spellEnd"/>
            <w:r>
              <w:t xml:space="preserve"> }}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>{{ item.name }}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{{ </w:t>
            </w:r>
            <w:proofErr w:type="spellStart"/>
            <w:r>
              <w:t>item.desc</w:t>
            </w:r>
            <w:proofErr w:type="spellEnd"/>
            <w:r>
              <w:t xml:space="preserve"> }}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{{ </w:t>
            </w:r>
            <w:proofErr w:type="spellStart"/>
            <w:r>
              <w:t>item.type</w:t>
            </w:r>
            <w:proofErr w:type="spellEnd"/>
            <w:r>
              <w:t xml:space="preserve"> }} {{ </w:t>
            </w:r>
            <w:proofErr w:type="spellStart"/>
            <w:r>
              <w:t>item.source</w:t>
            </w:r>
            <w:proofErr w:type="spellEnd"/>
            <w:r>
              <w:t xml:space="preserve"> | default('') }}</w:t>
            </w:r>
          </w:p>
        </w:tc>
      </w:tr>
      <w:tr w:rsidR="00221F03" w14:paraId="48930E19" w14:textId="77777777">
        <w:tc>
          <w:tcPr>
            <w:tcW w:w="720" w:type="dxa"/>
          </w:tcPr>
          <w:p w14:paraId="3BC20582" w14:textId="77777777" w:rsidR="00221F03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620" w:type="dxa"/>
          </w:tcPr>
          <w:p w14:paraId="1D5A2A90" w14:textId="77777777" w:rsidR="00221F03" w:rsidRDefault="00221F03"/>
        </w:tc>
        <w:tc>
          <w:tcPr>
            <w:tcW w:w="3780" w:type="dxa"/>
          </w:tcPr>
          <w:p w14:paraId="271FA417" w14:textId="77777777" w:rsidR="00221F03" w:rsidRDefault="00221F03"/>
        </w:tc>
        <w:tc>
          <w:tcPr>
            <w:tcW w:w="3240" w:type="dxa"/>
          </w:tcPr>
          <w:p w14:paraId="03E6CEAA" w14:textId="77777777" w:rsidR="00221F03" w:rsidRDefault="00221F03"/>
        </w:tc>
      </w:tr>
    </w:tbl>
    <w:p w14:paraId="4C90B3B7" w14:textId="77777777" w:rsidR="001D051A" w:rsidRPr="00B26570" w:rsidRDefault="001D051A" w:rsidP="005C46FA">
      <w:pPr>
        <w:pStyle w:val="a0"/>
        <w:spacing w:line="360" w:lineRule="auto"/>
        <w:ind w:left="0"/>
        <w:rPr>
          <w:rFonts w:hint="eastAsia"/>
          <w:sz w:val="21"/>
          <w:szCs w:val="21"/>
        </w:rPr>
      </w:pPr>
    </w:p>
    <w:p w14:paraId="664B5D21" w14:textId="77777777" w:rsidR="001D051A" w:rsidRPr="009D6AD9" w:rsidRDefault="001D051A" w:rsidP="001D051A">
      <w:pPr>
        <w:pStyle w:val="HeadingBar"/>
      </w:pPr>
    </w:p>
    <w:p w14:paraId="7440992C" w14:textId="77777777" w:rsidR="001D051A" w:rsidRDefault="001D051A" w:rsidP="001D051A">
      <w:pPr>
        <w:pStyle w:val="3"/>
      </w:pPr>
      <w:bookmarkStart w:id="19" w:name="_Toc263255088"/>
      <w:bookmarkStart w:id="20" w:name="_Toc397415083"/>
      <w:proofErr w:type="spellStart"/>
      <w:r>
        <w:rPr>
          <w:rFonts w:hint="eastAsia"/>
        </w:rPr>
        <w:t>报表布局图</w:t>
      </w:r>
      <w:bookmarkEnd w:id="19"/>
      <w:bookmarkEnd w:id="20"/>
      <w:proofErr w:type="spellEnd"/>
    </w:p>
    <w:p w14:paraId="14E5D0D9" w14:textId="5D178A52" w:rsidR="001D051A" w:rsidRPr="00BC6FB0" w:rsidRDefault="001D051A" w:rsidP="00BC6FB0">
      <w:pPr>
        <w:spacing w:before="120" w:after="120" w:line="360" w:lineRule="auto"/>
        <w:rPr>
          <w:rFonts w:ascii="宋体" w:hAnsi="宋体" w:hint="eastAsia"/>
          <w:sz w:val="21"/>
          <w:szCs w:val="21"/>
        </w:rPr>
      </w:pPr>
      <w:proofErr w:type="gramStart"/>
      <w:r>
        <w:t xml:space="preserve">{{ </w:t>
      </w:r>
      <w:proofErr w:type="spellStart"/>
      <w:r>
        <w:t>report</w:t>
      </w:r>
      <w:proofErr w:type="gramEnd"/>
      <w:r>
        <w:t>_</w:t>
      </w:r>
      <w:proofErr w:type="gramStart"/>
      <w:r>
        <w:t>layout</w:t>
      </w:r>
      <w:proofErr w:type="spellEnd"/>
      <w:r>
        <w:t xml:space="preserve"> }</w:t>
      </w:r>
      <w:proofErr w:type="gramEnd"/>
      <w:r>
        <w:t>}</w:t>
      </w:r>
    </w:p>
    <w:p w14:paraId="4F89D665" w14:textId="77777777" w:rsidR="001D051A" w:rsidRDefault="001D051A" w:rsidP="00BC6FB0">
      <w:pPr>
        <w:pStyle w:val="a0"/>
        <w:spacing w:line="360" w:lineRule="auto"/>
        <w:ind w:left="0"/>
        <w:rPr>
          <w:sz w:val="21"/>
          <w:szCs w:val="21"/>
        </w:rPr>
      </w:pPr>
      <w:proofErr w:type="gramStart"/>
      <w:r>
        <w:t>{{ notes</w:t>
      </w:r>
      <w:proofErr w:type="gramEnd"/>
      <w:r>
        <w:t xml:space="preserve"> }}</w:t>
      </w:r>
    </w:p>
    <w:p w14:paraId="75F2B80E" w14:textId="77777777" w:rsidR="001D051A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7B8BE958" w14:textId="77777777" w:rsidR="001D051A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4183C357" w14:textId="77777777" w:rsidR="001D051A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76E9A982" w14:textId="77777777" w:rsidR="001D051A" w:rsidRPr="00B26570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7D18D64F" w14:textId="77777777" w:rsidR="001D051A" w:rsidRDefault="001D051A" w:rsidP="00BC6FB0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</w:p>
    <w:p w14:paraId="3CE29F18" w14:textId="77777777" w:rsidR="001D051A" w:rsidRPr="00B85093" w:rsidRDefault="001D051A" w:rsidP="001D051A">
      <w:pPr>
        <w:pStyle w:val="HeadingBar"/>
      </w:pPr>
    </w:p>
    <w:p w14:paraId="5CFE2213" w14:textId="77777777" w:rsidR="001D051A" w:rsidRDefault="001D051A" w:rsidP="001D051A">
      <w:pPr>
        <w:pStyle w:val="3"/>
      </w:pPr>
      <w:bookmarkStart w:id="21" w:name="_Toc263255089"/>
      <w:bookmarkStart w:id="22" w:name="_Toc397415084"/>
      <w:proofErr w:type="spellStart"/>
      <w:r>
        <w:rPr>
          <w:rFonts w:hint="eastAsia"/>
        </w:rPr>
        <w:t>报表参数</w:t>
      </w:r>
      <w:bookmarkEnd w:id="21"/>
      <w:bookmarkEnd w:id="22"/>
      <w:proofErr w:type="spellEnd"/>
    </w:p>
    <w:tbl>
      <w:tblPr>
        <w:tblW w:w="10326" w:type="dxa"/>
        <w:tblInd w:w="2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0"/>
        <w:gridCol w:w="878"/>
        <w:gridCol w:w="1260"/>
        <w:gridCol w:w="1058"/>
        <w:gridCol w:w="1260"/>
        <w:gridCol w:w="2880"/>
        <w:gridCol w:w="1800"/>
      </w:tblGrid>
      <w:tr w:rsidR="001D051A" w:rsidRPr="00C96511" w14:paraId="75058BB3" w14:textId="77777777" w:rsidTr="00E000BB">
        <w:trPr>
          <w:cantSplit/>
          <w:tblHeader/>
        </w:trPr>
        <w:tc>
          <w:tcPr>
            <w:tcW w:w="119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1C6E2240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参数</w:t>
            </w:r>
          </w:p>
        </w:tc>
        <w:tc>
          <w:tcPr>
            <w:tcW w:w="878" w:type="dxa"/>
            <w:tcBorders>
              <w:bottom w:val="single" w:sz="6" w:space="0" w:color="auto"/>
            </w:tcBorders>
            <w:shd w:val="pct10" w:color="auto" w:fill="auto"/>
          </w:tcPr>
          <w:p w14:paraId="4824A194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参数名</w:t>
            </w:r>
          </w:p>
        </w:tc>
        <w:tc>
          <w:tcPr>
            <w:tcW w:w="126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0578AAD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数据类型</w:t>
            </w:r>
          </w:p>
        </w:tc>
        <w:tc>
          <w:tcPr>
            <w:tcW w:w="105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796FD580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必需</w:t>
            </w:r>
            <w:r w:rsidRPr="00C96511">
              <w:rPr>
                <w:rFonts w:hint="eastAsia"/>
                <w:sz w:val="20"/>
              </w:rPr>
              <w:t>/</w:t>
            </w:r>
            <w:r w:rsidRPr="00C96511">
              <w:rPr>
                <w:rFonts w:hint="eastAsia"/>
                <w:sz w:val="20"/>
              </w:rPr>
              <w:t>可选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25E9AB7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缺省值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12624B34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值集逻辑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5FEBD2DF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描述</w:t>
            </w:r>
          </w:p>
        </w:tc>
      </w:tr>
      <w:tr w:rsidR="001D051A" w:rsidRPr="00C96511" w14:paraId="10041AED" w14:textId="77777777" w:rsidTr="00E000BB">
        <w:trPr>
          <w:cantSplit/>
          <w:trHeight w:hRule="exact" w:val="60"/>
          <w:tblHeader/>
        </w:trPr>
        <w:tc>
          <w:tcPr>
            <w:tcW w:w="11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0CD584C" w14:textId="77777777" w:rsidR="001D051A" w:rsidRPr="00C96511" w:rsidRDefault="001D051A" w:rsidP="00E000BB"/>
        </w:tc>
        <w:tc>
          <w:tcPr>
            <w:tcW w:w="87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0C148A2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20C2D6A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0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08372F0D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4814BCA5" w14:textId="77777777" w:rsidR="001D051A" w:rsidRPr="00C96511" w:rsidRDefault="001D051A" w:rsidP="00E000BB">
            <w:pPr>
              <w:jc w:val="center"/>
            </w:pPr>
          </w:p>
        </w:tc>
        <w:tc>
          <w:tcPr>
            <w:tcW w:w="28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5E95E540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pct50" w:color="auto" w:fill="auto"/>
          </w:tcPr>
          <w:p w14:paraId="3788A3E3" w14:textId="77777777" w:rsidR="001D051A" w:rsidRPr="00C96511" w:rsidRDefault="001D051A" w:rsidP="00E000BB">
            <w:pPr>
              <w:jc w:val="center"/>
            </w:pPr>
          </w:p>
        </w:tc>
      </w:tr>
      <w:tr w:rsidR="00221F03" w14:paraId="6FEB4D50" w14:textId="77777777">
        <w:tc>
          <w:tcPr>
            <w:tcW w:w="1190" w:type="dxa"/>
          </w:tcPr>
          <w:p w14:paraId="0889B950" w14:textId="77777777" w:rsidR="00221F03" w:rsidRDefault="00000000">
            <w:r>
              <w:t>{%tr for item in parameters %}</w:t>
            </w:r>
          </w:p>
        </w:tc>
        <w:tc>
          <w:tcPr>
            <w:tcW w:w="878" w:type="dxa"/>
          </w:tcPr>
          <w:p w14:paraId="2696E2EB" w14:textId="77777777" w:rsidR="00221F03" w:rsidRDefault="00221F03"/>
        </w:tc>
        <w:tc>
          <w:tcPr>
            <w:tcW w:w="1260" w:type="dxa"/>
          </w:tcPr>
          <w:p w14:paraId="058C1556" w14:textId="77777777" w:rsidR="00221F03" w:rsidRDefault="00221F03"/>
        </w:tc>
        <w:tc>
          <w:tcPr>
            <w:tcW w:w="1058" w:type="dxa"/>
          </w:tcPr>
          <w:p w14:paraId="6A1B2E0D" w14:textId="77777777" w:rsidR="00221F03" w:rsidRDefault="00221F03"/>
        </w:tc>
        <w:tc>
          <w:tcPr>
            <w:tcW w:w="1260" w:type="dxa"/>
          </w:tcPr>
          <w:p w14:paraId="2FC29033" w14:textId="77777777" w:rsidR="00221F03" w:rsidRDefault="00221F03"/>
        </w:tc>
        <w:tc>
          <w:tcPr>
            <w:tcW w:w="2880" w:type="dxa"/>
          </w:tcPr>
          <w:p w14:paraId="5622C872" w14:textId="77777777" w:rsidR="00221F03" w:rsidRDefault="00221F03"/>
        </w:tc>
        <w:tc>
          <w:tcPr>
            <w:tcW w:w="1800" w:type="dxa"/>
          </w:tcPr>
          <w:p w14:paraId="0F70A80A" w14:textId="77777777" w:rsidR="00221F03" w:rsidRDefault="00221F03"/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{{ </w:t>
            </w:r>
            <w:proofErr w:type="spellStart"/>
            <w:r>
              <w:t>item.code</w:t>
            </w:r>
            <w:proofErr w:type="spellEnd"/>
            <w:r>
              <w:t xml:space="preserve"> | default('') }}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>{{ item.name }}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{{ </w:t>
            </w:r>
            <w:proofErr w:type="spellStart"/>
            <w:r>
              <w:t>item.type</w:t>
            </w:r>
            <w:proofErr w:type="spellEnd"/>
            <w:r>
              <w:t xml:space="preserve"> }}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{{ </w:t>
            </w:r>
            <w:proofErr w:type="spellStart"/>
            <w:r>
              <w:t>item.required</w:t>
            </w:r>
            <w:proofErr w:type="spellEnd"/>
            <w:r>
              <w:t xml:space="preserve"> }}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{{ </w:t>
            </w:r>
            <w:proofErr w:type="spellStart"/>
            <w:r>
              <w:t>item.default</w:t>
            </w:r>
            <w:proofErr w:type="spellEnd"/>
            <w:r>
              <w:t xml:space="preserve"> }}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{{ </w:t>
            </w:r>
            <w:proofErr w:type="spellStart"/>
            <w:r>
              <w:t>item.value_set</w:t>
            </w:r>
            <w:proofErr w:type="spellEnd"/>
            <w:r>
              <w:t xml:space="preserve"> | default('') }}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{{ </w:t>
            </w:r>
            <w:proofErr w:type="spellStart"/>
            <w:r>
              <w:t>item.desc</w:t>
            </w:r>
            <w:proofErr w:type="spellEnd"/>
            <w:r>
              <w:t xml:space="preserve"> }}</w:t>
            </w:r>
          </w:p>
        </w:tc>
      </w:tr>
      <w:tr w:rsidR="00221F03" w14:paraId="2B82CDCA" w14:textId="77777777">
        <w:tc>
          <w:tcPr>
            <w:tcW w:w="1190" w:type="dxa"/>
          </w:tcPr>
          <w:p w14:paraId="78E6BD5D" w14:textId="77777777" w:rsidR="00221F03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878" w:type="dxa"/>
          </w:tcPr>
          <w:p w14:paraId="46FB99E3" w14:textId="77777777" w:rsidR="00221F03" w:rsidRDefault="00221F03"/>
        </w:tc>
        <w:tc>
          <w:tcPr>
            <w:tcW w:w="1260" w:type="dxa"/>
          </w:tcPr>
          <w:p w14:paraId="3D4B721B" w14:textId="77777777" w:rsidR="00221F03" w:rsidRDefault="00221F03"/>
        </w:tc>
        <w:tc>
          <w:tcPr>
            <w:tcW w:w="1058" w:type="dxa"/>
          </w:tcPr>
          <w:p w14:paraId="12654B15" w14:textId="77777777" w:rsidR="00221F03" w:rsidRDefault="00221F03"/>
        </w:tc>
        <w:tc>
          <w:tcPr>
            <w:tcW w:w="1260" w:type="dxa"/>
          </w:tcPr>
          <w:p w14:paraId="52FE0CDD" w14:textId="77777777" w:rsidR="00221F03" w:rsidRDefault="00221F03"/>
        </w:tc>
        <w:tc>
          <w:tcPr>
            <w:tcW w:w="2880" w:type="dxa"/>
          </w:tcPr>
          <w:p w14:paraId="774068E0" w14:textId="77777777" w:rsidR="00221F03" w:rsidRDefault="00221F03"/>
        </w:tc>
        <w:tc>
          <w:tcPr>
            <w:tcW w:w="1800" w:type="dxa"/>
          </w:tcPr>
          <w:p w14:paraId="7D045D78" w14:textId="77777777" w:rsidR="00221F03" w:rsidRDefault="00221F03"/>
        </w:tc>
      </w:tr>
    </w:tbl>
    <w:p w14:paraId="541D8856" w14:textId="77777777" w:rsidR="001D051A" w:rsidRPr="004C27C7" w:rsidRDefault="001D051A" w:rsidP="00122011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>
        <w:t xml:space="preserve">{{ </w:t>
      </w:r>
      <w:proofErr w:type="spellStart"/>
      <w:r>
        <w:t>parameter_notes</w:t>
      </w:r>
      <w:proofErr w:type="spellEnd"/>
      <w:r>
        <w:t xml:space="preserve"> }}</w:t>
      </w:r>
    </w:p>
    <w:p w14:paraId="0C042FCD" w14:textId="77777777" w:rsidR="001D051A" w:rsidRPr="004C27C7" w:rsidRDefault="001D051A" w:rsidP="00122011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rFonts w:ascii="宋体" w:hAnsi="宋体" w:hint="eastAsia"/>
          <w:sz w:val="21"/>
          <w:szCs w:val="21"/>
        </w:rPr>
      </w:pPr>
    </w:p>
    <w:p w14:paraId="17AA75CF" w14:textId="77777777" w:rsidR="001D051A" w:rsidRDefault="001D051A" w:rsidP="001D051A">
      <w:pPr>
        <w:pStyle w:val="HeadingBar"/>
      </w:pPr>
    </w:p>
    <w:p w14:paraId="017651BB" w14:textId="77777777" w:rsidR="001D051A" w:rsidRDefault="001D051A" w:rsidP="001D051A">
      <w:pPr>
        <w:pStyle w:val="3"/>
      </w:pPr>
      <w:bookmarkStart w:id="23" w:name="_Toc263255090"/>
      <w:bookmarkStart w:id="24" w:name="_Toc397415085"/>
      <w:proofErr w:type="spellStart"/>
      <w:r>
        <w:rPr>
          <w:rFonts w:hint="eastAsia"/>
        </w:rPr>
        <w:t>相关截图</w:t>
      </w:r>
      <w:bookmarkEnd w:id="23"/>
      <w:bookmarkEnd w:id="24"/>
      <w:proofErr w:type="spellEnd"/>
    </w:p>
    <w:p w14:paraId="27D483C9" w14:textId="7AD70C58" w:rsidR="001D051A" w:rsidRPr="009155D7" w:rsidRDefault="001D051A" w:rsidP="00BC6FB0">
      <w:pPr>
        <w:spacing w:before="100" w:beforeAutospacing="1" w:after="100" w:afterAutospacing="1"/>
        <w:rPr>
          <w:rFonts w:ascii="宋体" w:hAnsi="宋体" w:hint="eastAsia"/>
          <w:sz w:val="21"/>
          <w:szCs w:val="21"/>
        </w:rPr>
      </w:pPr>
    </w:p>
    <w:p w14:paraId="1ED08CB7" w14:textId="77777777" w:rsidR="001D051A" w:rsidRDefault="001D051A" w:rsidP="001D051A">
      <w:pPr>
        <w:spacing w:before="100" w:beforeAutospacing="1" w:after="100" w:afterAutospacing="1"/>
        <w:rPr>
          <w:rFonts w:ascii="宋体" w:hAnsi="宋体" w:hint="eastAsia"/>
          <w:sz w:val="21"/>
          <w:szCs w:val="21"/>
        </w:rPr>
      </w:pPr>
    </w:p>
    <w:p w14:paraId="41B30207" w14:textId="77777777" w:rsidR="001D051A" w:rsidRPr="00B85093" w:rsidRDefault="001D051A" w:rsidP="001D051A">
      <w:pPr>
        <w:pStyle w:val="HeadingBar"/>
      </w:pPr>
    </w:p>
    <w:p w14:paraId="0B618D34" w14:textId="77777777" w:rsidR="001D051A" w:rsidRDefault="001D051A" w:rsidP="001D051A">
      <w:pPr>
        <w:pStyle w:val="3"/>
        <w:spacing w:line="360" w:lineRule="auto"/>
      </w:pPr>
      <w:bookmarkStart w:id="25" w:name="_Toc263255091"/>
      <w:bookmarkStart w:id="26" w:name="_Toc397415086"/>
      <w:proofErr w:type="spellStart"/>
      <w:r>
        <w:rPr>
          <w:rFonts w:hint="eastAsia"/>
        </w:rPr>
        <w:t>测试要点</w:t>
      </w:r>
      <w:bookmarkEnd w:id="25"/>
      <w:bookmarkEnd w:id="26"/>
      <w:proofErr w:type="spellEnd"/>
    </w:p>
    <w:p w14:paraId="3872C262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  <w:proofErr w:type="gramStart"/>
      <w:r>
        <w:t xml:space="preserve">{{ </w:t>
      </w:r>
      <w:proofErr w:type="spellStart"/>
      <w:r>
        <w:t>test</w:t>
      </w:r>
      <w:proofErr w:type="gramEnd"/>
      <w:r>
        <w:t>_</w:t>
      </w:r>
      <w:proofErr w:type="gramStart"/>
      <w:r>
        <w:t>points</w:t>
      </w:r>
      <w:proofErr w:type="spellEnd"/>
      <w:r>
        <w:t xml:space="preserve"> }</w:t>
      </w:r>
      <w:proofErr w:type="gramEnd"/>
      <w:r>
        <w:t>}</w:t>
      </w:r>
    </w:p>
    <w:p w14:paraId="2597EFD0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50D7B99B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7EF84E3D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16DE7FAF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70D52A6C" w14:textId="77777777" w:rsidR="001D051A" w:rsidRPr="00714921" w:rsidRDefault="001D051A" w:rsidP="001D051A">
      <w:pPr>
        <w:pStyle w:val="HeadingBar"/>
      </w:pPr>
    </w:p>
    <w:p w14:paraId="3CC966DF" w14:textId="77777777" w:rsidR="001D051A" w:rsidRDefault="001D051A" w:rsidP="001D051A">
      <w:pPr>
        <w:pStyle w:val="3"/>
      </w:pPr>
      <w:bookmarkStart w:id="27" w:name="_Toc263255092"/>
      <w:bookmarkStart w:id="28" w:name="_Toc397415087"/>
      <w:proofErr w:type="spellStart"/>
      <w:r>
        <w:rPr>
          <w:rFonts w:hint="eastAsia"/>
        </w:rPr>
        <w:t>其他注释</w:t>
      </w:r>
      <w:bookmarkEnd w:id="27"/>
      <w:bookmarkEnd w:id="28"/>
      <w:proofErr w:type="spellEnd"/>
    </w:p>
    <w:p w14:paraId="157C59BF" w14:textId="77777777" w:rsidR="001D051A" w:rsidRDefault="001D051A" w:rsidP="00BC6FB0">
      <w:pPr>
        <w:spacing w:before="120" w:after="120" w:line="360" w:lineRule="auto"/>
        <w:rPr>
          <w:sz w:val="21"/>
          <w:szCs w:val="21"/>
        </w:rPr>
      </w:pPr>
      <w:r>
        <w:t>{{ notes }}</w:t>
      </w:r>
    </w:p>
    <w:p w14:paraId="5E8BBAF8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sz w:val="21"/>
          <w:szCs w:val="21"/>
        </w:rPr>
      </w:pPr>
    </w:p>
    <w:p w14:paraId="319099FB" w14:textId="77777777" w:rsidR="001D051A" w:rsidRPr="002B3248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sz w:val="21"/>
          <w:szCs w:val="21"/>
        </w:rPr>
      </w:pPr>
    </w:p>
    <w:sectPr w:rsidR="001D051A" w:rsidRPr="002B3248" w:rsidSect="005E6843">
      <w:headerReference w:type="even" r:id="rId10"/>
      <w:footerReference w:type="default" r:id="rId11"/>
      <w:type w:val="nextColumn"/>
      <w:pgSz w:w="11907" w:h="16840" w:code="9"/>
      <w:pgMar w:top="992" w:right="720" w:bottom="992" w:left="777" w:header="709" w:footer="567" w:gutter="357"/>
      <w:pgNumType w:fmt="numberInDash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EF8DC" w14:textId="77777777" w:rsidR="000B51C8" w:rsidRDefault="000B51C8">
      <w:r>
        <w:separator/>
      </w:r>
    </w:p>
  </w:endnote>
  <w:endnote w:type="continuationSeparator" w:id="0">
    <w:p w14:paraId="0A63FC30" w14:textId="77777777" w:rsidR="000B51C8" w:rsidRDefault="000B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218B" w14:textId="7292A02D" w:rsidR="00503F42" w:rsidRDefault="00503F42" w:rsidP="005E4615">
    <w:pPr>
      <w:pStyle w:val="a5"/>
    </w:pPr>
    <w:r>
      <w:rPr>
        <w:rFonts w:hint="eastAsia"/>
      </w:rPr>
      <w:tab/>
    </w:r>
    <w:r>
      <w:fldChar w:fldCharType="begin"/>
    </w:r>
    <w:r>
      <w:instrText xml:space="preserve"> PAGE \* ROMAN \* MERGEFORMAT </w:instrText>
    </w:r>
    <w:r>
      <w:fldChar w:fldCharType="separate"/>
    </w:r>
    <w:r w:rsidR="00AB120B">
      <w:rPr>
        <w:noProof/>
      </w:rPr>
      <w:t>III</w:t>
    </w:r>
    <w:r>
      <w:fldChar w:fldCharType="end"/>
    </w:r>
    <w:r>
      <w:fldChar w:fldCharType="begin"/>
    </w:r>
    <w:r>
      <w:instrText xml:space="preserve"> </w:instrText>
    </w:r>
    <w:fldSimple w:instr=" SECTION  \* MERGEFORMAT ">
      <w:r w:rsidR="00EB3D94">
        <w:instrText>1</w:instrText>
      </w:r>
    </w:fldSimple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2D9C" w14:textId="77777777" w:rsidR="00503F42" w:rsidRDefault="00503F42" w:rsidP="00D83AD1">
    <w:pPr>
      <w:pStyle w:val="a5"/>
      <w:tabs>
        <w:tab w:val="clear" w:pos="7920"/>
        <w:tab w:val="right" w:pos="10065"/>
      </w:tabs>
      <w:ind w:rightChars="180" w:right="360" w:firstLineChars="4900" w:firstLine="7840"/>
    </w:pPr>
    <w:r>
      <w:rPr>
        <w:rFonts w:hint="eastAsia"/>
      </w:rPr>
      <w:tab/>
    </w: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AB120B">
      <w:rPr>
        <w:rStyle w:val="aa"/>
        <w:noProof/>
      </w:rPr>
      <w:t>- 10 -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9B25" w14:textId="77777777" w:rsidR="000B51C8" w:rsidRDefault="000B51C8">
      <w:r>
        <w:separator/>
      </w:r>
    </w:p>
  </w:footnote>
  <w:footnote w:type="continuationSeparator" w:id="0">
    <w:p w14:paraId="14BBD970" w14:textId="77777777" w:rsidR="000B51C8" w:rsidRDefault="000B5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6D33" w14:textId="77777777" w:rsidR="00503F42" w:rsidRPr="005E4615" w:rsidRDefault="00CF2DE6" w:rsidP="005E4615">
    <w:pPr>
      <w:pStyle w:val="a6"/>
    </w:pPr>
    <w:r>
      <w:rPr>
        <w:rFonts w:hint="eastAsia"/>
      </w:rPr>
      <w:t>Y</w:t>
    </w:r>
    <w:r>
      <w:t xml:space="preserve">X&amp;HB </w:t>
    </w:r>
    <w:r w:rsidR="001276E9">
      <w:rPr>
        <w:rFonts w:hint="eastAsia"/>
      </w:rPr>
      <w:t>ERP</w:t>
    </w:r>
    <w:r w:rsidR="00D83AD1">
      <w:rPr>
        <w:rFonts w:hint="eastAsia"/>
      </w:rPr>
      <w:t>实施</w:t>
    </w:r>
    <w:r w:rsidR="00B61839">
      <w:rPr>
        <w:rFonts w:hint="eastAsia"/>
      </w:rPr>
      <w:t>项目</w:t>
    </w:r>
    <w:r w:rsidR="007A37A1">
      <w:rPr>
        <w:rFonts w:hint="eastAsia"/>
      </w:rPr>
      <w:t xml:space="preserve">                                                                                                                 </w:t>
    </w:r>
    <w:fldSimple w:instr=" FILENAME   \* MERGEFORMAT ">
      <w:r>
        <w:rPr>
          <w:noProof/>
        </w:rPr>
        <w:t>YX&amp;HB</w:t>
      </w:r>
      <w:r w:rsidR="007A37A1">
        <w:rPr>
          <w:rFonts w:hint="eastAsia"/>
          <w:noProof/>
        </w:rPr>
        <w:t>-ERP-MD050-WIP-</w:t>
      </w:r>
      <w:r w:rsidR="007A37A1">
        <w:rPr>
          <w:rFonts w:hint="eastAsia"/>
          <w:noProof/>
        </w:rPr>
        <w:t>报表</w:t>
      </w:r>
      <w:r w:rsidR="007A37A1">
        <w:rPr>
          <w:rFonts w:hint="eastAsia"/>
          <w:noProof/>
        </w:rPr>
        <w:t>-</w:t>
      </w:r>
      <w:r w:rsidR="007A37A1">
        <w:rPr>
          <w:rFonts w:hint="eastAsia"/>
          <w:noProof/>
        </w:rPr>
        <w:t>离散任务缺料报表</w:t>
      </w:r>
    </w:fldSimple>
    <w:r w:rsidR="00503F42" w:rsidRPr="005E4615"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0DF8" w14:textId="77777777" w:rsidR="00503F42" w:rsidRDefault="00503F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AF3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" w15:restartNumberingAfterBreak="0">
    <w:nsid w:val="04B0763C"/>
    <w:multiLevelType w:val="multilevel"/>
    <w:tmpl w:val="3304677C"/>
    <w:lvl w:ilvl="0">
      <w:start w:val="1"/>
      <w:numFmt w:val="none"/>
      <w:pStyle w:val="1"/>
      <w:lvlText w:val="%1"/>
      <w:lvlJc w:val="left"/>
      <w:pPr>
        <w:tabs>
          <w:tab w:val="num" w:pos="857"/>
        </w:tabs>
        <w:ind w:left="857" w:hanging="432"/>
      </w:pPr>
      <w:rPr>
        <w:rFonts w:hint="default"/>
      </w:rPr>
    </w:lvl>
    <w:lvl w:ilvl="1">
      <w:start w:val="1"/>
      <w:numFmt w:val="decimal"/>
      <w:pStyle w:val="2"/>
      <w:lvlText w:val="%1%2"/>
      <w:lvlJc w:val="left"/>
      <w:pPr>
        <w:tabs>
          <w:tab w:val="num" w:pos="1080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isLgl/>
      <w:lvlText w:val="%1%2.%3"/>
      <w:lvlJc w:val="left"/>
      <w:pPr>
        <w:tabs>
          <w:tab w:val="num" w:pos="5105"/>
        </w:tabs>
        <w:ind w:left="4385" w:hanging="720"/>
      </w:pPr>
      <w:rPr>
        <w:rFonts w:hint="default"/>
      </w:rPr>
    </w:lvl>
    <w:lvl w:ilvl="3">
      <w:start w:val="1"/>
      <w:numFmt w:val="decimal"/>
      <w:pStyle w:val="4"/>
      <w:lvlText w:val="%2.%3.%4"/>
      <w:lvlJc w:val="left"/>
      <w:pPr>
        <w:tabs>
          <w:tab w:val="num" w:pos="1865"/>
        </w:tabs>
        <w:ind w:left="1289" w:hanging="864"/>
      </w:pPr>
      <w:rPr>
        <w:rFonts w:hint="default"/>
        <w:lang w:eastAsia="zh-CN"/>
      </w:rPr>
    </w:lvl>
    <w:lvl w:ilvl="4">
      <w:start w:val="1"/>
      <w:numFmt w:val="decimal"/>
      <w:suff w:val="space"/>
      <w:lvlText w:val="%1.%2.%3.%4.%5"/>
      <w:lvlJc w:val="left"/>
      <w:pPr>
        <w:ind w:left="143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5"/>
        </w:tabs>
        <w:ind w:left="157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2" w15:restartNumberingAfterBreak="0">
    <w:nsid w:val="05886FCE"/>
    <w:multiLevelType w:val="hybridMultilevel"/>
    <w:tmpl w:val="15E8CCC0"/>
    <w:lvl w:ilvl="0" w:tplc="6F06CA5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5C4C17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4" w15:restartNumberingAfterBreak="0">
    <w:nsid w:val="110E68D4"/>
    <w:multiLevelType w:val="hybridMultilevel"/>
    <w:tmpl w:val="BF7A4AC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21429DA"/>
    <w:multiLevelType w:val="hybridMultilevel"/>
    <w:tmpl w:val="7E98FAF6"/>
    <w:lvl w:ilvl="0" w:tplc="06E87136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B874112"/>
    <w:multiLevelType w:val="hybridMultilevel"/>
    <w:tmpl w:val="3594FA76"/>
    <w:lvl w:ilvl="0" w:tplc="0409000F">
      <w:start w:val="1"/>
      <w:numFmt w:val="decimal"/>
      <w:lvlText w:val="%1."/>
      <w:lvlJc w:val="left"/>
      <w:pPr>
        <w:tabs>
          <w:tab w:val="num" w:pos="2760"/>
        </w:tabs>
        <w:ind w:left="27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180"/>
        </w:tabs>
        <w:ind w:left="31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20"/>
        </w:tabs>
        <w:ind w:left="40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440"/>
        </w:tabs>
        <w:ind w:left="44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700"/>
        </w:tabs>
        <w:ind w:left="57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420"/>
      </w:pPr>
    </w:lvl>
  </w:abstractNum>
  <w:abstractNum w:abstractNumId="7" w15:restartNumberingAfterBreak="0">
    <w:nsid w:val="1CDB42D4"/>
    <w:multiLevelType w:val="hybridMultilevel"/>
    <w:tmpl w:val="1DE2B456"/>
    <w:lvl w:ilvl="0" w:tplc="D302AE02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F6944D4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9" w15:restartNumberingAfterBreak="0">
    <w:nsid w:val="22F42AA9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0" w15:restartNumberingAfterBreak="0">
    <w:nsid w:val="230A604C"/>
    <w:multiLevelType w:val="hybridMultilevel"/>
    <w:tmpl w:val="0B482858"/>
    <w:lvl w:ilvl="0" w:tplc="0409000F">
      <w:start w:val="1"/>
      <w:numFmt w:val="decimal"/>
      <w:lvlText w:val="%1."/>
      <w:lvlJc w:val="left"/>
      <w:pPr>
        <w:tabs>
          <w:tab w:val="num" w:pos="2925"/>
        </w:tabs>
        <w:ind w:left="29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45"/>
        </w:tabs>
        <w:ind w:left="33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65"/>
        </w:tabs>
        <w:ind w:left="37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5"/>
        </w:tabs>
        <w:ind w:left="41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05"/>
        </w:tabs>
        <w:ind w:left="46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65"/>
        </w:tabs>
        <w:ind w:left="58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420"/>
      </w:pPr>
    </w:lvl>
  </w:abstractNum>
  <w:abstractNum w:abstractNumId="11" w15:restartNumberingAfterBreak="0">
    <w:nsid w:val="23C91046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2" w15:restartNumberingAfterBreak="0">
    <w:nsid w:val="251A16AC"/>
    <w:multiLevelType w:val="hybridMultilevel"/>
    <w:tmpl w:val="06E87136"/>
    <w:lvl w:ilvl="0" w:tplc="6024C39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35555C"/>
    <w:multiLevelType w:val="hybridMultilevel"/>
    <w:tmpl w:val="CE94A80A"/>
    <w:lvl w:ilvl="0" w:tplc="0409000F">
      <w:start w:val="1"/>
      <w:numFmt w:val="decimal"/>
      <w:lvlText w:val="%1."/>
      <w:lvlJc w:val="left"/>
      <w:pPr>
        <w:tabs>
          <w:tab w:val="num" w:pos="2580"/>
        </w:tabs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000"/>
        </w:tabs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14" w15:restartNumberingAfterBreak="0">
    <w:nsid w:val="2EC16CF2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5" w15:restartNumberingAfterBreak="0">
    <w:nsid w:val="2F3076D3"/>
    <w:multiLevelType w:val="hybridMultilevel"/>
    <w:tmpl w:val="F76C6EA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1B77044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7" w15:restartNumberingAfterBreak="0">
    <w:nsid w:val="31EE3778"/>
    <w:multiLevelType w:val="hybridMultilevel"/>
    <w:tmpl w:val="6A1C10DC"/>
    <w:lvl w:ilvl="0" w:tplc="0409000F">
      <w:start w:val="1"/>
      <w:numFmt w:val="decimal"/>
      <w:lvlText w:val="%1."/>
      <w:lvlJc w:val="left"/>
      <w:pPr>
        <w:ind w:left="2940" w:hanging="420"/>
      </w:p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8" w15:restartNumberingAfterBreak="0">
    <w:nsid w:val="350F2BF1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9" w15:restartNumberingAfterBreak="0">
    <w:nsid w:val="369528B1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0" w15:restartNumberingAfterBreak="0">
    <w:nsid w:val="3D4A7C07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1" w15:restartNumberingAfterBreak="0">
    <w:nsid w:val="3E811F9E"/>
    <w:multiLevelType w:val="hybridMultilevel"/>
    <w:tmpl w:val="67BE75A8"/>
    <w:lvl w:ilvl="0" w:tplc="1B107FE8">
      <w:start w:val="1"/>
      <w:numFmt w:val="decimal"/>
      <w:lvlText w:val="%1."/>
      <w:lvlJc w:val="left"/>
      <w:pPr>
        <w:ind w:left="331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3732" w:hanging="420"/>
      </w:pPr>
    </w:lvl>
    <w:lvl w:ilvl="2" w:tplc="0409001B" w:tentative="1">
      <w:start w:val="1"/>
      <w:numFmt w:val="lowerRoman"/>
      <w:lvlText w:val="%3."/>
      <w:lvlJc w:val="right"/>
      <w:pPr>
        <w:ind w:left="4152" w:hanging="420"/>
      </w:pPr>
    </w:lvl>
    <w:lvl w:ilvl="3" w:tplc="0409000F" w:tentative="1">
      <w:start w:val="1"/>
      <w:numFmt w:val="decimal"/>
      <w:lvlText w:val="%4."/>
      <w:lvlJc w:val="left"/>
      <w:pPr>
        <w:ind w:left="4572" w:hanging="420"/>
      </w:pPr>
    </w:lvl>
    <w:lvl w:ilvl="4" w:tplc="04090019" w:tentative="1">
      <w:start w:val="1"/>
      <w:numFmt w:val="lowerLetter"/>
      <w:lvlText w:val="%5)"/>
      <w:lvlJc w:val="left"/>
      <w:pPr>
        <w:ind w:left="4992" w:hanging="420"/>
      </w:pPr>
    </w:lvl>
    <w:lvl w:ilvl="5" w:tplc="0409001B" w:tentative="1">
      <w:start w:val="1"/>
      <w:numFmt w:val="lowerRoman"/>
      <w:lvlText w:val="%6."/>
      <w:lvlJc w:val="right"/>
      <w:pPr>
        <w:ind w:left="5412" w:hanging="420"/>
      </w:pPr>
    </w:lvl>
    <w:lvl w:ilvl="6" w:tplc="0409000F" w:tentative="1">
      <w:start w:val="1"/>
      <w:numFmt w:val="decimal"/>
      <w:lvlText w:val="%7."/>
      <w:lvlJc w:val="left"/>
      <w:pPr>
        <w:ind w:left="5832" w:hanging="420"/>
      </w:pPr>
    </w:lvl>
    <w:lvl w:ilvl="7" w:tplc="04090019" w:tentative="1">
      <w:start w:val="1"/>
      <w:numFmt w:val="lowerLetter"/>
      <w:lvlText w:val="%8)"/>
      <w:lvlJc w:val="left"/>
      <w:pPr>
        <w:ind w:left="6252" w:hanging="420"/>
      </w:pPr>
    </w:lvl>
    <w:lvl w:ilvl="8" w:tplc="0409001B" w:tentative="1">
      <w:start w:val="1"/>
      <w:numFmt w:val="lowerRoman"/>
      <w:lvlText w:val="%9."/>
      <w:lvlJc w:val="right"/>
      <w:pPr>
        <w:ind w:left="6672" w:hanging="420"/>
      </w:pPr>
    </w:lvl>
  </w:abstractNum>
  <w:abstractNum w:abstractNumId="22" w15:restartNumberingAfterBreak="0">
    <w:nsid w:val="46C93E5D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3" w15:restartNumberingAfterBreak="0">
    <w:nsid w:val="4B165FA2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4" w15:restartNumberingAfterBreak="0">
    <w:nsid w:val="4B872EDC"/>
    <w:multiLevelType w:val="hybridMultilevel"/>
    <w:tmpl w:val="EA4C0BBA"/>
    <w:lvl w:ilvl="0" w:tplc="0409000F">
      <w:start w:val="1"/>
      <w:numFmt w:val="decimal"/>
      <w:lvlText w:val="%1."/>
      <w:lvlJc w:val="left"/>
      <w:pPr>
        <w:tabs>
          <w:tab w:val="num" w:pos="2925"/>
        </w:tabs>
        <w:ind w:left="29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45"/>
        </w:tabs>
        <w:ind w:left="33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65"/>
        </w:tabs>
        <w:ind w:left="37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5"/>
        </w:tabs>
        <w:ind w:left="41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05"/>
        </w:tabs>
        <w:ind w:left="46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65"/>
        </w:tabs>
        <w:ind w:left="58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420"/>
      </w:pPr>
    </w:lvl>
  </w:abstractNum>
  <w:abstractNum w:abstractNumId="25" w15:restartNumberingAfterBreak="0">
    <w:nsid w:val="4E060D1B"/>
    <w:multiLevelType w:val="hybridMultilevel"/>
    <w:tmpl w:val="DD24590E"/>
    <w:lvl w:ilvl="0" w:tplc="2222F6E0">
      <w:start w:val="1"/>
      <w:numFmt w:val="decimal"/>
      <w:lvlText w:val="%1."/>
      <w:lvlJc w:val="left"/>
      <w:pPr>
        <w:ind w:left="29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6" w15:restartNumberingAfterBreak="0">
    <w:nsid w:val="516D12FF"/>
    <w:multiLevelType w:val="hybridMultilevel"/>
    <w:tmpl w:val="E63AD646"/>
    <w:lvl w:ilvl="0" w:tplc="0409000F">
      <w:start w:val="1"/>
      <w:numFmt w:val="decimal"/>
      <w:lvlText w:val="%1."/>
      <w:lvlJc w:val="left"/>
      <w:pPr>
        <w:tabs>
          <w:tab w:val="num" w:pos="2925"/>
        </w:tabs>
        <w:ind w:left="29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45"/>
        </w:tabs>
        <w:ind w:left="33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65"/>
        </w:tabs>
        <w:ind w:left="37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5"/>
        </w:tabs>
        <w:ind w:left="41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05"/>
        </w:tabs>
        <w:ind w:left="46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65"/>
        </w:tabs>
        <w:ind w:left="58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420"/>
      </w:pPr>
    </w:lvl>
  </w:abstractNum>
  <w:abstractNum w:abstractNumId="27" w15:restartNumberingAfterBreak="0">
    <w:nsid w:val="537B6021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8" w15:restartNumberingAfterBreak="0">
    <w:nsid w:val="54B024C4"/>
    <w:multiLevelType w:val="hybridMultilevel"/>
    <w:tmpl w:val="5A0251E0"/>
    <w:lvl w:ilvl="0" w:tplc="0409000F">
      <w:start w:val="1"/>
      <w:numFmt w:val="decimal"/>
      <w:lvlText w:val="%1."/>
      <w:lvlJc w:val="left"/>
      <w:pPr>
        <w:ind w:left="2940" w:hanging="420"/>
      </w:pPr>
    </w:lvl>
    <w:lvl w:ilvl="1" w:tplc="04090019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9" w15:restartNumberingAfterBreak="0">
    <w:nsid w:val="54EF27C7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0" w15:restartNumberingAfterBreak="0">
    <w:nsid w:val="57E8186E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1" w15:restartNumberingAfterBreak="0">
    <w:nsid w:val="5FB916CB"/>
    <w:multiLevelType w:val="hybridMultilevel"/>
    <w:tmpl w:val="1AA8082A"/>
    <w:lvl w:ilvl="0" w:tplc="0409000F">
      <w:start w:val="1"/>
      <w:numFmt w:val="decimal"/>
      <w:lvlText w:val="%1."/>
      <w:lvlJc w:val="left"/>
      <w:pPr>
        <w:tabs>
          <w:tab w:val="num" w:pos="2940"/>
        </w:tabs>
        <w:ind w:left="29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32" w15:restartNumberingAfterBreak="0">
    <w:nsid w:val="60EA358D"/>
    <w:multiLevelType w:val="multilevel"/>
    <w:tmpl w:val="4DEE1A9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6F04F01"/>
    <w:multiLevelType w:val="hybridMultilevel"/>
    <w:tmpl w:val="4DEE1A9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92D3682"/>
    <w:multiLevelType w:val="hybridMultilevel"/>
    <w:tmpl w:val="CDA23A68"/>
    <w:lvl w:ilvl="0" w:tplc="0409000F">
      <w:start w:val="1"/>
      <w:numFmt w:val="decimal"/>
      <w:lvlText w:val="%1."/>
      <w:lvlJc w:val="left"/>
      <w:pPr>
        <w:ind w:left="3312" w:hanging="420"/>
      </w:pPr>
    </w:lvl>
    <w:lvl w:ilvl="1" w:tplc="04090019" w:tentative="1">
      <w:start w:val="1"/>
      <w:numFmt w:val="lowerLetter"/>
      <w:lvlText w:val="%2)"/>
      <w:lvlJc w:val="left"/>
      <w:pPr>
        <w:ind w:left="3732" w:hanging="420"/>
      </w:pPr>
    </w:lvl>
    <w:lvl w:ilvl="2" w:tplc="0409001B" w:tentative="1">
      <w:start w:val="1"/>
      <w:numFmt w:val="lowerRoman"/>
      <w:lvlText w:val="%3."/>
      <w:lvlJc w:val="right"/>
      <w:pPr>
        <w:ind w:left="4152" w:hanging="420"/>
      </w:pPr>
    </w:lvl>
    <w:lvl w:ilvl="3" w:tplc="0409000F" w:tentative="1">
      <w:start w:val="1"/>
      <w:numFmt w:val="decimal"/>
      <w:lvlText w:val="%4."/>
      <w:lvlJc w:val="left"/>
      <w:pPr>
        <w:ind w:left="4572" w:hanging="420"/>
      </w:pPr>
    </w:lvl>
    <w:lvl w:ilvl="4" w:tplc="04090019" w:tentative="1">
      <w:start w:val="1"/>
      <w:numFmt w:val="lowerLetter"/>
      <w:lvlText w:val="%5)"/>
      <w:lvlJc w:val="left"/>
      <w:pPr>
        <w:ind w:left="4992" w:hanging="420"/>
      </w:pPr>
    </w:lvl>
    <w:lvl w:ilvl="5" w:tplc="0409001B" w:tentative="1">
      <w:start w:val="1"/>
      <w:numFmt w:val="lowerRoman"/>
      <w:lvlText w:val="%6."/>
      <w:lvlJc w:val="right"/>
      <w:pPr>
        <w:ind w:left="5412" w:hanging="420"/>
      </w:pPr>
    </w:lvl>
    <w:lvl w:ilvl="6" w:tplc="0409000F" w:tentative="1">
      <w:start w:val="1"/>
      <w:numFmt w:val="decimal"/>
      <w:lvlText w:val="%7."/>
      <w:lvlJc w:val="left"/>
      <w:pPr>
        <w:ind w:left="5832" w:hanging="420"/>
      </w:pPr>
    </w:lvl>
    <w:lvl w:ilvl="7" w:tplc="04090019" w:tentative="1">
      <w:start w:val="1"/>
      <w:numFmt w:val="lowerLetter"/>
      <w:lvlText w:val="%8)"/>
      <w:lvlJc w:val="left"/>
      <w:pPr>
        <w:ind w:left="6252" w:hanging="420"/>
      </w:pPr>
    </w:lvl>
    <w:lvl w:ilvl="8" w:tplc="0409001B" w:tentative="1">
      <w:start w:val="1"/>
      <w:numFmt w:val="lowerRoman"/>
      <w:lvlText w:val="%9."/>
      <w:lvlJc w:val="right"/>
      <w:pPr>
        <w:ind w:left="6672" w:hanging="420"/>
      </w:pPr>
    </w:lvl>
  </w:abstractNum>
  <w:abstractNum w:abstractNumId="35" w15:restartNumberingAfterBreak="0">
    <w:nsid w:val="7094303A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6" w15:restartNumberingAfterBreak="0">
    <w:nsid w:val="7185410B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7" w15:restartNumberingAfterBreak="0">
    <w:nsid w:val="721F61EF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8" w15:restartNumberingAfterBreak="0">
    <w:nsid w:val="72557730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9" w15:restartNumberingAfterBreak="0">
    <w:nsid w:val="77820D5A"/>
    <w:multiLevelType w:val="hybridMultilevel"/>
    <w:tmpl w:val="D020E6AC"/>
    <w:lvl w:ilvl="0" w:tplc="0409000F">
      <w:start w:val="1"/>
      <w:numFmt w:val="decimal"/>
      <w:lvlText w:val="%1."/>
      <w:lvlJc w:val="left"/>
      <w:pPr>
        <w:tabs>
          <w:tab w:val="num" w:pos="2760"/>
        </w:tabs>
        <w:ind w:left="27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180"/>
        </w:tabs>
        <w:ind w:left="31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20"/>
        </w:tabs>
        <w:ind w:left="40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440"/>
        </w:tabs>
        <w:ind w:left="44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700"/>
        </w:tabs>
        <w:ind w:left="57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420"/>
      </w:pPr>
    </w:lvl>
  </w:abstractNum>
  <w:abstractNum w:abstractNumId="40" w15:restartNumberingAfterBreak="0">
    <w:nsid w:val="77CF241E"/>
    <w:multiLevelType w:val="hybridMultilevel"/>
    <w:tmpl w:val="8DF6C11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AA97EC6"/>
    <w:multiLevelType w:val="hybridMultilevel"/>
    <w:tmpl w:val="B23E9A5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83256372">
    <w:abstractNumId w:val="1"/>
  </w:num>
  <w:num w:numId="2" w16cid:durableId="362219219">
    <w:abstractNumId w:val="41"/>
  </w:num>
  <w:num w:numId="3" w16cid:durableId="1780878365">
    <w:abstractNumId w:val="40"/>
  </w:num>
  <w:num w:numId="4" w16cid:durableId="1823429520">
    <w:abstractNumId w:val="34"/>
  </w:num>
  <w:num w:numId="5" w16cid:durableId="1955407668">
    <w:abstractNumId w:val="28"/>
  </w:num>
  <w:num w:numId="6" w16cid:durableId="721682744">
    <w:abstractNumId w:val="17"/>
  </w:num>
  <w:num w:numId="7" w16cid:durableId="1574123135">
    <w:abstractNumId w:val="21"/>
  </w:num>
  <w:num w:numId="8" w16cid:durableId="1620258434">
    <w:abstractNumId w:val="25"/>
  </w:num>
  <w:num w:numId="9" w16cid:durableId="2009021855">
    <w:abstractNumId w:val="2"/>
  </w:num>
  <w:num w:numId="10" w16cid:durableId="1116633669">
    <w:abstractNumId w:val="12"/>
  </w:num>
  <w:num w:numId="11" w16cid:durableId="82185532">
    <w:abstractNumId w:val="37"/>
  </w:num>
  <w:num w:numId="12" w16cid:durableId="1636062583">
    <w:abstractNumId w:val="36"/>
  </w:num>
  <w:num w:numId="13" w16cid:durableId="94832443">
    <w:abstractNumId w:val="29"/>
  </w:num>
  <w:num w:numId="14" w16cid:durableId="51656561">
    <w:abstractNumId w:val="27"/>
  </w:num>
  <w:num w:numId="15" w16cid:durableId="945962319">
    <w:abstractNumId w:val="9"/>
  </w:num>
  <w:num w:numId="16" w16cid:durableId="1099983624">
    <w:abstractNumId w:val="38"/>
  </w:num>
  <w:num w:numId="17" w16cid:durableId="1393652728">
    <w:abstractNumId w:val="20"/>
  </w:num>
  <w:num w:numId="18" w16cid:durableId="914702310">
    <w:abstractNumId w:val="16"/>
  </w:num>
  <w:num w:numId="19" w16cid:durableId="493300070">
    <w:abstractNumId w:val="35"/>
  </w:num>
  <w:num w:numId="20" w16cid:durableId="1748304723">
    <w:abstractNumId w:val="19"/>
  </w:num>
  <w:num w:numId="21" w16cid:durableId="894118526">
    <w:abstractNumId w:val="22"/>
  </w:num>
  <w:num w:numId="22" w16cid:durableId="1713652225">
    <w:abstractNumId w:val="14"/>
  </w:num>
  <w:num w:numId="23" w16cid:durableId="1406107087">
    <w:abstractNumId w:val="3"/>
  </w:num>
  <w:num w:numId="24" w16cid:durableId="1163855742">
    <w:abstractNumId w:val="30"/>
  </w:num>
  <w:num w:numId="25" w16cid:durableId="406464596">
    <w:abstractNumId w:val="18"/>
  </w:num>
  <w:num w:numId="26" w16cid:durableId="1386954253">
    <w:abstractNumId w:val="11"/>
  </w:num>
  <w:num w:numId="27" w16cid:durableId="771171955">
    <w:abstractNumId w:val="0"/>
  </w:num>
  <w:num w:numId="28" w16cid:durableId="836388230">
    <w:abstractNumId w:val="23"/>
  </w:num>
  <w:num w:numId="29" w16cid:durableId="1895121312">
    <w:abstractNumId w:val="8"/>
  </w:num>
  <w:num w:numId="30" w16cid:durableId="1317757413">
    <w:abstractNumId w:val="33"/>
  </w:num>
  <w:num w:numId="31" w16cid:durableId="1277174800">
    <w:abstractNumId w:val="32"/>
  </w:num>
  <w:num w:numId="32" w16cid:durableId="654144305">
    <w:abstractNumId w:val="4"/>
  </w:num>
  <w:num w:numId="33" w16cid:durableId="2125341296">
    <w:abstractNumId w:val="31"/>
  </w:num>
  <w:num w:numId="34" w16cid:durableId="1356347894">
    <w:abstractNumId w:val="5"/>
  </w:num>
  <w:num w:numId="35" w16cid:durableId="1141848745">
    <w:abstractNumId w:val="10"/>
  </w:num>
  <w:num w:numId="36" w16cid:durableId="333845970">
    <w:abstractNumId w:val="26"/>
  </w:num>
  <w:num w:numId="37" w16cid:durableId="1126971470">
    <w:abstractNumId w:val="15"/>
  </w:num>
  <w:num w:numId="38" w16cid:durableId="1351028244">
    <w:abstractNumId w:val="7"/>
  </w:num>
  <w:num w:numId="39" w16cid:durableId="947078457">
    <w:abstractNumId w:val="24"/>
  </w:num>
  <w:num w:numId="40" w16cid:durableId="1454714686">
    <w:abstractNumId w:val="6"/>
  </w:num>
  <w:num w:numId="41" w16cid:durableId="356740055">
    <w:abstractNumId w:val="39"/>
  </w:num>
  <w:num w:numId="42" w16cid:durableId="1786381688">
    <w:abstractNumId w:val="13"/>
  </w:num>
  <w:num w:numId="43" w16cid:durableId="86000263">
    <w:abstractNumId w:val="1"/>
  </w:num>
  <w:num w:numId="44" w16cid:durableId="209211443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964"/>
  <w:doNotHyphenateCaps/>
  <w:drawingGridVerticalSpacing w:val="156"/>
  <w:displayHorizontalDrawingGridEvery w:val="0"/>
  <w:displayVerticalDrawingGridEvery w:val="2"/>
  <w:doNotUseMarginsForDrawingGridOrigin/>
  <w:doNotShadeFormData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AIM_Version" w:val="2.0.5"/>
    <w:docVar w:name="DocumentName" w:val="Quality Management Procedures"/>
    <w:docVar w:name="MenuFileStack" w:val="AIM.mnu|PJM.mnu|pjmQM.mnu|pjmQM.mnu"/>
    <w:docVar w:name="MenuNameStack" w:val="Main Menu|Project Management (PJM)|Quality Management (QM)|Quality Management Procedures"/>
    <w:docVar w:name="tmp_MenuTitle" w:val="Quality Management (QM)||pjmQM.mnu"/>
  </w:docVars>
  <w:rsids>
    <w:rsidRoot w:val="00D56DA7"/>
    <w:rsid w:val="00000523"/>
    <w:rsid w:val="00001A08"/>
    <w:rsid w:val="000068F0"/>
    <w:rsid w:val="00007799"/>
    <w:rsid w:val="00007BC0"/>
    <w:rsid w:val="00010555"/>
    <w:rsid w:val="00014254"/>
    <w:rsid w:val="00014AF3"/>
    <w:rsid w:val="0002011F"/>
    <w:rsid w:val="00023386"/>
    <w:rsid w:val="00031A12"/>
    <w:rsid w:val="0003353C"/>
    <w:rsid w:val="000354E7"/>
    <w:rsid w:val="000365A2"/>
    <w:rsid w:val="00040846"/>
    <w:rsid w:val="00044550"/>
    <w:rsid w:val="000454FB"/>
    <w:rsid w:val="0004593D"/>
    <w:rsid w:val="00046CD5"/>
    <w:rsid w:val="0004776A"/>
    <w:rsid w:val="00050E0B"/>
    <w:rsid w:val="0005531C"/>
    <w:rsid w:val="00061BF4"/>
    <w:rsid w:val="000658CD"/>
    <w:rsid w:val="00066109"/>
    <w:rsid w:val="00066347"/>
    <w:rsid w:val="00067A7A"/>
    <w:rsid w:val="00067DFE"/>
    <w:rsid w:val="00070337"/>
    <w:rsid w:val="000748D1"/>
    <w:rsid w:val="000766BC"/>
    <w:rsid w:val="0007755D"/>
    <w:rsid w:val="00077800"/>
    <w:rsid w:val="00082786"/>
    <w:rsid w:val="000830C0"/>
    <w:rsid w:val="000862F6"/>
    <w:rsid w:val="0008643C"/>
    <w:rsid w:val="00087746"/>
    <w:rsid w:val="00093331"/>
    <w:rsid w:val="00093A40"/>
    <w:rsid w:val="00095289"/>
    <w:rsid w:val="000955C8"/>
    <w:rsid w:val="000A0ADF"/>
    <w:rsid w:val="000A0F17"/>
    <w:rsid w:val="000A2C7F"/>
    <w:rsid w:val="000A2FF9"/>
    <w:rsid w:val="000B4C92"/>
    <w:rsid w:val="000B51C8"/>
    <w:rsid w:val="000C1A91"/>
    <w:rsid w:val="000C4258"/>
    <w:rsid w:val="000C6E3F"/>
    <w:rsid w:val="000D05D6"/>
    <w:rsid w:val="000D111D"/>
    <w:rsid w:val="000D2D92"/>
    <w:rsid w:val="000D33DD"/>
    <w:rsid w:val="000D7D9F"/>
    <w:rsid w:val="000E1B5D"/>
    <w:rsid w:val="000E3BA1"/>
    <w:rsid w:val="000E428A"/>
    <w:rsid w:val="000E6E87"/>
    <w:rsid w:val="000F2814"/>
    <w:rsid w:val="000F5902"/>
    <w:rsid w:val="000F60FC"/>
    <w:rsid w:val="000F6C2E"/>
    <w:rsid w:val="001016E8"/>
    <w:rsid w:val="00102D5E"/>
    <w:rsid w:val="001047DF"/>
    <w:rsid w:val="00105C84"/>
    <w:rsid w:val="001114CE"/>
    <w:rsid w:val="00113328"/>
    <w:rsid w:val="00113FF2"/>
    <w:rsid w:val="00120FCE"/>
    <w:rsid w:val="001212A8"/>
    <w:rsid w:val="00122011"/>
    <w:rsid w:val="001241C7"/>
    <w:rsid w:val="00124BD4"/>
    <w:rsid w:val="001276E9"/>
    <w:rsid w:val="00131E77"/>
    <w:rsid w:val="00133F5C"/>
    <w:rsid w:val="001352FC"/>
    <w:rsid w:val="00135FB6"/>
    <w:rsid w:val="001409CC"/>
    <w:rsid w:val="001447B2"/>
    <w:rsid w:val="00144FB6"/>
    <w:rsid w:val="0014567C"/>
    <w:rsid w:val="001476CF"/>
    <w:rsid w:val="0015176B"/>
    <w:rsid w:val="00151BA0"/>
    <w:rsid w:val="0015396E"/>
    <w:rsid w:val="00161959"/>
    <w:rsid w:val="00163A42"/>
    <w:rsid w:val="00165294"/>
    <w:rsid w:val="00170E16"/>
    <w:rsid w:val="001722DB"/>
    <w:rsid w:val="00173639"/>
    <w:rsid w:val="0017373E"/>
    <w:rsid w:val="0017616F"/>
    <w:rsid w:val="001773DF"/>
    <w:rsid w:val="00177946"/>
    <w:rsid w:val="00182475"/>
    <w:rsid w:val="0018285F"/>
    <w:rsid w:val="00183802"/>
    <w:rsid w:val="00190B5D"/>
    <w:rsid w:val="00194E09"/>
    <w:rsid w:val="00196AA9"/>
    <w:rsid w:val="001A2708"/>
    <w:rsid w:val="001A2725"/>
    <w:rsid w:val="001A2D36"/>
    <w:rsid w:val="001A2D45"/>
    <w:rsid w:val="001A491F"/>
    <w:rsid w:val="001A6D35"/>
    <w:rsid w:val="001A6D49"/>
    <w:rsid w:val="001B05B6"/>
    <w:rsid w:val="001B1070"/>
    <w:rsid w:val="001B25FD"/>
    <w:rsid w:val="001B39B6"/>
    <w:rsid w:val="001B4BD9"/>
    <w:rsid w:val="001C34D6"/>
    <w:rsid w:val="001C76D8"/>
    <w:rsid w:val="001D001D"/>
    <w:rsid w:val="001D051A"/>
    <w:rsid w:val="001D1A43"/>
    <w:rsid w:val="001D2884"/>
    <w:rsid w:val="001D5F88"/>
    <w:rsid w:val="001E3D27"/>
    <w:rsid w:val="001E45E7"/>
    <w:rsid w:val="001E6EA0"/>
    <w:rsid w:val="001F1684"/>
    <w:rsid w:val="001F1F60"/>
    <w:rsid w:val="001F598C"/>
    <w:rsid w:val="001F672A"/>
    <w:rsid w:val="001F7CD1"/>
    <w:rsid w:val="002007AD"/>
    <w:rsid w:val="002022C5"/>
    <w:rsid w:val="0020279F"/>
    <w:rsid w:val="002054C0"/>
    <w:rsid w:val="00206B90"/>
    <w:rsid w:val="00210419"/>
    <w:rsid w:val="00210B83"/>
    <w:rsid w:val="00211FBD"/>
    <w:rsid w:val="00212E2E"/>
    <w:rsid w:val="002142A3"/>
    <w:rsid w:val="00214F4E"/>
    <w:rsid w:val="00215A0F"/>
    <w:rsid w:val="00215FD1"/>
    <w:rsid w:val="00216976"/>
    <w:rsid w:val="00221ABB"/>
    <w:rsid w:val="00221E54"/>
    <w:rsid w:val="00221F03"/>
    <w:rsid w:val="00222CFC"/>
    <w:rsid w:val="002269CF"/>
    <w:rsid w:val="0023053B"/>
    <w:rsid w:val="00231E47"/>
    <w:rsid w:val="00232E3F"/>
    <w:rsid w:val="00233A5F"/>
    <w:rsid w:val="00235D8C"/>
    <w:rsid w:val="00236B47"/>
    <w:rsid w:val="00237679"/>
    <w:rsid w:val="00237A08"/>
    <w:rsid w:val="0024453A"/>
    <w:rsid w:val="002502D8"/>
    <w:rsid w:val="002513CC"/>
    <w:rsid w:val="002525AA"/>
    <w:rsid w:val="00257135"/>
    <w:rsid w:val="00262AFC"/>
    <w:rsid w:val="00263DF4"/>
    <w:rsid w:val="00264DF7"/>
    <w:rsid w:val="00267979"/>
    <w:rsid w:val="002748B5"/>
    <w:rsid w:val="002752F9"/>
    <w:rsid w:val="00275BDA"/>
    <w:rsid w:val="00276AA0"/>
    <w:rsid w:val="00281CD6"/>
    <w:rsid w:val="00282A5B"/>
    <w:rsid w:val="002860BA"/>
    <w:rsid w:val="002902BC"/>
    <w:rsid w:val="002920FC"/>
    <w:rsid w:val="00294142"/>
    <w:rsid w:val="00295C40"/>
    <w:rsid w:val="002A0881"/>
    <w:rsid w:val="002A29F8"/>
    <w:rsid w:val="002A4043"/>
    <w:rsid w:val="002A4603"/>
    <w:rsid w:val="002A5FE0"/>
    <w:rsid w:val="002B560D"/>
    <w:rsid w:val="002B5797"/>
    <w:rsid w:val="002B6AD1"/>
    <w:rsid w:val="002B6E17"/>
    <w:rsid w:val="002B6E9B"/>
    <w:rsid w:val="002C0250"/>
    <w:rsid w:val="002C106C"/>
    <w:rsid w:val="002C3AF1"/>
    <w:rsid w:val="002C447F"/>
    <w:rsid w:val="002C58B9"/>
    <w:rsid w:val="002C7E67"/>
    <w:rsid w:val="002D00AC"/>
    <w:rsid w:val="002D0A1A"/>
    <w:rsid w:val="002D1A03"/>
    <w:rsid w:val="002D24CB"/>
    <w:rsid w:val="002D5FDA"/>
    <w:rsid w:val="002D61B6"/>
    <w:rsid w:val="002E01BA"/>
    <w:rsid w:val="002E0534"/>
    <w:rsid w:val="002E15E6"/>
    <w:rsid w:val="002E1AE5"/>
    <w:rsid w:val="002E2F14"/>
    <w:rsid w:val="002E4A23"/>
    <w:rsid w:val="002F4E5F"/>
    <w:rsid w:val="00302E5B"/>
    <w:rsid w:val="00305B23"/>
    <w:rsid w:val="00305EE8"/>
    <w:rsid w:val="00312F62"/>
    <w:rsid w:val="00313FAF"/>
    <w:rsid w:val="003148D1"/>
    <w:rsid w:val="00315126"/>
    <w:rsid w:val="00316642"/>
    <w:rsid w:val="00320632"/>
    <w:rsid w:val="003217D0"/>
    <w:rsid w:val="003234DC"/>
    <w:rsid w:val="00324A4C"/>
    <w:rsid w:val="00324AB9"/>
    <w:rsid w:val="003260C6"/>
    <w:rsid w:val="003277EB"/>
    <w:rsid w:val="0033060D"/>
    <w:rsid w:val="0033161D"/>
    <w:rsid w:val="003316F2"/>
    <w:rsid w:val="00332083"/>
    <w:rsid w:val="00333C86"/>
    <w:rsid w:val="00335A99"/>
    <w:rsid w:val="00336203"/>
    <w:rsid w:val="00336F6F"/>
    <w:rsid w:val="00337039"/>
    <w:rsid w:val="00340B37"/>
    <w:rsid w:val="0034158F"/>
    <w:rsid w:val="003421F3"/>
    <w:rsid w:val="003435C2"/>
    <w:rsid w:val="0034587C"/>
    <w:rsid w:val="003458C5"/>
    <w:rsid w:val="00350CB1"/>
    <w:rsid w:val="00352719"/>
    <w:rsid w:val="0035296A"/>
    <w:rsid w:val="003533C1"/>
    <w:rsid w:val="003558F4"/>
    <w:rsid w:val="0035716D"/>
    <w:rsid w:val="00360390"/>
    <w:rsid w:val="00360445"/>
    <w:rsid w:val="00361561"/>
    <w:rsid w:val="00361C17"/>
    <w:rsid w:val="00362259"/>
    <w:rsid w:val="003622BE"/>
    <w:rsid w:val="003625D7"/>
    <w:rsid w:val="00363341"/>
    <w:rsid w:val="00364824"/>
    <w:rsid w:val="00367675"/>
    <w:rsid w:val="00370D2F"/>
    <w:rsid w:val="00371132"/>
    <w:rsid w:val="00371F32"/>
    <w:rsid w:val="0037306B"/>
    <w:rsid w:val="003730C9"/>
    <w:rsid w:val="00376F76"/>
    <w:rsid w:val="00377A71"/>
    <w:rsid w:val="00377CE0"/>
    <w:rsid w:val="00377D12"/>
    <w:rsid w:val="00377D9A"/>
    <w:rsid w:val="003807A3"/>
    <w:rsid w:val="00380F0A"/>
    <w:rsid w:val="00382E17"/>
    <w:rsid w:val="003842A1"/>
    <w:rsid w:val="00384576"/>
    <w:rsid w:val="00385186"/>
    <w:rsid w:val="00385563"/>
    <w:rsid w:val="0038686A"/>
    <w:rsid w:val="0039143D"/>
    <w:rsid w:val="00393C18"/>
    <w:rsid w:val="00394348"/>
    <w:rsid w:val="003978D2"/>
    <w:rsid w:val="00397D7F"/>
    <w:rsid w:val="003A4D4D"/>
    <w:rsid w:val="003A7042"/>
    <w:rsid w:val="003B0E87"/>
    <w:rsid w:val="003B5F45"/>
    <w:rsid w:val="003B68B0"/>
    <w:rsid w:val="003B7A86"/>
    <w:rsid w:val="003C3E62"/>
    <w:rsid w:val="003C716D"/>
    <w:rsid w:val="003D16F7"/>
    <w:rsid w:val="003D3F9D"/>
    <w:rsid w:val="003D47FF"/>
    <w:rsid w:val="003D6E4D"/>
    <w:rsid w:val="003D74D3"/>
    <w:rsid w:val="003E0E44"/>
    <w:rsid w:val="003E407C"/>
    <w:rsid w:val="003E4CD8"/>
    <w:rsid w:val="003E57DD"/>
    <w:rsid w:val="003E5D4C"/>
    <w:rsid w:val="003E69FB"/>
    <w:rsid w:val="003E7A96"/>
    <w:rsid w:val="003F28D6"/>
    <w:rsid w:val="003F3E09"/>
    <w:rsid w:val="003F445D"/>
    <w:rsid w:val="003F4766"/>
    <w:rsid w:val="003F53F7"/>
    <w:rsid w:val="003F5F52"/>
    <w:rsid w:val="003F73A2"/>
    <w:rsid w:val="003F78A0"/>
    <w:rsid w:val="004003A6"/>
    <w:rsid w:val="00401F4D"/>
    <w:rsid w:val="00404123"/>
    <w:rsid w:val="00404E44"/>
    <w:rsid w:val="004054C0"/>
    <w:rsid w:val="00406CA6"/>
    <w:rsid w:val="00407AF9"/>
    <w:rsid w:val="00412F2C"/>
    <w:rsid w:val="00426140"/>
    <w:rsid w:val="00430A31"/>
    <w:rsid w:val="0043165D"/>
    <w:rsid w:val="0043180E"/>
    <w:rsid w:val="00431FE2"/>
    <w:rsid w:val="004338E2"/>
    <w:rsid w:val="00442FE0"/>
    <w:rsid w:val="00445B6A"/>
    <w:rsid w:val="004460D9"/>
    <w:rsid w:val="00446283"/>
    <w:rsid w:val="0044701E"/>
    <w:rsid w:val="004476DB"/>
    <w:rsid w:val="00450BD7"/>
    <w:rsid w:val="00451896"/>
    <w:rsid w:val="00451993"/>
    <w:rsid w:val="004527C7"/>
    <w:rsid w:val="00453F05"/>
    <w:rsid w:val="004548BC"/>
    <w:rsid w:val="0046036C"/>
    <w:rsid w:val="004603C1"/>
    <w:rsid w:val="004612AB"/>
    <w:rsid w:val="00463BA4"/>
    <w:rsid w:val="00463F8B"/>
    <w:rsid w:val="00466D00"/>
    <w:rsid w:val="004712D9"/>
    <w:rsid w:val="004732E6"/>
    <w:rsid w:val="00473EDA"/>
    <w:rsid w:val="004746DA"/>
    <w:rsid w:val="00474F4F"/>
    <w:rsid w:val="00476128"/>
    <w:rsid w:val="00476F2C"/>
    <w:rsid w:val="00481A9A"/>
    <w:rsid w:val="004823D5"/>
    <w:rsid w:val="00484A9A"/>
    <w:rsid w:val="0048539D"/>
    <w:rsid w:val="00486A99"/>
    <w:rsid w:val="00486D0E"/>
    <w:rsid w:val="004948A8"/>
    <w:rsid w:val="004951FF"/>
    <w:rsid w:val="0049682E"/>
    <w:rsid w:val="00497D51"/>
    <w:rsid w:val="004A455B"/>
    <w:rsid w:val="004A4ACF"/>
    <w:rsid w:val="004A7220"/>
    <w:rsid w:val="004B0EA5"/>
    <w:rsid w:val="004B2D7C"/>
    <w:rsid w:val="004B4FCF"/>
    <w:rsid w:val="004B5ED8"/>
    <w:rsid w:val="004B76AA"/>
    <w:rsid w:val="004C0C60"/>
    <w:rsid w:val="004C17AE"/>
    <w:rsid w:val="004C61FE"/>
    <w:rsid w:val="004D0E1C"/>
    <w:rsid w:val="004D7466"/>
    <w:rsid w:val="004D7B2B"/>
    <w:rsid w:val="004E0388"/>
    <w:rsid w:val="004E2796"/>
    <w:rsid w:val="004E3F79"/>
    <w:rsid w:val="004E4257"/>
    <w:rsid w:val="004E730D"/>
    <w:rsid w:val="004E75FE"/>
    <w:rsid w:val="004F12F8"/>
    <w:rsid w:val="004F4363"/>
    <w:rsid w:val="004F528C"/>
    <w:rsid w:val="00501753"/>
    <w:rsid w:val="00503B89"/>
    <w:rsid w:val="00503F42"/>
    <w:rsid w:val="005047E1"/>
    <w:rsid w:val="0051024F"/>
    <w:rsid w:val="005103DE"/>
    <w:rsid w:val="00511BEC"/>
    <w:rsid w:val="00512EF2"/>
    <w:rsid w:val="00513599"/>
    <w:rsid w:val="00514BED"/>
    <w:rsid w:val="00514D4F"/>
    <w:rsid w:val="00516379"/>
    <w:rsid w:val="00517D6B"/>
    <w:rsid w:val="005203F2"/>
    <w:rsid w:val="00521DF1"/>
    <w:rsid w:val="00521F5D"/>
    <w:rsid w:val="005223B5"/>
    <w:rsid w:val="00522BB4"/>
    <w:rsid w:val="00526461"/>
    <w:rsid w:val="00535DDD"/>
    <w:rsid w:val="00536D3D"/>
    <w:rsid w:val="00542259"/>
    <w:rsid w:val="005425E1"/>
    <w:rsid w:val="00542C38"/>
    <w:rsid w:val="005439DB"/>
    <w:rsid w:val="00543A37"/>
    <w:rsid w:val="00543C6E"/>
    <w:rsid w:val="005466C6"/>
    <w:rsid w:val="00547001"/>
    <w:rsid w:val="0055591F"/>
    <w:rsid w:val="00555E38"/>
    <w:rsid w:val="00560048"/>
    <w:rsid w:val="005607AF"/>
    <w:rsid w:val="0056189B"/>
    <w:rsid w:val="00563078"/>
    <w:rsid w:val="00565158"/>
    <w:rsid w:val="00566164"/>
    <w:rsid w:val="00566CFA"/>
    <w:rsid w:val="00567346"/>
    <w:rsid w:val="00570082"/>
    <w:rsid w:val="0057122F"/>
    <w:rsid w:val="00571E69"/>
    <w:rsid w:val="005727CE"/>
    <w:rsid w:val="00574DF9"/>
    <w:rsid w:val="00576436"/>
    <w:rsid w:val="005767C0"/>
    <w:rsid w:val="00580183"/>
    <w:rsid w:val="0058490C"/>
    <w:rsid w:val="00585544"/>
    <w:rsid w:val="00594B67"/>
    <w:rsid w:val="00596897"/>
    <w:rsid w:val="0059746B"/>
    <w:rsid w:val="005A0F04"/>
    <w:rsid w:val="005A0FBF"/>
    <w:rsid w:val="005A48C6"/>
    <w:rsid w:val="005A609B"/>
    <w:rsid w:val="005B2098"/>
    <w:rsid w:val="005B2E07"/>
    <w:rsid w:val="005B3DCB"/>
    <w:rsid w:val="005B5AB4"/>
    <w:rsid w:val="005B7095"/>
    <w:rsid w:val="005C3429"/>
    <w:rsid w:val="005C46FA"/>
    <w:rsid w:val="005C56FE"/>
    <w:rsid w:val="005C5A9E"/>
    <w:rsid w:val="005C67D3"/>
    <w:rsid w:val="005C78E5"/>
    <w:rsid w:val="005C7E21"/>
    <w:rsid w:val="005D387D"/>
    <w:rsid w:val="005D6F1D"/>
    <w:rsid w:val="005D791C"/>
    <w:rsid w:val="005E4615"/>
    <w:rsid w:val="005E615C"/>
    <w:rsid w:val="005E62AD"/>
    <w:rsid w:val="005E6843"/>
    <w:rsid w:val="005F1000"/>
    <w:rsid w:val="005F2736"/>
    <w:rsid w:val="005F2D96"/>
    <w:rsid w:val="005F348F"/>
    <w:rsid w:val="005F4B16"/>
    <w:rsid w:val="005F5BA2"/>
    <w:rsid w:val="00602463"/>
    <w:rsid w:val="00602E55"/>
    <w:rsid w:val="00603512"/>
    <w:rsid w:val="00603B65"/>
    <w:rsid w:val="0060478E"/>
    <w:rsid w:val="0060660D"/>
    <w:rsid w:val="00606B1C"/>
    <w:rsid w:val="006118B7"/>
    <w:rsid w:val="00611BD8"/>
    <w:rsid w:val="006122B0"/>
    <w:rsid w:val="006159E3"/>
    <w:rsid w:val="00616CEF"/>
    <w:rsid w:val="006201EE"/>
    <w:rsid w:val="00624B4A"/>
    <w:rsid w:val="00624D81"/>
    <w:rsid w:val="00627F68"/>
    <w:rsid w:val="006303F2"/>
    <w:rsid w:val="006351BB"/>
    <w:rsid w:val="006354DD"/>
    <w:rsid w:val="00635669"/>
    <w:rsid w:val="00635C91"/>
    <w:rsid w:val="0063640A"/>
    <w:rsid w:val="006378F4"/>
    <w:rsid w:val="00641A8C"/>
    <w:rsid w:val="006421C0"/>
    <w:rsid w:val="00642432"/>
    <w:rsid w:val="0064521F"/>
    <w:rsid w:val="00647053"/>
    <w:rsid w:val="00654214"/>
    <w:rsid w:val="00655654"/>
    <w:rsid w:val="00657583"/>
    <w:rsid w:val="006645A3"/>
    <w:rsid w:val="00664601"/>
    <w:rsid w:val="00666A36"/>
    <w:rsid w:val="0066742B"/>
    <w:rsid w:val="0067152C"/>
    <w:rsid w:val="00672E80"/>
    <w:rsid w:val="006749AA"/>
    <w:rsid w:val="0067578B"/>
    <w:rsid w:val="0068357B"/>
    <w:rsid w:val="00683FF2"/>
    <w:rsid w:val="00684540"/>
    <w:rsid w:val="00686FBF"/>
    <w:rsid w:val="00690E5F"/>
    <w:rsid w:val="00693578"/>
    <w:rsid w:val="00693F63"/>
    <w:rsid w:val="006952FB"/>
    <w:rsid w:val="00695628"/>
    <w:rsid w:val="006977FE"/>
    <w:rsid w:val="00697E2E"/>
    <w:rsid w:val="006A10C9"/>
    <w:rsid w:val="006A1843"/>
    <w:rsid w:val="006A334B"/>
    <w:rsid w:val="006A381A"/>
    <w:rsid w:val="006A4299"/>
    <w:rsid w:val="006A5AAE"/>
    <w:rsid w:val="006A744B"/>
    <w:rsid w:val="006A7D22"/>
    <w:rsid w:val="006B0F73"/>
    <w:rsid w:val="006B23E8"/>
    <w:rsid w:val="006B5068"/>
    <w:rsid w:val="006B67A8"/>
    <w:rsid w:val="006C1007"/>
    <w:rsid w:val="006C268B"/>
    <w:rsid w:val="006C4F5E"/>
    <w:rsid w:val="006D1850"/>
    <w:rsid w:val="006D1BC9"/>
    <w:rsid w:val="006D2E63"/>
    <w:rsid w:val="006D7306"/>
    <w:rsid w:val="006E19DE"/>
    <w:rsid w:val="006E1E7E"/>
    <w:rsid w:val="006E2521"/>
    <w:rsid w:val="006E531E"/>
    <w:rsid w:val="006F2169"/>
    <w:rsid w:val="006F2F81"/>
    <w:rsid w:val="006F30A0"/>
    <w:rsid w:val="006F3805"/>
    <w:rsid w:val="006F46C0"/>
    <w:rsid w:val="006F4EB4"/>
    <w:rsid w:val="006F6151"/>
    <w:rsid w:val="00700337"/>
    <w:rsid w:val="007033CB"/>
    <w:rsid w:val="00703C3D"/>
    <w:rsid w:val="007052D5"/>
    <w:rsid w:val="0070582D"/>
    <w:rsid w:val="0070670F"/>
    <w:rsid w:val="007105F2"/>
    <w:rsid w:val="0071157E"/>
    <w:rsid w:val="00714C2F"/>
    <w:rsid w:val="00714D8C"/>
    <w:rsid w:val="00715ACC"/>
    <w:rsid w:val="007210A2"/>
    <w:rsid w:val="00722268"/>
    <w:rsid w:val="00722424"/>
    <w:rsid w:val="00722FBA"/>
    <w:rsid w:val="0072592C"/>
    <w:rsid w:val="0072660A"/>
    <w:rsid w:val="00731A81"/>
    <w:rsid w:val="00731D2F"/>
    <w:rsid w:val="007321E2"/>
    <w:rsid w:val="00733F1A"/>
    <w:rsid w:val="00734AAE"/>
    <w:rsid w:val="007358C2"/>
    <w:rsid w:val="007369E7"/>
    <w:rsid w:val="007369EE"/>
    <w:rsid w:val="0073762F"/>
    <w:rsid w:val="007469E9"/>
    <w:rsid w:val="00746EB2"/>
    <w:rsid w:val="007470F7"/>
    <w:rsid w:val="007509E8"/>
    <w:rsid w:val="007513AD"/>
    <w:rsid w:val="007537CD"/>
    <w:rsid w:val="0075398E"/>
    <w:rsid w:val="00753D8F"/>
    <w:rsid w:val="00754514"/>
    <w:rsid w:val="007568B7"/>
    <w:rsid w:val="00762152"/>
    <w:rsid w:val="00764EE3"/>
    <w:rsid w:val="0076528A"/>
    <w:rsid w:val="00767FA5"/>
    <w:rsid w:val="00771BB6"/>
    <w:rsid w:val="007720D9"/>
    <w:rsid w:val="00773B55"/>
    <w:rsid w:val="0077722A"/>
    <w:rsid w:val="007805CF"/>
    <w:rsid w:val="0078193C"/>
    <w:rsid w:val="00784394"/>
    <w:rsid w:val="007859E5"/>
    <w:rsid w:val="00785F64"/>
    <w:rsid w:val="00786C96"/>
    <w:rsid w:val="00790F5C"/>
    <w:rsid w:val="00791898"/>
    <w:rsid w:val="00791D4D"/>
    <w:rsid w:val="00794C56"/>
    <w:rsid w:val="00795E15"/>
    <w:rsid w:val="00796E6F"/>
    <w:rsid w:val="00796F35"/>
    <w:rsid w:val="007A094C"/>
    <w:rsid w:val="007A376B"/>
    <w:rsid w:val="007A37A1"/>
    <w:rsid w:val="007A4A29"/>
    <w:rsid w:val="007A4F21"/>
    <w:rsid w:val="007A529E"/>
    <w:rsid w:val="007A577F"/>
    <w:rsid w:val="007B26C0"/>
    <w:rsid w:val="007B2E98"/>
    <w:rsid w:val="007B5968"/>
    <w:rsid w:val="007C00E2"/>
    <w:rsid w:val="007C0D4E"/>
    <w:rsid w:val="007C3092"/>
    <w:rsid w:val="007C3EC7"/>
    <w:rsid w:val="007C6CB8"/>
    <w:rsid w:val="007D30B2"/>
    <w:rsid w:val="007D39C4"/>
    <w:rsid w:val="007D3DC8"/>
    <w:rsid w:val="007D5BC5"/>
    <w:rsid w:val="007D6A77"/>
    <w:rsid w:val="007D71AA"/>
    <w:rsid w:val="007E2983"/>
    <w:rsid w:val="007E437C"/>
    <w:rsid w:val="007E6A0C"/>
    <w:rsid w:val="007E6F7A"/>
    <w:rsid w:val="007F2DBC"/>
    <w:rsid w:val="007F7097"/>
    <w:rsid w:val="007F72A9"/>
    <w:rsid w:val="007F7D3C"/>
    <w:rsid w:val="00800079"/>
    <w:rsid w:val="00800242"/>
    <w:rsid w:val="00800D85"/>
    <w:rsid w:val="00802473"/>
    <w:rsid w:val="00802D0A"/>
    <w:rsid w:val="00802F64"/>
    <w:rsid w:val="00803E0A"/>
    <w:rsid w:val="00805BD7"/>
    <w:rsid w:val="00806EA8"/>
    <w:rsid w:val="0080767D"/>
    <w:rsid w:val="0080774C"/>
    <w:rsid w:val="00812DDF"/>
    <w:rsid w:val="00813E70"/>
    <w:rsid w:val="0081462F"/>
    <w:rsid w:val="00814CCA"/>
    <w:rsid w:val="00816CF2"/>
    <w:rsid w:val="008172BC"/>
    <w:rsid w:val="008200D1"/>
    <w:rsid w:val="0082238E"/>
    <w:rsid w:val="00822636"/>
    <w:rsid w:val="00827377"/>
    <w:rsid w:val="00827BA2"/>
    <w:rsid w:val="00832083"/>
    <w:rsid w:val="008402BB"/>
    <w:rsid w:val="00841D3C"/>
    <w:rsid w:val="00844B37"/>
    <w:rsid w:val="00844BA2"/>
    <w:rsid w:val="00845E8B"/>
    <w:rsid w:val="00860B49"/>
    <w:rsid w:val="008611D7"/>
    <w:rsid w:val="00862741"/>
    <w:rsid w:val="00863C61"/>
    <w:rsid w:val="00864179"/>
    <w:rsid w:val="00864805"/>
    <w:rsid w:val="0086683F"/>
    <w:rsid w:val="00871CB7"/>
    <w:rsid w:val="0087225F"/>
    <w:rsid w:val="008734B2"/>
    <w:rsid w:val="008754B8"/>
    <w:rsid w:val="00875FFF"/>
    <w:rsid w:val="008766F5"/>
    <w:rsid w:val="0088269E"/>
    <w:rsid w:val="0088307A"/>
    <w:rsid w:val="00883FBD"/>
    <w:rsid w:val="00884724"/>
    <w:rsid w:val="00885C47"/>
    <w:rsid w:val="0088683D"/>
    <w:rsid w:val="008911D5"/>
    <w:rsid w:val="00891C6B"/>
    <w:rsid w:val="00895279"/>
    <w:rsid w:val="008977B3"/>
    <w:rsid w:val="008A3661"/>
    <w:rsid w:val="008A55C6"/>
    <w:rsid w:val="008B3019"/>
    <w:rsid w:val="008B4BE3"/>
    <w:rsid w:val="008B4EF7"/>
    <w:rsid w:val="008B6FE8"/>
    <w:rsid w:val="008C0AA3"/>
    <w:rsid w:val="008C0E7D"/>
    <w:rsid w:val="008C2817"/>
    <w:rsid w:val="008C7237"/>
    <w:rsid w:val="008D7266"/>
    <w:rsid w:val="008D7603"/>
    <w:rsid w:val="008E08F0"/>
    <w:rsid w:val="008E4B89"/>
    <w:rsid w:val="008F40BD"/>
    <w:rsid w:val="008F494D"/>
    <w:rsid w:val="008F5F09"/>
    <w:rsid w:val="008F7337"/>
    <w:rsid w:val="00901A3F"/>
    <w:rsid w:val="00903A10"/>
    <w:rsid w:val="0090433F"/>
    <w:rsid w:val="00906819"/>
    <w:rsid w:val="00912EEE"/>
    <w:rsid w:val="00913278"/>
    <w:rsid w:val="00913B42"/>
    <w:rsid w:val="00913EA9"/>
    <w:rsid w:val="0091409B"/>
    <w:rsid w:val="00914BCE"/>
    <w:rsid w:val="00914C51"/>
    <w:rsid w:val="00916AC3"/>
    <w:rsid w:val="00917DEA"/>
    <w:rsid w:val="009244B5"/>
    <w:rsid w:val="009257AD"/>
    <w:rsid w:val="00925BFB"/>
    <w:rsid w:val="009272E9"/>
    <w:rsid w:val="009304BB"/>
    <w:rsid w:val="0093091B"/>
    <w:rsid w:val="00932532"/>
    <w:rsid w:val="00932603"/>
    <w:rsid w:val="009337A1"/>
    <w:rsid w:val="00933DFA"/>
    <w:rsid w:val="009362CB"/>
    <w:rsid w:val="00942041"/>
    <w:rsid w:val="00942274"/>
    <w:rsid w:val="00944BE9"/>
    <w:rsid w:val="00946E80"/>
    <w:rsid w:val="009472D4"/>
    <w:rsid w:val="00947F39"/>
    <w:rsid w:val="0095153B"/>
    <w:rsid w:val="00951725"/>
    <w:rsid w:val="00952457"/>
    <w:rsid w:val="009573C9"/>
    <w:rsid w:val="0096094C"/>
    <w:rsid w:val="009620F2"/>
    <w:rsid w:val="00965E00"/>
    <w:rsid w:val="00967ED7"/>
    <w:rsid w:val="00970207"/>
    <w:rsid w:val="00973406"/>
    <w:rsid w:val="009736AF"/>
    <w:rsid w:val="0097386C"/>
    <w:rsid w:val="009776B0"/>
    <w:rsid w:val="009845B1"/>
    <w:rsid w:val="00985AC6"/>
    <w:rsid w:val="009900B3"/>
    <w:rsid w:val="0099025B"/>
    <w:rsid w:val="00990F14"/>
    <w:rsid w:val="0099116F"/>
    <w:rsid w:val="009918EE"/>
    <w:rsid w:val="00992400"/>
    <w:rsid w:val="00996039"/>
    <w:rsid w:val="00996B13"/>
    <w:rsid w:val="009A1148"/>
    <w:rsid w:val="009A253A"/>
    <w:rsid w:val="009A2A83"/>
    <w:rsid w:val="009A3AA2"/>
    <w:rsid w:val="009A4BCA"/>
    <w:rsid w:val="009A70F0"/>
    <w:rsid w:val="009A730A"/>
    <w:rsid w:val="009A77EE"/>
    <w:rsid w:val="009B1E8B"/>
    <w:rsid w:val="009B3236"/>
    <w:rsid w:val="009B35F4"/>
    <w:rsid w:val="009B56B0"/>
    <w:rsid w:val="009B583E"/>
    <w:rsid w:val="009B5DEC"/>
    <w:rsid w:val="009C00F6"/>
    <w:rsid w:val="009C31B6"/>
    <w:rsid w:val="009C3475"/>
    <w:rsid w:val="009C4B64"/>
    <w:rsid w:val="009C600C"/>
    <w:rsid w:val="009C7203"/>
    <w:rsid w:val="009D0102"/>
    <w:rsid w:val="009D0699"/>
    <w:rsid w:val="009D113B"/>
    <w:rsid w:val="009D267F"/>
    <w:rsid w:val="009D540D"/>
    <w:rsid w:val="009D65B3"/>
    <w:rsid w:val="009D6EC4"/>
    <w:rsid w:val="009D7CEC"/>
    <w:rsid w:val="009E169C"/>
    <w:rsid w:val="009E34AB"/>
    <w:rsid w:val="009E47E4"/>
    <w:rsid w:val="009E5B9C"/>
    <w:rsid w:val="009E7A94"/>
    <w:rsid w:val="009E7B48"/>
    <w:rsid w:val="009F1D2D"/>
    <w:rsid w:val="009F2036"/>
    <w:rsid w:val="009F6540"/>
    <w:rsid w:val="00A00047"/>
    <w:rsid w:val="00A023BF"/>
    <w:rsid w:val="00A0546E"/>
    <w:rsid w:val="00A06371"/>
    <w:rsid w:val="00A069CA"/>
    <w:rsid w:val="00A06D8C"/>
    <w:rsid w:val="00A11188"/>
    <w:rsid w:val="00A1229A"/>
    <w:rsid w:val="00A16DA6"/>
    <w:rsid w:val="00A23F3A"/>
    <w:rsid w:val="00A2413C"/>
    <w:rsid w:val="00A248B2"/>
    <w:rsid w:val="00A258FB"/>
    <w:rsid w:val="00A27BB7"/>
    <w:rsid w:val="00A32483"/>
    <w:rsid w:val="00A338AC"/>
    <w:rsid w:val="00A367F1"/>
    <w:rsid w:val="00A373BB"/>
    <w:rsid w:val="00A37A24"/>
    <w:rsid w:val="00A40F0D"/>
    <w:rsid w:val="00A43C15"/>
    <w:rsid w:val="00A474EE"/>
    <w:rsid w:val="00A515F0"/>
    <w:rsid w:val="00A51643"/>
    <w:rsid w:val="00A54491"/>
    <w:rsid w:val="00A55D6F"/>
    <w:rsid w:val="00A567CB"/>
    <w:rsid w:val="00A608C8"/>
    <w:rsid w:val="00A610B3"/>
    <w:rsid w:val="00A61BF5"/>
    <w:rsid w:val="00A637A3"/>
    <w:rsid w:val="00A641B1"/>
    <w:rsid w:val="00A6516F"/>
    <w:rsid w:val="00A65C98"/>
    <w:rsid w:val="00A66D64"/>
    <w:rsid w:val="00A67C12"/>
    <w:rsid w:val="00A71232"/>
    <w:rsid w:val="00A725F1"/>
    <w:rsid w:val="00A74C2C"/>
    <w:rsid w:val="00A75648"/>
    <w:rsid w:val="00A75E8D"/>
    <w:rsid w:val="00A76CFC"/>
    <w:rsid w:val="00A80AB7"/>
    <w:rsid w:val="00A81832"/>
    <w:rsid w:val="00A81B3B"/>
    <w:rsid w:val="00A82B46"/>
    <w:rsid w:val="00A9241F"/>
    <w:rsid w:val="00A95CBB"/>
    <w:rsid w:val="00AA128D"/>
    <w:rsid w:val="00AA241E"/>
    <w:rsid w:val="00AA249A"/>
    <w:rsid w:val="00AA2F0F"/>
    <w:rsid w:val="00AA516D"/>
    <w:rsid w:val="00AA786C"/>
    <w:rsid w:val="00AB120B"/>
    <w:rsid w:val="00AB191F"/>
    <w:rsid w:val="00AB1E37"/>
    <w:rsid w:val="00AB36F2"/>
    <w:rsid w:val="00AB372E"/>
    <w:rsid w:val="00AB3F1B"/>
    <w:rsid w:val="00AB468F"/>
    <w:rsid w:val="00AB4F71"/>
    <w:rsid w:val="00AB636D"/>
    <w:rsid w:val="00AB6EE6"/>
    <w:rsid w:val="00AC2654"/>
    <w:rsid w:val="00AC26E9"/>
    <w:rsid w:val="00AC79AF"/>
    <w:rsid w:val="00AD6EC0"/>
    <w:rsid w:val="00AD7F57"/>
    <w:rsid w:val="00AE04B6"/>
    <w:rsid w:val="00AE194F"/>
    <w:rsid w:val="00AE2E3F"/>
    <w:rsid w:val="00AF04F6"/>
    <w:rsid w:val="00AF0585"/>
    <w:rsid w:val="00AF1386"/>
    <w:rsid w:val="00AF5328"/>
    <w:rsid w:val="00AF5D83"/>
    <w:rsid w:val="00AF74E4"/>
    <w:rsid w:val="00B01FCF"/>
    <w:rsid w:val="00B0497E"/>
    <w:rsid w:val="00B052F7"/>
    <w:rsid w:val="00B06A66"/>
    <w:rsid w:val="00B07A2D"/>
    <w:rsid w:val="00B129C5"/>
    <w:rsid w:val="00B12B60"/>
    <w:rsid w:val="00B161E1"/>
    <w:rsid w:val="00B16336"/>
    <w:rsid w:val="00B20DA5"/>
    <w:rsid w:val="00B211B8"/>
    <w:rsid w:val="00B22230"/>
    <w:rsid w:val="00B22AE5"/>
    <w:rsid w:val="00B240FE"/>
    <w:rsid w:val="00B24A28"/>
    <w:rsid w:val="00B25045"/>
    <w:rsid w:val="00B33047"/>
    <w:rsid w:val="00B356F7"/>
    <w:rsid w:val="00B360D1"/>
    <w:rsid w:val="00B36EA7"/>
    <w:rsid w:val="00B3775D"/>
    <w:rsid w:val="00B37F35"/>
    <w:rsid w:val="00B400B5"/>
    <w:rsid w:val="00B4088D"/>
    <w:rsid w:val="00B41115"/>
    <w:rsid w:val="00B42E19"/>
    <w:rsid w:val="00B4382E"/>
    <w:rsid w:val="00B442D5"/>
    <w:rsid w:val="00B447BE"/>
    <w:rsid w:val="00B454EE"/>
    <w:rsid w:val="00B50754"/>
    <w:rsid w:val="00B55134"/>
    <w:rsid w:val="00B61839"/>
    <w:rsid w:val="00B619FD"/>
    <w:rsid w:val="00B62217"/>
    <w:rsid w:val="00B626BE"/>
    <w:rsid w:val="00B62AF4"/>
    <w:rsid w:val="00B63393"/>
    <w:rsid w:val="00B63F04"/>
    <w:rsid w:val="00B641C5"/>
    <w:rsid w:val="00B64F6F"/>
    <w:rsid w:val="00B65939"/>
    <w:rsid w:val="00B65F2F"/>
    <w:rsid w:val="00B6670B"/>
    <w:rsid w:val="00B72CA7"/>
    <w:rsid w:val="00B756DB"/>
    <w:rsid w:val="00B76E8E"/>
    <w:rsid w:val="00B806A9"/>
    <w:rsid w:val="00B80DAC"/>
    <w:rsid w:val="00B826ED"/>
    <w:rsid w:val="00B82A1A"/>
    <w:rsid w:val="00B840CB"/>
    <w:rsid w:val="00B921B9"/>
    <w:rsid w:val="00B9475D"/>
    <w:rsid w:val="00B96E17"/>
    <w:rsid w:val="00BA00EC"/>
    <w:rsid w:val="00BA05E6"/>
    <w:rsid w:val="00BA12EB"/>
    <w:rsid w:val="00BA21D6"/>
    <w:rsid w:val="00BA2C58"/>
    <w:rsid w:val="00BA66F3"/>
    <w:rsid w:val="00BA7232"/>
    <w:rsid w:val="00BB15BD"/>
    <w:rsid w:val="00BB3AFD"/>
    <w:rsid w:val="00BB68B7"/>
    <w:rsid w:val="00BC19F8"/>
    <w:rsid w:val="00BC2D05"/>
    <w:rsid w:val="00BC3CBF"/>
    <w:rsid w:val="00BC59D3"/>
    <w:rsid w:val="00BC6164"/>
    <w:rsid w:val="00BC6AA5"/>
    <w:rsid w:val="00BC6FB0"/>
    <w:rsid w:val="00BC70BA"/>
    <w:rsid w:val="00BD121E"/>
    <w:rsid w:val="00BD49ED"/>
    <w:rsid w:val="00BD59AB"/>
    <w:rsid w:val="00BE0737"/>
    <w:rsid w:val="00BE0951"/>
    <w:rsid w:val="00BE321B"/>
    <w:rsid w:val="00BE3959"/>
    <w:rsid w:val="00BE41B8"/>
    <w:rsid w:val="00BE733E"/>
    <w:rsid w:val="00BF366F"/>
    <w:rsid w:val="00BF369E"/>
    <w:rsid w:val="00BF6023"/>
    <w:rsid w:val="00BF69C8"/>
    <w:rsid w:val="00C00B38"/>
    <w:rsid w:val="00C03742"/>
    <w:rsid w:val="00C03CD6"/>
    <w:rsid w:val="00C07AF5"/>
    <w:rsid w:val="00C13276"/>
    <w:rsid w:val="00C134F2"/>
    <w:rsid w:val="00C14860"/>
    <w:rsid w:val="00C15C52"/>
    <w:rsid w:val="00C15ED7"/>
    <w:rsid w:val="00C2205B"/>
    <w:rsid w:val="00C22668"/>
    <w:rsid w:val="00C2378D"/>
    <w:rsid w:val="00C264AB"/>
    <w:rsid w:val="00C3007D"/>
    <w:rsid w:val="00C3264B"/>
    <w:rsid w:val="00C33DC6"/>
    <w:rsid w:val="00C378FC"/>
    <w:rsid w:val="00C37DCA"/>
    <w:rsid w:val="00C403B9"/>
    <w:rsid w:val="00C40B90"/>
    <w:rsid w:val="00C51BA6"/>
    <w:rsid w:val="00C525F8"/>
    <w:rsid w:val="00C52CDC"/>
    <w:rsid w:val="00C54C11"/>
    <w:rsid w:val="00C57002"/>
    <w:rsid w:val="00C600DE"/>
    <w:rsid w:val="00C61096"/>
    <w:rsid w:val="00C6126C"/>
    <w:rsid w:val="00C61D39"/>
    <w:rsid w:val="00C62D0D"/>
    <w:rsid w:val="00C63DC5"/>
    <w:rsid w:val="00C65DD1"/>
    <w:rsid w:val="00C6653F"/>
    <w:rsid w:val="00C7057C"/>
    <w:rsid w:val="00C71033"/>
    <w:rsid w:val="00C720EA"/>
    <w:rsid w:val="00C762E8"/>
    <w:rsid w:val="00C80ECE"/>
    <w:rsid w:val="00C80EDD"/>
    <w:rsid w:val="00C83A1A"/>
    <w:rsid w:val="00C858D2"/>
    <w:rsid w:val="00C85C8C"/>
    <w:rsid w:val="00C8696D"/>
    <w:rsid w:val="00C879B1"/>
    <w:rsid w:val="00C91472"/>
    <w:rsid w:val="00C91A2F"/>
    <w:rsid w:val="00C91C0B"/>
    <w:rsid w:val="00C93F57"/>
    <w:rsid w:val="00C95A1E"/>
    <w:rsid w:val="00C96526"/>
    <w:rsid w:val="00C96D99"/>
    <w:rsid w:val="00CA0607"/>
    <w:rsid w:val="00CA12F8"/>
    <w:rsid w:val="00CA1E60"/>
    <w:rsid w:val="00CA24BF"/>
    <w:rsid w:val="00CA4155"/>
    <w:rsid w:val="00CA57B3"/>
    <w:rsid w:val="00CA7819"/>
    <w:rsid w:val="00CB4FE4"/>
    <w:rsid w:val="00CB51DE"/>
    <w:rsid w:val="00CB7CB7"/>
    <w:rsid w:val="00CC1891"/>
    <w:rsid w:val="00CC216F"/>
    <w:rsid w:val="00CC22E3"/>
    <w:rsid w:val="00CC3C38"/>
    <w:rsid w:val="00CC5E5F"/>
    <w:rsid w:val="00CC6112"/>
    <w:rsid w:val="00CC7535"/>
    <w:rsid w:val="00CC7B27"/>
    <w:rsid w:val="00CC7FBA"/>
    <w:rsid w:val="00CD0909"/>
    <w:rsid w:val="00CD274D"/>
    <w:rsid w:val="00CD3691"/>
    <w:rsid w:val="00CD3FB2"/>
    <w:rsid w:val="00CD4009"/>
    <w:rsid w:val="00CD670D"/>
    <w:rsid w:val="00CD6A3E"/>
    <w:rsid w:val="00CD6B19"/>
    <w:rsid w:val="00CD7C69"/>
    <w:rsid w:val="00CE4180"/>
    <w:rsid w:val="00CE42E9"/>
    <w:rsid w:val="00CF089C"/>
    <w:rsid w:val="00CF2DE6"/>
    <w:rsid w:val="00CF4377"/>
    <w:rsid w:val="00CF4D88"/>
    <w:rsid w:val="00CF603E"/>
    <w:rsid w:val="00D00E45"/>
    <w:rsid w:val="00D011E3"/>
    <w:rsid w:val="00D01CDC"/>
    <w:rsid w:val="00D041CB"/>
    <w:rsid w:val="00D060AF"/>
    <w:rsid w:val="00D06644"/>
    <w:rsid w:val="00D07F18"/>
    <w:rsid w:val="00D11153"/>
    <w:rsid w:val="00D118A5"/>
    <w:rsid w:val="00D1252B"/>
    <w:rsid w:val="00D14B71"/>
    <w:rsid w:val="00D14E73"/>
    <w:rsid w:val="00D15ED1"/>
    <w:rsid w:val="00D21728"/>
    <w:rsid w:val="00D23E7D"/>
    <w:rsid w:val="00D25BFE"/>
    <w:rsid w:val="00D2630D"/>
    <w:rsid w:val="00D33DBF"/>
    <w:rsid w:val="00D3614D"/>
    <w:rsid w:val="00D400AD"/>
    <w:rsid w:val="00D40255"/>
    <w:rsid w:val="00D40288"/>
    <w:rsid w:val="00D41116"/>
    <w:rsid w:val="00D44B0C"/>
    <w:rsid w:val="00D44C9D"/>
    <w:rsid w:val="00D460E5"/>
    <w:rsid w:val="00D46249"/>
    <w:rsid w:val="00D50B1C"/>
    <w:rsid w:val="00D52664"/>
    <w:rsid w:val="00D52C47"/>
    <w:rsid w:val="00D52EC7"/>
    <w:rsid w:val="00D56693"/>
    <w:rsid w:val="00D56925"/>
    <w:rsid w:val="00D56DA7"/>
    <w:rsid w:val="00D57D31"/>
    <w:rsid w:val="00D60470"/>
    <w:rsid w:val="00D62778"/>
    <w:rsid w:val="00D631DD"/>
    <w:rsid w:val="00D64364"/>
    <w:rsid w:val="00D655A0"/>
    <w:rsid w:val="00D667E5"/>
    <w:rsid w:val="00D7186E"/>
    <w:rsid w:val="00D76A75"/>
    <w:rsid w:val="00D76AB0"/>
    <w:rsid w:val="00D770C2"/>
    <w:rsid w:val="00D77E92"/>
    <w:rsid w:val="00D80A97"/>
    <w:rsid w:val="00D810F9"/>
    <w:rsid w:val="00D81EF0"/>
    <w:rsid w:val="00D82371"/>
    <w:rsid w:val="00D825D0"/>
    <w:rsid w:val="00D83AD1"/>
    <w:rsid w:val="00D84755"/>
    <w:rsid w:val="00D84C1A"/>
    <w:rsid w:val="00D86099"/>
    <w:rsid w:val="00D86856"/>
    <w:rsid w:val="00D87317"/>
    <w:rsid w:val="00D91B89"/>
    <w:rsid w:val="00D92838"/>
    <w:rsid w:val="00D94A2C"/>
    <w:rsid w:val="00D95811"/>
    <w:rsid w:val="00D9591C"/>
    <w:rsid w:val="00D96261"/>
    <w:rsid w:val="00D9638C"/>
    <w:rsid w:val="00DA0286"/>
    <w:rsid w:val="00DA0724"/>
    <w:rsid w:val="00DA22C5"/>
    <w:rsid w:val="00DA37C1"/>
    <w:rsid w:val="00DA3D2B"/>
    <w:rsid w:val="00DA4173"/>
    <w:rsid w:val="00DA4F17"/>
    <w:rsid w:val="00DB119E"/>
    <w:rsid w:val="00DB3EE7"/>
    <w:rsid w:val="00DB6476"/>
    <w:rsid w:val="00DB78C7"/>
    <w:rsid w:val="00DC2168"/>
    <w:rsid w:val="00DC40C9"/>
    <w:rsid w:val="00DD1C79"/>
    <w:rsid w:val="00DD3399"/>
    <w:rsid w:val="00DD38B6"/>
    <w:rsid w:val="00DD5FF5"/>
    <w:rsid w:val="00DE0A27"/>
    <w:rsid w:val="00DE16FC"/>
    <w:rsid w:val="00DE1C61"/>
    <w:rsid w:val="00DE2B20"/>
    <w:rsid w:val="00DE30FC"/>
    <w:rsid w:val="00DE7CCD"/>
    <w:rsid w:val="00DF042A"/>
    <w:rsid w:val="00DF51B9"/>
    <w:rsid w:val="00DF5D9B"/>
    <w:rsid w:val="00DF7BFB"/>
    <w:rsid w:val="00E000BB"/>
    <w:rsid w:val="00E006C0"/>
    <w:rsid w:val="00E021C6"/>
    <w:rsid w:val="00E02FE3"/>
    <w:rsid w:val="00E04412"/>
    <w:rsid w:val="00E06269"/>
    <w:rsid w:val="00E065C3"/>
    <w:rsid w:val="00E1074F"/>
    <w:rsid w:val="00E13190"/>
    <w:rsid w:val="00E132E8"/>
    <w:rsid w:val="00E1385E"/>
    <w:rsid w:val="00E138AF"/>
    <w:rsid w:val="00E13A65"/>
    <w:rsid w:val="00E162BC"/>
    <w:rsid w:val="00E20F35"/>
    <w:rsid w:val="00E236DC"/>
    <w:rsid w:val="00E250EA"/>
    <w:rsid w:val="00E26164"/>
    <w:rsid w:val="00E33F21"/>
    <w:rsid w:val="00E3551D"/>
    <w:rsid w:val="00E4234A"/>
    <w:rsid w:val="00E423AF"/>
    <w:rsid w:val="00E4600D"/>
    <w:rsid w:val="00E540B5"/>
    <w:rsid w:val="00E64184"/>
    <w:rsid w:val="00E6432F"/>
    <w:rsid w:val="00E66BE5"/>
    <w:rsid w:val="00E67278"/>
    <w:rsid w:val="00E6730D"/>
    <w:rsid w:val="00E7165F"/>
    <w:rsid w:val="00E71E6C"/>
    <w:rsid w:val="00E731FB"/>
    <w:rsid w:val="00E773DC"/>
    <w:rsid w:val="00E807F8"/>
    <w:rsid w:val="00E809B1"/>
    <w:rsid w:val="00E8204B"/>
    <w:rsid w:val="00E82A01"/>
    <w:rsid w:val="00E845E9"/>
    <w:rsid w:val="00E85825"/>
    <w:rsid w:val="00E87CE0"/>
    <w:rsid w:val="00E908DC"/>
    <w:rsid w:val="00E91D39"/>
    <w:rsid w:val="00E921E0"/>
    <w:rsid w:val="00E939E7"/>
    <w:rsid w:val="00E94EF4"/>
    <w:rsid w:val="00E95DE7"/>
    <w:rsid w:val="00E973CB"/>
    <w:rsid w:val="00EA0F94"/>
    <w:rsid w:val="00EA1F85"/>
    <w:rsid w:val="00EA2C3B"/>
    <w:rsid w:val="00EA3655"/>
    <w:rsid w:val="00EA3CFA"/>
    <w:rsid w:val="00EA3FD9"/>
    <w:rsid w:val="00EA742A"/>
    <w:rsid w:val="00EB0B2F"/>
    <w:rsid w:val="00EB0C5F"/>
    <w:rsid w:val="00EB11AA"/>
    <w:rsid w:val="00EB354F"/>
    <w:rsid w:val="00EB3B85"/>
    <w:rsid w:val="00EB3D94"/>
    <w:rsid w:val="00EB4671"/>
    <w:rsid w:val="00EB49F6"/>
    <w:rsid w:val="00EB60C0"/>
    <w:rsid w:val="00EB62C9"/>
    <w:rsid w:val="00EB75BF"/>
    <w:rsid w:val="00EC0A66"/>
    <w:rsid w:val="00EC2730"/>
    <w:rsid w:val="00EC3D6A"/>
    <w:rsid w:val="00EC7695"/>
    <w:rsid w:val="00ED40EC"/>
    <w:rsid w:val="00ED50D0"/>
    <w:rsid w:val="00ED741A"/>
    <w:rsid w:val="00ED7DBF"/>
    <w:rsid w:val="00EE009D"/>
    <w:rsid w:val="00EE10B0"/>
    <w:rsid w:val="00EE141A"/>
    <w:rsid w:val="00EE2395"/>
    <w:rsid w:val="00EE3B8B"/>
    <w:rsid w:val="00EE4D34"/>
    <w:rsid w:val="00EE5188"/>
    <w:rsid w:val="00EE55DF"/>
    <w:rsid w:val="00EF22DC"/>
    <w:rsid w:val="00EF3EAE"/>
    <w:rsid w:val="00EF3F35"/>
    <w:rsid w:val="00EF5BDD"/>
    <w:rsid w:val="00EF628B"/>
    <w:rsid w:val="00F01AC6"/>
    <w:rsid w:val="00F0238A"/>
    <w:rsid w:val="00F03009"/>
    <w:rsid w:val="00F04034"/>
    <w:rsid w:val="00F040A6"/>
    <w:rsid w:val="00F1087E"/>
    <w:rsid w:val="00F11509"/>
    <w:rsid w:val="00F1207C"/>
    <w:rsid w:val="00F13AE6"/>
    <w:rsid w:val="00F1720E"/>
    <w:rsid w:val="00F21609"/>
    <w:rsid w:val="00F21A10"/>
    <w:rsid w:val="00F225D0"/>
    <w:rsid w:val="00F22912"/>
    <w:rsid w:val="00F22D70"/>
    <w:rsid w:val="00F22DB3"/>
    <w:rsid w:val="00F23CDA"/>
    <w:rsid w:val="00F269D9"/>
    <w:rsid w:val="00F271EC"/>
    <w:rsid w:val="00F27A1F"/>
    <w:rsid w:val="00F3460F"/>
    <w:rsid w:val="00F36098"/>
    <w:rsid w:val="00F36DA9"/>
    <w:rsid w:val="00F379E8"/>
    <w:rsid w:val="00F37D82"/>
    <w:rsid w:val="00F412A0"/>
    <w:rsid w:val="00F41A63"/>
    <w:rsid w:val="00F442F1"/>
    <w:rsid w:val="00F46810"/>
    <w:rsid w:val="00F4790F"/>
    <w:rsid w:val="00F47FA2"/>
    <w:rsid w:val="00F50BC0"/>
    <w:rsid w:val="00F52482"/>
    <w:rsid w:val="00F547EB"/>
    <w:rsid w:val="00F55E1C"/>
    <w:rsid w:val="00F564EF"/>
    <w:rsid w:val="00F600E4"/>
    <w:rsid w:val="00F603D2"/>
    <w:rsid w:val="00F60FDB"/>
    <w:rsid w:val="00F611CE"/>
    <w:rsid w:val="00F64E54"/>
    <w:rsid w:val="00F65B45"/>
    <w:rsid w:val="00F65B5E"/>
    <w:rsid w:val="00F66A8C"/>
    <w:rsid w:val="00F67511"/>
    <w:rsid w:val="00F678FC"/>
    <w:rsid w:val="00F67C59"/>
    <w:rsid w:val="00F7034C"/>
    <w:rsid w:val="00F72B08"/>
    <w:rsid w:val="00F734AB"/>
    <w:rsid w:val="00F76E46"/>
    <w:rsid w:val="00F8207F"/>
    <w:rsid w:val="00F8286A"/>
    <w:rsid w:val="00F83C03"/>
    <w:rsid w:val="00F8428B"/>
    <w:rsid w:val="00F846C6"/>
    <w:rsid w:val="00F86CC1"/>
    <w:rsid w:val="00F90BFC"/>
    <w:rsid w:val="00F912C1"/>
    <w:rsid w:val="00F92CF9"/>
    <w:rsid w:val="00F93B96"/>
    <w:rsid w:val="00F970E8"/>
    <w:rsid w:val="00FA0D84"/>
    <w:rsid w:val="00FA4267"/>
    <w:rsid w:val="00FA5669"/>
    <w:rsid w:val="00FA6578"/>
    <w:rsid w:val="00FB0E06"/>
    <w:rsid w:val="00FB61E6"/>
    <w:rsid w:val="00FC3F71"/>
    <w:rsid w:val="00FC41AB"/>
    <w:rsid w:val="00FC4800"/>
    <w:rsid w:val="00FC5A7C"/>
    <w:rsid w:val="00FC5B8E"/>
    <w:rsid w:val="00FC5F66"/>
    <w:rsid w:val="00FD0AD4"/>
    <w:rsid w:val="00FD18D4"/>
    <w:rsid w:val="00FD2BE3"/>
    <w:rsid w:val="00FD3C3D"/>
    <w:rsid w:val="00FD65BE"/>
    <w:rsid w:val="00FD765F"/>
    <w:rsid w:val="00FE3BB4"/>
    <w:rsid w:val="00FE5892"/>
    <w:rsid w:val="00FE6EE7"/>
    <w:rsid w:val="00FF1626"/>
    <w:rsid w:val="00FF2E68"/>
    <w:rsid w:val="00FF3125"/>
    <w:rsid w:val="00FF353A"/>
    <w:rsid w:val="00FF3E83"/>
    <w:rsid w:val="00FF504F"/>
    <w:rsid w:val="00FF5BBA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</o:shapelayout>
  </w:shapeDefaults>
  <w:decimalSymbol w:val="."/>
  <w:listSeparator w:val=","/>
  <w14:docId w14:val="0791D7ED"/>
  <w15:chartTrackingRefBased/>
  <w15:docId w15:val="{5FA5A10A-DFEF-40F4-94D4-3645C8C1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宋体" w:hAnsi="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normal"/>
    <w:qFormat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styleId="1">
    <w:name w:val="heading 1"/>
    <w:aliases w:val="heading 1"/>
    <w:basedOn w:val="a"/>
    <w:next w:val="a0"/>
    <w:qFormat/>
    <w:pPr>
      <w:keepNext/>
      <w:keepLines/>
      <w:numPr>
        <w:numId w:val="1"/>
      </w:numPr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2">
    <w:name w:val="heading 2"/>
    <w:aliases w:val="heading 2"/>
    <w:basedOn w:val="a0"/>
    <w:next w:val="a0"/>
    <w:link w:val="20"/>
    <w:qFormat/>
    <w:pPr>
      <w:keepNext/>
      <w:keepLines/>
      <w:pageBreakBefore/>
      <w:numPr>
        <w:ilvl w:val="1"/>
        <w:numId w:val="1"/>
      </w:numPr>
      <w:pBdr>
        <w:top w:val="single" w:sz="48" w:space="4" w:color="auto"/>
      </w:pBdr>
      <w:tabs>
        <w:tab w:val="left" w:pos="400"/>
      </w:tabs>
      <w:outlineLvl w:val="1"/>
    </w:pPr>
    <w:rPr>
      <w:b/>
      <w:sz w:val="28"/>
      <w:lang w:val="x-none" w:eastAsia="x-none"/>
    </w:rPr>
  </w:style>
  <w:style w:type="paragraph" w:styleId="3">
    <w:name w:val="heading 3"/>
    <w:aliases w:val="heading 3"/>
    <w:basedOn w:val="a0"/>
    <w:next w:val="a0"/>
    <w:link w:val="30"/>
    <w:qFormat/>
    <w:pPr>
      <w:keepNext/>
      <w:keepLines/>
      <w:numPr>
        <w:ilvl w:val="2"/>
        <w:numId w:val="1"/>
      </w:numPr>
      <w:tabs>
        <w:tab w:val="clear" w:pos="5105"/>
        <w:tab w:val="left" w:pos="600"/>
      </w:tabs>
      <w:ind w:left="0" w:firstLine="0"/>
      <w:outlineLvl w:val="2"/>
    </w:pPr>
    <w:rPr>
      <w:b/>
      <w:sz w:val="24"/>
      <w:lang w:val="x-none" w:eastAsia="x-none"/>
    </w:rPr>
  </w:style>
  <w:style w:type="paragraph" w:styleId="4">
    <w:name w:val="heading 4"/>
    <w:aliases w:val="heading 4"/>
    <w:basedOn w:val="a0"/>
    <w:next w:val="a0"/>
    <w:link w:val="40"/>
    <w:qFormat/>
    <w:pPr>
      <w:keepNext/>
      <w:keepLines/>
      <w:numPr>
        <w:ilvl w:val="3"/>
        <w:numId w:val="1"/>
      </w:numPr>
      <w:pBdr>
        <w:bottom w:val="single" w:sz="6" w:space="1" w:color="auto"/>
      </w:pBdr>
      <w:tabs>
        <w:tab w:val="clear" w:pos="1865"/>
        <w:tab w:val="right" w:pos="3200"/>
      </w:tabs>
      <w:spacing w:before="240" w:after="0"/>
      <w:ind w:left="2517" w:firstLine="0"/>
      <w:outlineLvl w:val="3"/>
    </w:pPr>
    <w:rPr>
      <w:b/>
      <w:lang w:val="x-none" w:eastAsia="x-none"/>
    </w:rPr>
  </w:style>
  <w:style w:type="paragraph" w:styleId="5">
    <w:name w:val="heading 5"/>
    <w:aliases w:val="heading 5"/>
    <w:basedOn w:val="a0"/>
    <w:next w:val="a0"/>
    <w:qFormat/>
    <w:pPr>
      <w:keepNext/>
      <w:keepLines/>
      <w:outlineLvl w:val="4"/>
    </w:pPr>
    <w:rPr>
      <w:b/>
      <w:i/>
    </w:rPr>
  </w:style>
  <w:style w:type="paragraph" w:styleId="6">
    <w:name w:val="heading 6"/>
    <w:basedOn w:val="a"/>
    <w:next w:val="a"/>
    <w:qFormat/>
    <w:pPr>
      <w:ind w:left="720"/>
      <w:outlineLvl w:val="5"/>
    </w:pPr>
    <w:rPr>
      <w:rFonts w:ascii="Times" w:hAnsi="Times"/>
      <w:u w:val="single"/>
    </w:rPr>
  </w:style>
  <w:style w:type="paragraph" w:styleId="7">
    <w:name w:val="heading 7"/>
    <w:basedOn w:val="a"/>
    <w:next w:val="a"/>
    <w:qFormat/>
    <w:pPr>
      <w:ind w:left="720"/>
      <w:outlineLvl w:val="6"/>
    </w:pPr>
    <w:rPr>
      <w:rFonts w:ascii="Times" w:hAnsi="Times"/>
      <w:i/>
    </w:rPr>
  </w:style>
  <w:style w:type="paragraph" w:styleId="8">
    <w:name w:val="heading 8"/>
    <w:basedOn w:val="a"/>
    <w:next w:val="a"/>
    <w:qFormat/>
    <w:pPr>
      <w:ind w:left="720"/>
      <w:outlineLvl w:val="7"/>
    </w:pPr>
    <w:rPr>
      <w:rFonts w:ascii="Times" w:hAnsi="Times"/>
      <w:i/>
    </w:rPr>
  </w:style>
  <w:style w:type="paragraph" w:styleId="9">
    <w:name w:val="heading 9"/>
    <w:basedOn w:val="a"/>
    <w:next w:val="a"/>
    <w:qFormat/>
    <w:pPr>
      <w:ind w:left="720"/>
      <w:outlineLvl w:val="8"/>
    </w:pPr>
    <w:rPr>
      <w:rFonts w:ascii="Times" w:hAnsi="Times"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aliases w:val="body text,????,?y????×?,?y????,?y?????,?y????¡Á?,?y?????¡Á?,?y???,?y???????¨¬?¡§|?,?y????????¡§???¡ì|?,?y?????¡§¡é?,?y?????¨¢?,body text(Formal),bt,建议书标准,contents,Viñeta,Texto independiente,body tesx,t,Body Text(ch),EHPT,Body Text2,?y???????,??2,?"/>
    <w:basedOn w:val="a"/>
    <w:link w:val="a4"/>
    <w:pPr>
      <w:spacing w:before="120" w:after="120"/>
      <w:ind w:left="2520"/>
    </w:pPr>
  </w:style>
  <w:style w:type="character" w:customStyle="1" w:styleId="30">
    <w:name w:val="标题 3 字符"/>
    <w:aliases w:val="heading 3 字符"/>
    <w:link w:val="3"/>
    <w:rsid w:val="00D56DA7"/>
    <w:rPr>
      <w:rFonts w:ascii="Book Antiqua" w:hAnsi="Book Antiqua"/>
      <w:b/>
      <w:sz w:val="24"/>
    </w:rPr>
  </w:style>
  <w:style w:type="paragraph" w:customStyle="1" w:styleId="50">
    <w:name w:val="目录 5"/>
    <w:basedOn w:val="a"/>
    <w:next w:val="a"/>
    <w:semiHidden/>
    <w:pPr>
      <w:tabs>
        <w:tab w:val="right" w:leader="dot" w:pos="10080"/>
      </w:tabs>
      <w:ind w:left="3600"/>
    </w:pPr>
    <w:rPr>
      <w:sz w:val="18"/>
    </w:rPr>
  </w:style>
  <w:style w:type="paragraph" w:customStyle="1" w:styleId="Checklist-X">
    <w:name w:val="Checklist-X"/>
    <w:basedOn w:val="Checklist"/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a0"/>
    <w:pPr>
      <w:keepLines/>
      <w:spacing w:before="60" w:after="60"/>
      <w:ind w:left="3096" w:hanging="216"/>
    </w:pPr>
  </w:style>
  <w:style w:type="paragraph" w:customStyle="1" w:styleId="31">
    <w:name w:val="目录 3"/>
    <w:basedOn w:val="a"/>
    <w:next w:val="a"/>
    <w:uiPriority w:val="39"/>
    <w:pPr>
      <w:tabs>
        <w:tab w:val="right" w:leader="dot" w:pos="10080"/>
      </w:tabs>
      <w:ind w:left="2880"/>
    </w:pPr>
  </w:style>
  <w:style w:type="paragraph" w:customStyle="1" w:styleId="21">
    <w:name w:val="目录 2"/>
    <w:basedOn w:val="a"/>
    <w:next w:val="a"/>
    <w:uiPriority w:val="39"/>
    <w:pPr>
      <w:tabs>
        <w:tab w:val="right" w:leader="dot" w:pos="10080"/>
      </w:tabs>
      <w:spacing w:before="120" w:after="120"/>
      <w:ind w:left="2520"/>
    </w:pPr>
  </w:style>
  <w:style w:type="paragraph" w:customStyle="1" w:styleId="10">
    <w:name w:val="目录 1"/>
    <w:basedOn w:val="a"/>
    <w:next w:val="a"/>
    <w:semiHidden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a5">
    <w:name w:val="footer"/>
    <w:basedOn w:val="a"/>
    <w:pPr>
      <w:tabs>
        <w:tab w:val="right" w:pos="7920"/>
      </w:tabs>
    </w:pPr>
    <w:rPr>
      <w:sz w:val="16"/>
    </w:rPr>
  </w:style>
  <w:style w:type="paragraph" w:styleId="a6">
    <w:name w:val="header"/>
    <w:basedOn w:val="a"/>
    <w:pPr>
      <w:tabs>
        <w:tab w:val="right" w:pos="10080"/>
      </w:tabs>
    </w:pPr>
    <w:rPr>
      <w:sz w:val="16"/>
    </w:rPr>
  </w:style>
  <w:style w:type="character" w:styleId="a7">
    <w:name w:val="footnote reference"/>
    <w:semiHidden/>
    <w:rPr>
      <w:position w:val="6"/>
      <w:sz w:val="16"/>
    </w:rPr>
  </w:style>
  <w:style w:type="paragraph" w:styleId="a8">
    <w:name w:val="footnote text"/>
    <w:basedOn w:val="a"/>
    <w:semiHidden/>
    <w:pPr>
      <w:spacing w:after="240"/>
      <w:ind w:hanging="720"/>
    </w:pPr>
  </w:style>
  <w:style w:type="paragraph" w:customStyle="1" w:styleId="hangingindent">
    <w:name w:val="hanging indent"/>
    <w:basedOn w:val="a0"/>
    <w:pPr>
      <w:keepLines/>
      <w:ind w:left="5400" w:hanging="2880"/>
    </w:pPr>
  </w:style>
  <w:style w:type="paragraph" w:customStyle="1" w:styleId="TableText">
    <w:name w:val="Table Text"/>
    <w:basedOn w:val="a"/>
    <w:link w:val="TableTextChar"/>
    <w:pPr>
      <w:keepLines/>
    </w:pPr>
    <w:rPr>
      <w:sz w:val="16"/>
    </w:rPr>
  </w:style>
  <w:style w:type="paragraph" w:customStyle="1" w:styleId="NumberList">
    <w:name w:val="Number List"/>
    <w:basedOn w:val="a0"/>
    <w:pPr>
      <w:spacing w:before="60" w:after="60"/>
      <w:ind w:left="3240" w:hanging="360"/>
    </w:pPr>
  </w:style>
  <w:style w:type="paragraph" w:customStyle="1" w:styleId="HeadingBar">
    <w:name w:val="Heading Bar"/>
    <w:basedOn w:val="a"/>
    <w:next w:val="3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InfoBox">
    <w:name w:val="Info Box"/>
    <w:basedOn w:val="a0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itleBar">
    <w:name w:val="Title Bar"/>
    <w:basedOn w:val="a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1">
    <w:name w:val="TOC 标题1"/>
    <w:basedOn w:val="a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ChapterTitle">
    <w:name w:val="Chapter Title"/>
    <w:basedOn w:val="a1"/>
  </w:style>
  <w:style w:type="paragraph" w:customStyle="1" w:styleId="Legal">
    <w:name w:val="Legal"/>
    <w:basedOn w:val="a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Note">
    <w:name w:val="Note"/>
    <w:basedOn w:val="a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styleId="a9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</w:rPr>
  </w:style>
  <w:style w:type="paragraph" w:customStyle="1" w:styleId="41">
    <w:name w:val="目录 4"/>
    <w:basedOn w:val="a"/>
    <w:next w:val="a"/>
    <w:semiHidden/>
    <w:pPr>
      <w:tabs>
        <w:tab w:val="right" w:leader="dot" w:pos="10080"/>
      </w:tabs>
      <w:ind w:left="3240"/>
    </w:pPr>
    <w:rPr>
      <w:sz w:val="18"/>
    </w:rPr>
  </w:style>
  <w:style w:type="paragraph" w:customStyle="1" w:styleId="Title-Major">
    <w:name w:val="Title-Major"/>
    <w:basedOn w:val="a"/>
    <w:rsid w:val="00C80EDD"/>
    <w:pPr>
      <w:keepLines/>
      <w:spacing w:after="120"/>
      <w:ind w:left="2520" w:right="720"/>
    </w:pPr>
    <w:rPr>
      <w:smallCaps/>
      <w:sz w:val="48"/>
    </w:rPr>
  </w:style>
  <w:style w:type="paragraph" w:customStyle="1" w:styleId="RouteTitle">
    <w:name w:val="Route Title"/>
    <w:basedOn w:val="a"/>
    <w:pPr>
      <w:keepLines/>
      <w:spacing w:after="120"/>
      <w:ind w:left="2520" w:right="720"/>
    </w:pPr>
    <w:rPr>
      <w:sz w:val="36"/>
    </w:rPr>
  </w:style>
  <w:style w:type="character" w:styleId="aa">
    <w:name w:val="page number"/>
    <w:basedOn w:val="a1"/>
  </w:style>
  <w:style w:type="paragraph" w:customStyle="1" w:styleId="60">
    <w:name w:val="目录 6"/>
    <w:basedOn w:val="a"/>
    <w:next w:val="a"/>
    <w:autoRedefine/>
    <w:semiHidden/>
    <w:pPr>
      <w:ind w:leftChars="1000" w:left="2100"/>
    </w:pPr>
  </w:style>
  <w:style w:type="paragraph" w:customStyle="1" w:styleId="70">
    <w:name w:val="目录 7"/>
    <w:basedOn w:val="a"/>
    <w:next w:val="a"/>
    <w:autoRedefine/>
    <w:semiHidden/>
    <w:pPr>
      <w:ind w:leftChars="1200" w:left="2520"/>
    </w:pPr>
  </w:style>
  <w:style w:type="paragraph" w:customStyle="1" w:styleId="80">
    <w:name w:val="目录 8"/>
    <w:basedOn w:val="a"/>
    <w:next w:val="a"/>
    <w:autoRedefine/>
    <w:semiHidden/>
    <w:pPr>
      <w:ind w:leftChars="1400" w:left="2940"/>
    </w:pPr>
  </w:style>
  <w:style w:type="paragraph" w:customStyle="1" w:styleId="90">
    <w:name w:val="目录 9"/>
    <w:basedOn w:val="a"/>
    <w:next w:val="a"/>
    <w:autoRedefine/>
    <w:semiHidden/>
    <w:pPr>
      <w:ind w:leftChars="1600" w:left="3360"/>
    </w:pPr>
  </w:style>
  <w:style w:type="paragraph" w:styleId="ab">
    <w:name w:val="Document Map"/>
    <w:basedOn w:val="a"/>
    <w:semiHidden/>
    <w:pPr>
      <w:shd w:val="clear" w:color="auto" w:fill="000080"/>
    </w:pPr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NoNum2">
    <w:name w:val="标题 NoNum 2"/>
    <w:basedOn w:val="2"/>
    <w:next w:val="a0"/>
    <w:pPr>
      <w:numPr>
        <w:ilvl w:val="0"/>
        <w:numId w:val="0"/>
      </w:numPr>
    </w:pPr>
  </w:style>
  <w:style w:type="paragraph" w:customStyle="1" w:styleId="NoNum3">
    <w:name w:val="标题 NoNum 3"/>
    <w:basedOn w:val="3"/>
    <w:next w:val="a0"/>
    <w:pPr>
      <w:numPr>
        <w:ilvl w:val="0"/>
        <w:numId w:val="0"/>
      </w:numPr>
    </w:pPr>
  </w:style>
  <w:style w:type="paragraph" w:styleId="ad">
    <w:name w:val="endnote text"/>
    <w:basedOn w:val="a"/>
    <w:semiHidden/>
    <w:rsid w:val="00AF74E4"/>
    <w:pPr>
      <w:overflowPunct/>
      <w:autoSpaceDE/>
      <w:autoSpaceDN/>
      <w:adjustRightInd/>
      <w:jc w:val="both"/>
      <w:textAlignment w:val="auto"/>
    </w:pPr>
    <w:rPr>
      <w:rFonts w:ascii="Times New Roman"/>
      <w:kern w:val="2"/>
      <w:sz w:val="21"/>
      <w:szCs w:val="24"/>
    </w:rPr>
  </w:style>
  <w:style w:type="character" w:customStyle="1" w:styleId="a4">
    <w:name w:val="正文文本 字符"/>
    <w:aliases w:val="body text 字符,???? 字符,?y????×? 字符,?y???? 字符,?y????? 字符,?y????¡Á? 字符,?y?????¡Á? 字符,?y??? 字符,?y???????¨¬?¡§|? 字符,?y????????¡§???¡ì|? 字符,?y?????¡§¡é? 字符,?y?????¨¢? 字符,body text(Formal) 字符,bt 字符,建议书标准 字符,contents 字符,Viñeta 字符,Texto independiente 字符"/>
    <w:link w:val="a0"/>
    <w:rsid w:val="00AF74E4"/>
    <w:rPr>
      <w:rFonts w:ascii="Book Antiqua" w:eastAsia="宋体" w:hAnsi="Book Antiqua"/>
      <w:lang w:val="en-US" w:eastAsia="zh-CN" w:bidi="ar-SA"/>
    </w:rPr>
  </w:style>
  <w:style w:type="character" w:customStyle="1" w:styleId="40">
    <w:name w:val="标题 4 字符"/>
    <w:aliases w:val="heading 4 字符"/>
    <w:link w:val="4"/>
    <w:rsid w:val="00D56DA7"/>
    <w:rPr>
      <w:rFonts w:ascii="Book Antiqua" w:hAnsi="Book Antiqua"/>
      <w:b/>
    </w:rPr>
  </w:style>
  <w:style w:type="character" w:customStyle="1" w:styleId="TableTextChar">
    <w:name w:val="Table Text Char"/>
    <w:link w:val="TableText"/>
    <w:rsid w:val="00D56DA7"/>
    <w:rPr>
      <w:rFonts w:ascii="Book Antiqua" w:eastAsia="宋体" w:hAnsi="Book Antiqua"/>
      <w:sz w:val="16"/>
      <w:lang w:val="en-US" w:eastAsia="zh-CN" w:bidi="ar-SA"/>
    </w:rPr>
  </w:style>
  <w:style w:type="paragraph" w:customStyle="1" w:styleId="22">
    <w:name w:val="标题2 无编号"/>
    <w:basedOn w:val="2"/>
    <w:rsid w:val="00D56DA7"/>
    <w:pPr>
      <w:numPr>
        <w:ilvl w:val="0"/>
        <w:numId w:val="0"/>
      </w:numPr>
    </w:pPr>
  </w:style>
  <w:style w:type="table" w:styleId="ae">
    <w:name w:val="Table Grid"/>
    <w:basedOn w:val="a2"/>
    <w:rsid w:val="00D56DA7"/>
    <w:pPr>
      <w:overflowPunct w:val="0"/>
      <w:autoSpaceDE w:val="0"/>
      <w:autoSpaceDN w:val="0"/>
      <w:adjustRightInd w:val="0"/>
      <w:textAlignment w:val="baseline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1CharCharCharCharCharChar1">
    <w:name w:val="Char Char Char Char Char Char Char Char Char Char Char1 Char Char Char Char Char Char1"/>
    <w:basedOn w:val="a"/>
    <w:autoRedefine/>
    <w:rsid w:val="00F13AE6"/>
    <w:pPr>
      <w:widowControl w:val="0"/>
      <w:overflowPunct/>
      <w:autoSpaceDE/>
      <w:autoSpaceDN/>
      <w:adjustRightInd/>
      <w:jc w:val="both"/>
      <w:textAlignment w:val="auto"/>
    </w:pPr>
    <w:rPr>
      <w:rFonts w:ascii="Tahoma" w:hAnsi="Tahoma"/>
      <w:kern w:val="2"/>
      <w:sz w:val="24"/>
      <w:szCs w:val="24"/>
    </w:rPr>
  </w:style>
  <w:style w:type="paragraph" w:customStyle="1" w:styleId="42">
    <w:name w:val="标题4（下线线）"/>
    <w:basedOn w:val="4"/>
    <w:autoRedefine/>
    <w:rsid w:val="00F13AE6"/>
    <w:pPr>
      <w:numPr>
        <w:ilvl w:val="0"/>
        <w:numId w:val="0"/>
      </w:numPr>
      <w:tabs>
        <w:tab w:val="clear" w:pos="3200"/>
        <w:tab w:val="center" w:pos="6480"/>
        <w:tab w:val="right" w:pos="10080"/>
      </w:tabs>
      <w:overflowPunct/>
      <w:autoSpaceDE/>
      <w:autoSpaceDN/>
      <w:adjustRightInd/>
      <w:ind w:leftChars="1168" w:left="2340" w:hangingChars="2" w:hanging="4"/>
      <w:textAlignment w:val="auto"/>
    </w:pPr>
  </w:style>
  <w:style w:type="character" w:customStyle="1" w:styleId="20">
    <w:name w:val="标题 2 字符"/>
    <w:aliases w:val="heading 2 字符"/>
    <w:link w:val="2"/>
    <w:rsid w:val="00F13AE6"/>
    <w:rPr>
      <w:rFonts w:ascii="Book Antiqua" w:hAnsi="Book Antiqua"/>
      <w:b/>
      <w:sz w:val="28"/>
    </w:rPr>
  </w:style>
  <w:style w:type="paragraph" w:customStyle="1" w:styleId="HD2">
    <w:name w:val="标题 HD 2"/>
    <w:basedOn w:val="2"/>
    <w:next w:val="a0"/>
    <w:autoRedefine/>
    <w:rsid w:val="001D051A"/>
    <w:pPr>
      <w:numPr>
        <w:ilvl w:val="0"/>
        <w:numId w:val="0"/>
      </w:numPr>
    </w:pPr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roject%20Files\SIE_ERP_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SIE_ERP_TEMPLATE.dot</Template>
  <TotalTime>8</TotalTime>
  <Pages>7</Pages>
  <Words>421</Words>
  <Characters>2402</Characters>
  <Application>Microsoft Office Word</Application>
  <DocSecurity>0</DocSecurity>
  <Lines>20</Lines>
  <Paragraphs>5</Paragraphs>
  <ScaleCrop>false</ScaleCrop>
  <Company>sie</Company>
  <LinksUpToDate>false</LinksUpToDate>
  <CharactersWithSpaces>2818</CharactersWithSpaces>
  <SharedDoc>false</SharedDoc>
  <HLinks>
    <vt:vector size="96" baseType="variant"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_Toc397415087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_Toc397415086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_Toc397415085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_Toc397415084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_Toc397415083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_Toc397415082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_Toc397415081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_Toc397415080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_Toc397415079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_Toc397415078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_Toc397415077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_Toc397415076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_Toc397415075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_Toc397415074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_Toc397415073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_Toc397415072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流程文档模板</dc:title>
  <dc:subject/>
  <dc:creator>Ray Jem</dc:creator>
  <cp:keywords/>
  <cp:lastModifiedBy>245982562@qq.com</cp:lastModifiedBy>
  <cp:revision>11</cp:revision>
  <cp:lastPrinted>2002-10-10T01:38:00Z</cp:lastPrinted>
  <dcterms:created xsi:type="dcterms:W3CDTF">2026-07-10T06:37:00Z</dcterms:created>
  <dcterms:modified xsi:type="dcterms:W3CDTF">2026-07-13T09:25:00Z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版本">
    <vt:lpwstr>1.0</vt:lpwstr>
  </property>
  <property fmtid="{D5CDD505-2E9C-101B-9397-08002B2CF9AE}" pid="3" name="文档控制码">
    <vt:lpwstr>SIE_TEMPLATE</vt:lpwstr>
  </property>
</Properties>
</file>