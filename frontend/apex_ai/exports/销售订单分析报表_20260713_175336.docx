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F60BA" w14:textId="77777777" w:rsidR="00D56DA7" w:rsidRPr="00BD31F1" w:rsidRDefault="00D56DA7" w:rsidP="00D56DA7">
      <w:pPr>
        <w:pStyle w:val="TitleBar"/>
      </w:pPr>
    </w:p>
    <w:p w14:paraId="1AFEA5ED" w14:textId="77777777" w:rsidR="00D83AD1" w:rsidRPr="00DD0254" w:rsidRDefault="00CF2DE6" w:rsidP="00010555">
      <w:pPr>
        <w:pStyle w:val="RouteTitle"/>
        <w:rPr>
          <w:rStyle w:val="HighlightedVariable"/>
          <w:rFonts w:ascii="宋体" w:hAnsi="宋体" w:hint="eastAsia"/>
          <w:b/>
          <w:sz w:val="44"/>
        </w:rPr>
      </w:pPr>
      <w:r>
        <w:t xml:space="preserve">OM (订单管理)</w:t>
      </w:r>
    </w:p>
    <w:p w14:paraId="36302D38" w14:textId="77777777" w:rsidR="00D83AD1" w:rsidRPr="006A7765" w:rsidRDefault="00CF2DE6" w:rsidP="00D83AD1">
      <w:pPr>
        <w:pStyle w:val="RouteTitle"/>
        <w:rPr>
          <w:rStyle w:val="HighlightedVariable"/>
          <w:rFonts w:ascii="宋体" w:hAnsi="宋体" w:cs="Arial" w:hint="eastAsia"/>
          <w:b/>
          <w:sz w:val="44"/>
          <w:szCs w:val="44"/>
        </w:rPr>
      </w:pPr>
      <w:r>
        <w:t xml:space="preserve">ERP系统</w:t>
      </w:r>
    </w:p>
    <w:p w14:paraId="7143990E" w14:textId="77777777" w:rsidR="00D83AD1" w:rsidRPr="00B3423A" w:rsidRDefault="00D83AD1" w:rsidP="00D83AD1">
      <w:pPr>
        <w:pStyle w:val="RouteTitle"/>
        <w:rPr>
          <w:rStyle w:val="HighlightedVariable"/>
          <w:rFonts w:ascii="宋体" w:hAnsi="宋体" w:cs="Arial" w:hint="eastAsia"/>
          <w:b/>
          <w:sz w:val="44"/>
          <w:szCs w:val="44"/>
        </w:rPr>
      </w:pPr>
      <w:r>
        <w:t>ERP</w:t>
      </w:r>
      <w:r>
        <w:t>管理信息系统</w:t>
      </w:r>
    </w:p>
    <w:p w14:paraId="49539483" w14:textId="77777777" w:rsidR="006159E3" w:rsidRDefault="00D83AD1" w:rsidP="00D83AD1">
      <w:pPr>
        <w:pStyle w:val="RouteTitle"/>
        <w:rPr>
          <w:rStyle w:val="HighlightedVariable"/>
          <w:rFonts w:ascii="宋体" w:hAnsi="宋体" w:cs="Arial" w:hint="eastAsia"/>
          <w:b/>
          <w:sz w:val="44"/>
          <w:szCs w:val="44"/>
        </w:rPr>
      </w:pPr>
      <w:r>
        <w:t>二次开发功能详细设计</w:t>
      </w:r>
    </w:p>
    <w:p w14:paraId="26754B1F" w14:textId="77777777" w:rsidR="00D83AD1" w:rsidRDefault="00D83AD1" w:rsidP="00D83AD1">
      <w:pPr>
        <w:pStyle w:val="RouteTitle"/>
        <w:rPr>
          <w:rStyle w:val="HighlightedVariable"/>
        </w:rPr>
      </w:pPr>
      <w:r>
        <w:t xml:space="preserve">销售订单分析报表</w:t>
      </w:r>
    </w:p>
    <w:p w14:paraId="7CCF9C74" w14:textId="77777777" w:rsidR="00D56DA7" w:rsidRPr="00CD4009" w:rsidRDefault="00D56DA7" w:rsidP="00D56DA7">
      <w:pPr>
        <w:pStyle w:val="a0"/>
      </w:pPr>
    </w:p>
    <w:p w14:paraId="43B2172F" w14:textId="77777777" w:rsidR="00D56DA7" w:rsidRPr="00CD4009" w:rsidRDefault="00D56DA7" w:rsidP="00D56DA7">
      <w:pPr>
        <w:pStyle w:val="a0"/>
      </w:pPr>
    </w:p>
    <w:p w14:paraId="22304875" w14:textId="77777777" w:rsidR="00D56DA7" w:rsidRPr="00CD4009" w:rsidRDefault="00D56DA7" w:rsidP="00D56DA7">
      <w:pPr>
        <w:pStyle w:val="a0"/>
      </w:pPr>
    </w:p>
    <w:p w14:paraId="315876F0" w14:textId="77777777" w:rsidR="00D56DA7" w:rsidRPr="00CD4009" w:rsidRDefault="006D1BC9" w:rsidP="00E85825">
      <w:pPr>
        <w:pStyle w:val="a0"/>
      </w:pPr>
      <w:r>
        <w:t xml:space="preserve">创建日期：</w:t>
      </w:r>
      <w:r>
        <w:tab/>
        <w:t xml:space="preserve">2026年07月13日</w:t>
      </w:r>
    </w:p>
    <w:p w14:paraId="29D7A523" w14:textId="77777777" w:rsidR="00D56DA7" w:rsidRPr="00CD4009" w:rsidRDefault="00D56DA7" w:rsidP="00BA12EB">
      <w:pPr>
        <w:pStyle w:val="a0"/>
      </w:pPr>
      <w:r>
        <w:t>当前版本</w:t>
      </w:r>
      <w:r>
        <w:t>:</w:t>
      </w:r>
      <w:r>
        <w:tab/>
        <w:t xml:space="preserve">1.0</w:t>
      </w:r>
    </w:p>
    <w:p w14:paraId="50E70249" w14:textId="77777777" w:rsidR="00D56DA7" w:rsidRPr="00CD4009" w:rsidRDefault="00D56DA7" w:rsidP="00D56DA7">
      <w:pPr>
        <w:pStyle w:val="a0"/>
      </w:pPr>
    </w:p>
    <w:p w14:paraId="494F8ACD" w14:textId="77777777" w:rsidR="003217D0" w:rsidRPr="00C536C0" w:rsidRDefault="003217D0" w:rsidP="003217D0">
      <w:pPr>
        <w:pStyle w:val="a0"/>
        <w:tabs>
          <w:tab w:val="left" w:pos="4320"/>
        </w:tabs>
        <w:spacing w:before="3000"/>
        <w:ind w:left="2517"/>
        <w:rPr>
          <w:rFonts w:ascii="宋体" w:hAnsi="宋体" w:hint="eastAsia"/>
          <w:sz w:val="21"/>
          <w:szCs w:val="21"/>
        </w:rPr>
      </w:pPr>
      <w:r>
        <w:rPr>
          <w:rFonts w:ascii="宋体" w:hAnsi="宋体" w:hint="eastAsia"/>
          <w:b/>
          <w:sz w:val="21"/>
          <w:szCs w:val="21"/>
        </w:rPr>
        <w:t>审</w:t>
      </w:r>
      <w:r w:rsidRPr="00C536C0">
        <w:rPr>
          <w:rFonts w:ascii="宋体" w:hAnsi="宋体" w:hint="eastAsia"/>
          <w:b/>
          <w:sz w:val="21"/>
          <w:szCs w:val="21"/>
        </w:rPr>
        <w:t>批签字</w:t>
      </w:r>
      <w:r w:rsidRPr="00C536C0">
        <w:rPr>
          <w:rFonts w:ascii="宋体" w:hAnsi="宋体"/>
          <w:b/>
          <w:sz w:val="21"/>
          <w:szCs w:val="21"/>
        </w:rPr>
        <w:t>:</w:t>
      </w:r>
    </w:p>
    <w:tbl>
      <w:tblPr>
        <w:tblW w:w="0" w:type="auto"/>
        <w:tblInd w:w="2520" w:type="dxa"/>
        <w:tblLayout w:type="fixed"/>
        <w:tblLook w:val="0000" w:firstRow="0" w:lastRow="0" w:firstColumn="0" w:lastColumn="0" w:noHBand="0" w:noVBand="0"/>
      </w:tblPr>
      <w:tblGrid>
        <w:gridCol w:w="2718"/>
        <w:gridCol w:w="4050"/>
      </w:tblGrid>
      <w:tr w:rsidR="00CF2DE6" w:rsidRPr="00756AE2" w14:paraId="6799A2D5" w14:textId="77777777" w:rsidTr="00D77E92">
        <w:tc>
          <w:tcPr>
            <w:tcW w:w="2718" w:type="dxa"/>
          </w:tcPr>
          <w:p w14:paraId="0B8CC3FA" w14:textId="7C522F3A" w:rsidR="00CF2DE6" w:rsidRPr="00756AE2" w:rsidRDefault="00CF2DE6" w:rsidP="00D77E92">
            <w:pPr>
              <w:spacing w:before="360"/>
              <w:rPr>
                <w:rFonts w:ascii="Calibri Light" w:hAnsi="Calibri Light"/>
                <w:szCs w:val="21"/>
              </w:rPr>
            </w:pPr>
            <w:r w:rsidRPr="00756AE2">
              <w:rPr>
                <w:rStyle w:val="HighlightedVariable"/>
                <w:rFonts w:ascii="Calibri Light" w:hAnsi="Calibri Light" w:hint="eastAsia"/>
                <w:szCs w:val="21"/>
              </w:rPr>
              <w:t xml:space="preserve">项目经理</w:t>
            </w:r>
          </w:p>
        </w:tc>
        <w:tc>
          <w:tcPr>
            <w:tcW w:w="4050" w:type="dxa"/>
            <w:tcBorders>
              <w:bottom w:val="single" w:sz="6" w:space="0" w:color="auto"/>
            </w:tcBorders>
          </w:tcPr>
          <w:p w14:paraId="3246F7B5" w14:textId="77777777" w:rsidR="00221F03" w:rsidRDefault="00000000">
            <w:r>
              <w:t xml:space="preserve">待确认</w:t>
            </w:r>
          </w:p>
        </w:tc>
      </w:tr>
      <w:tr w:rsidR="00CF2DE6" w:rsidRPr="00756AE2" w14:paraId="5CE64283" w14:textId="77777777" w:rsidTr="00D77E92">
        <w:tc>
          <w:tcPr>
            <w:tcW w:w="2718" w:type="dxa"/>
          </w:tcPr>
          <w:p w14:paraId="0C08BB8B" w14:textId="77777777" w:rsidR="00CF2DE6" w:rsidRPr="00756AE2" w:rsidRDefault="00CF2DE6" w:rsidP="00D77E92">
            <w:pPr>
              <w:spacing w:before="360"/>
              <w:rPr>
                <w:rFonts w:ascii="Calibri Light" w:hAnsi="Calibri Light"/>
                <w:szCs w:val="21"/>
              </w:rPr>
            </w:pPr>
            <w:r w:rsidRPr="00756AE2">
              <w:rPr>
                <w:rStyle w:val="HighlightedVariable"/>
                <w:rFonts w:ascii="Calibri Light" w:hAnsi="Calibri Light" w:hint="eastAsia"/>
                <w:szCs w:val="21"/>
              </w:rPr>
              <w:t xml:space="preserve">赛意公司项目经理</w:t>
            </w:r>
          </w:p>
        </w:tc>
        <w:tc>
          <w:tcPr>
            <w:tcW w:w="4050" w:type="dxa"/>
            <w:tcBorders>
              <w:top w:val="single" w:sz="6" w:space="0" w:color="auto"/>
              <w:bottom w:val="single" w:sz="6" w:space="0" w:color="auto"/>
            </w:tcBorders>
          </w:tcPr>
          <w:p w14:paraId="460F8821" w14:textId="77777777" w:rsidR="00221F03" w:rsidRDefault="00000000">
            <w:r>
              <w:t xml:space="preserve">待确认</w:t>
            </w:r>
          </w:p>
        </w:tc>
      </w:tr>
    </w:tbl>
    <w:p w14:paraId="08928458" w14:textId="77777777" w:rsidR="00D56DA7" w:rsidRPr="00CD4009" w:rsidRDefault="00D56DA7" w:rsidP="00D56DA7">
      <w:pPr>
        <w:pStyle w:val="a0"/>
      </w:pPr>
    </w:p>
    <w:p w14:paraId="77EBD4E5" w14:textId="77777777" w:rsidR="00D56DA7" w:rsidRPr="00BD31F1" w:rsidRDefault="00000000" w:rsidP="00D56DA7">
      <w:r>
        <w:pict w14:anchorId="3E5B71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66" type="#_x0000_t75" alt="SIE LOGO" style="position:absolute;margin-left:370.4pt;margin-top:195.9pt;width:100.5pt;height:47.55pt;z-index:1;visibility:visible">
            <v:imagedata r:id="rId7" o:title="SIE LOGO"/>
            <w10:wrap type="topAndBottom"/>
          </v:shape>
        </w:pict>
      </w:r>
    </w:p>
    <w:p w14:paraId="2D53467C" w14:textId="77777777" w:rsidR="00D56DA7" w:rsidRPr="00BD31F1" w:rsidRDefault="00D56DA7" w:rsidP="00D56DA7">
      <w:pPr>
        <w:pStyle w:val="22"/>
      </w:pPr>
      <w:bookmarkStart w:id="0" w:name="_Toc246486640"/>
      <w:bookmarkStart w:id="1" w:name="_Toc397415072"/>
      <w:proofErr w:type="spellStart"/>
      <w:r w:rsidRPr="00BD31F1">
        <w:rPr>
          <w:rFonts w:hint="eastAsia"/>
        </w:rPr>
        <w:lastRenderedPageBreak/>
        <w:t>文档控制</w:t>
      </w:r>
      <w:bookmarkEnd w:id="0"/>
      <w:bookmarkEnd w:id="1"/>
      <w:proofErr w:type="spellEnd"/>
    </w:p>
    <w:p w14:paraId="6EC3CF19" w14:textId="77777777" w:rsidR="00D56DA7" w:rsidRPr="00BD31F1" w:rsidRDefault="00D56DA7" w:rsidP="00D56DA7">
      <w:pPr>
        <w:pStyle w:val="HeadingBar"/>
      </w:pPr>
    </w:p>
    <w:p w14:paraId="68ECD9EE" w14:textId="77777777" w:rsidR="00D56DA7" w:rsidRPr="00BD31F1" w:rsidRDefault="00D56DA7" w:rsidP="00D56DA7">
      <w:pPr>
        <w:pStyle w:val="NoNum3"/>
      </w:pPr>
      <w:bookmarkStart w:id="2" w:name="_Toc246486641"/>
      <w:bookmarkStart w:id="3" w:name="_Toc397415073"/>
      <w:proofErr w:type="spellStart"/>
      <w:r w:rsidRPr="00BD31F1">
        <w:rPr>
          <w:rFonts w:hint="eastAsia"/>
        </w:rPr>
        <w:t>更改记录</w:t>
      </w:r>
      <w:bookmarkEnd w:id="2"/>
      <w:bookmarkEnd w:id="3"/>
      <w:proofErr w:type="spellEnd"/>
    </w:p>
    <w:tbl>
      <w:tblPr>
        <w:tblW w:w="7641" w:type="dxa"/>
        <w:tblInd w:w="2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6" w:type="dxa"/>
          <w:right w:w="96" w:type="dxa"/>
        </w:tblCellMar>
        <w:tblLook w:val="0000" w:firstRow="0" w:lastRow="0" w:firstColumn="0" w:lastColumn="0" w:noHBand="0" w:noVBand="0"/>
      </w:tblPr>
      <w:tblGrid>
        <w:gridCol w:w="1120"/>
        <w:gridCol w:w="1843"/>
        <w:gridCol w:w="857"/>
        <w:gridCol w:w="3821"/>
      </w:tblGrid>
      <w:tr w:rsidR="00D56DA7" w:rsidRPr="00BD31F1" w14:paraId="5CB29CBB" w14:textId="77777777" w:rsidTr="002B6E9B">
        <w:trPr>
          <w:cantSplit/>
          <w:tblHeader/>
        </w:trPr>
        <w:tc>
          <w:tcPr>
            <w:tcW w:w="1120" w:type="dxa"/>
            <w:shd w:val="pct10" w:color="auto" w:fill="auto"/>
          </w:tcPr>
          <w:p w14:paraId="6171765F" w14:textId="77777777" w:rsidR="00D56DA7" w:rsidRPr="00BD31F1" w:rsidRDefault="00D56DA7" w:rsidP="00A54491">
            <w:pPr>
              <w:pStyle w:val="TableHeading"/>
            </w:pPr>
            <w:r w:rsidRPr="00BD31F1">
              <w:rPr>
                <w:rFonts w:hint="eastAsia"/>
              </w:rPr>
              <w:t>日期</w:t>
            </w:r>
          </w:p>
        </w:tc>
        <w:tc>
          <w:tcPr>
            <w:tcW w:w="1843" w:type="dxa"/>
            <w:shd w:val="pct10" w:color="auto" w:fill="auto"/>
          </w:tcPr>
          <w:p w14:paraId="58D6FE77" w14:textId="77777777" w:rsidR="00D56DA7" w:rsidRPr="00BD31F1" w:rsidRDefault="00D56DA7" w:rsidP="00A54491">
            <w:pPr>
              <w:pStyle w:val="TableHeading"/>
            </w:pPr>
            <w:r w:rsidRPr="00BD31F1">
              <w:rPr>
                <w:rFonts w:hint="eastAsia"/>
              </w:rPr>
              <w:t>作者</w:t>
            </w:r>
          </w:p>
        </w:tc>
        <w:tc>
          <w:tcPr>
            <w:tcW w:w="857" w:type="dxa"/>
            <w:shd w:val="pct10" w:color="auto" w:fill="auto"/>
          </w:tcPr>
          <w:p w14:paraId="4AED00E8" w14:textId="77777777" w:rsidR="00D56DA7" w:rsidRPr="00BD31F1" w:rsidRDefault="00D56DA7" w:rsidP="00A54491">
            <w:pPr>
              <w:pStyle w:val="TableHeading"/>
            </w:pPr>
            <w:r w:rsidRPr="00BD31F1">
              <w:rPr>
                <w:rFonts w:hint="eastAsia"/>
              </w:rPr>
              <w:t>版本</w:t>
            </w:r>
          </w:p>
        </w:tc>
        <w:tc>
          <w:tcPr>
            <w:tcW w:w="3821" w:type="dxa"/>
            <w:shd w:val="pct10" w:color="auto" w:fill="auto"/>
          </w:tcPr>
          <w:p w14:paraId="0148B0C8" w14:textId="77777777" w:rsidR="00D56DA7" w:rsidRPr="00BD31F1" w:rsidRDefault="00D56DA7" w:rsidP="00A54491">
            <w:pPr>
              <w:pStyle w:val="TableHeading"/>
            </w:pPr>
            <w:r w:rsidRPr="00BD31F1">
              <w:rPr>
                <w:rFonts w:hint="eastAsia"/>
              </w:rPr>
              <w:t xml:space="preserve">更改参考</w:t>
            </w:r>
          </w:p>
        </w:tc>
      </w:tr>
      <w:tr w:rsidR="00D56DA7" w:rsidRPr="00BD31F1" w14:paraId="56497EC1" w14:textId="77777777" w:rsidTr="002B6E9B">
        <w:trPr>
          <w:cantSplit/>
          <w:trHeight w:hRule="exact" w:val="60"/>
          <w:tblHeader/>
        </w:trPr>
        <w:tc>
          <w:tcPr>
            <w:tcW w:w="1120" w:type="dxa"/>
            <w:shd w:val="pct50" w:color="auto" w:fill="auto"/>
          </w:tcPr>
          <w:p w14:paraId="4B3394FD" w14:textId="77777777" w:rsidR="00D56DA7" w:rsidRPr="00BD31F1" w:rsidRDefault="00D56DA7" w:rsidP="00A54491">
            <w:pPr>
              <w:pStyle w:val="TableText"/>
            </w:pPr>
          </w:p>
        </w:tc>
        <w:tc>
          <w:tcPr>
            <w:tcW w:w="1843" w:type="dxa"/>
            <w:shd w:val="pct50" w:color="auto" w:fill="auto"/>
          </w:tcPr>
          <w:p w14:paraId="14E79829" w14:textId="77777777" w:rsidR="00D56DA7" w:rsidRPr="00BD31F1" w:rsidRDefault="00D56DA7" w:rsidP="00A54491">
            <w:pPr>
              <w:pStyle w:val="TableText"/>
            </w:pPr>
          </w:p>
        </w:tc>
        <w:tc>
          <w:tcPr>
            <w:tcW w:w="857" w:type="dxa"/>
            <w:shd w:val="pct50" w:color="auto" w:fill="auto"/>
          </w:tcPr>
          <w:p w14:paraId="13C5261A" w14:textId="77777777" w:rsidR="00D56DA7" w:rsidRPr="00BD31F1" w:rsidRDefault="00D56DA7" w:rsidP="00A54491">
            <w:pPr>
              <w:pStyle w:val="TableText"/>
            </w:pPr>
          </w:p>
        </w:tc>
        <w:tc>
          <w:tcPr>
            <w:tcW w:w="3821" w:type="dxa"/>
            <w:shd w:val="pct50" w:color="auto" w:fill="auto"/>
          </w:tcPr>
          <w:p w14:paraId="0D5378AF" w14:textId="77777777" w:rsidR="00D56DA7" w:rsidRPr="00BD31F1" w:rsidRDefault="00D56DA7" w:rsidP="00A54491">
            <w:pPr>
              <w:pStyle w:val="TableText"/>
            </w:pPr>
          </w:p>
        </w:tc>
      </w:tr>
      <w:tr w:rsidR="00D56DA7" w:rsidRPr="00BD31F1" w14:paraId="3769B9E6" w14:textId="77777777" w:rsidTr="002B6E9B">
        <w:trPr>
          <w:cantSplit/>
        </w:trPr>
        <w:tc>
          <w:tcPr>
            <w:tcW w:w="1120" w:type="dxa"/>
          </w:tcPr>
          <w:p w14:paraId="5C90A042" w14:textId="77777777" w:rsidR="00221F03" w:rsidRDefault="00000000">
            <w:r>
              <w:t xml:space="preserve">2026年07月13日</w:t>
            </w:r>
          </w:p>
        </w:tc>
        <w:tc>
          <w:tcPr>
            <w:tcW w:w="1843" w:type="dxa"/>
          </w:tcPr>
          <w:p w14:paraId="3360DE44" w14:textId="77777777" w:rsidR="00221F03" w:rsidRDefault="00000000">
            <w:r>
              <w:t xml:space="preserve">SIE顾问</w:t>
            </w:r>
          </w:p>
        </w:tc>
        <w:tc>
          <w:tcPr>
            <w:tcW w:w="857" w:type="dxa"/>
          </w:tcPr>
          <w:p w14:paraId="263BABD3" w14:textId="77777777" w:rsidR="00221F03" w:rsidRDefault="00000000">
            <w:r>
              <w:t xml:space="preserve">1.0</w:t>
            </w:r>
          </w:p>
        </w:tc>
        <w:tc>
          <w:tcPr>
            <w:tcW w:w="3821" w:type="dxa"/>
          </w:tcPr>
          <w:p w14:paraId="5A3B7E50" w14:textId="77777777" w:rsidR="00221F03" w:rsidRDefault="00000000">
            <w:r>
              <w:t xml:space="preserve">初稿</w:t>
            </w:r>
          </w:p>
        </w:tc>
      </w:tr>
      <w:tr w:rsidR="002B6E9B" w:rsidRPr="00BD31F1" w14:paraId="3C874FEA" w14:textId="77777777" w:rsidTr="002B6E9B">
        <w:trPr>
          <w:cantSplit/>
        </w:trPr>
        <w:tc>
          <w:tcPr>
            <w:tcW w:w="1120" w:type="dxa"/>
          </w:tcPr>
          <w:p w14:paraId="1F9A7179" w14:textId="77777777" w:rsidR="002B6E9B" w:rsidRDefault="002B6E9B"/>
        </w:tc>
        <w:tc>
          <w:tcPr>
            <w:tcW w:w="1843" w:type="dxa"/>
          </w:tcPr>
          <w:p w14:paraId="02FFEBBA" w14:textId="77777777" w:rsidR="002B6E9B" w:rsidRDefault="002B6E9B"/>
        </w:tc>
        <w:tc>
          <w:tcPr>
            <w:tcW w:w="857" w:type="dxa"/>
          </w:tcPr>
          <w:p w14:paraId="2F02FDF6" w14:textId="77777777" w:rsidR="002B6E9B" w:rsidRDefault="002B6E9B"/>
        </w:tc>
        <w:tc>
          <w:tcPr>
            <w:tcW w:w="3821" w:type="dxa"/>
          </w:tcPr>
          <w:p w14:paraId="20D59379" w14:textId="77777777" w:rsidR="002B6E9B" w:rsidRDefault="002B6E9B"/>
        </w:tc>
      </w:tr>
      <w:tr w:rsidR="002B6E9B" w:rsidRPr="00BD31F1" w14:paraId="029B4D6F" w14:textId="77777777" w:rsidTr="002B6E9B">
        <w:trPr>
          <w:cantSplit/>
        </w:trPr>
        <w:tc>
          <w:tcPr>
            <w:tcW w:w="1120" w:type="dxa"/>
          </w:tcPr>
          <w:p w14:paraId="3E56EF3E" w14:textId="77777777" w:rsidR="002B6E9B" w:rsidRDefault="002B6E9B"/>
        </w:tc>
        <w:tc>
          <w:tcPr>
            <w:tcW w:w="1843" w:type="dxa"/>
          </w:tcPr>
          <w:p w14:paraId="2824E77B" w14:textId="77777777" w:rsidR="002B6E9B" w:rsidRDefault="002B6E9B"/>
        </w:tc>
        <w:tc>
          <w:tcPr>
            <w:tcW w:w="857" w:type="dxa"/>
          </w:tcPr>
          <w:p w14:paraId="2AD117E0" w14:textId="77777777" w:rsidR="002B6E9B" w:rsidRDefault="002B6E9B"/>
        </w:tc>
        <w:tc>
          <w:tcPr>
            <w:tcW w:w="3821" w:type="dxa"/>
          </w:tcPr>
          <w:p w14:paraId="328DBD13" w14:textId="77777777" w:rsidR="002B6E9B" w:rsidRDefault="002B6E9B"/>
        </w:tc>
      </w:tr>
      <w:tr w:rsidR="002B6E9B" w:rsidRPr="00BD31F1" w14:paraId="13AA4CA7" w14:textId="77777777" w:rsidTr="002B6E9B">
        <w:trPr>
          <w:cantSplit/>
        </w:trPr>
        <w:tc>
          <w:tcPr>
            <w:tcW w:w="1120" w:type="dxa"/>
          </w:tcPr>
          <w:p w14:paraId="29E5DCDC" w14:textId="77777777" w:rsidR="002B6E9B" w:rsidRDefault="002B6E9B"/>
        </w:tc>
        <w:tc>
          <w:tcPr>
            <w:tcW w:w="1843" w:type="dxa"/>
          </w:tcPr>
          <w:p w14:paraId="7256A1CF" w14:textId="77777777" w:rsidR="002B6E9B" w:rsidRDefault="002B6E9B"/>
        </w:tc>
        <w:tc>
          <w:tcPr>
            <w:tcW w:w="857" w:type="dxa"/>
          </w:tcPr>
          <w:p w14:paraId="008A83C1" w14:textId="77777777" w:rsidR="002B6E9B" w:rsidRDefault="002B6E9B"/>
        </w:tc>
        <w:tc>
          <w:tcPr>
            <w:tcW w:w="3821" w:type="dxa"/>
          </w:tcPr>
          <w:p w14:paraId="5CED38D6" w14:textId="77777777" w:rsidR="002B6E9B" w:rsidRDefault="002B6E9B"/>
        </w:tc>
      </w:tr>
      <w:tr w:rsidR="002B6E9B" w:rsidRPr="00BD31F1" w14:paraId="06DB7110" w14:textId="77777777" w:rsidTr="002B6E9B">
        <w:trPr>
          <w:cantSplit/>
        </w:trPr>
        <w:tc>
          <w:tcPr>
            <w:tcW w:w="1120" w:type="dxa"/>
          </w:tcPr>
          <w:p w14:paraId="756B9559" w14:textId="77777777" w:rsidR="002B6E9B" w:rsidRDefault="002B6E9B"/>
        </w:tc>
        <w:tc>
          <w:tcPr>
            <w:tcW w:w="1843" w:type="dxa"/>
          </w:tcPr>
          <w:p w14:paraId="3B4D6747" w14:textId="77777777" w:rsidR="002B6E9B" w:rsidRDefault="002B6E9B"/>
        </w:tc>
        <w:tc>
          <w:tcPr>
            <w:tcW w:w="857" w:type="dxa"/>
          </w:tcPr>
          <w:p w14:paraId="237FD0A8" w14:textId="77777777" w:rsidR="002B6E9B" w:rsidRDefault="002B6E9B"/>
        </w:tc>
        <w:tc>
          <w:tcPr>
            <w:tcW w:w="3821" w:type="dxa"/>
          </w:tcPr>
          <w:p w14:paraId="797489E8" w14:textId="77777777" w:rsidR="002B6E9B" w:rsidRDefault="002B6E9B"/>
        </w:tc>
      </w:tr>
    </w:tbl>
    <w:p w14:paraId="6E0D898A" w14:textId="77777777" w:rsidR="00D56DA7" w:rsidRPr="00CD4009" w:rsidRDefault="00D56DA7" w:rsidP="00D56DA7">
      <w:pPr>
        <w:pStyle w:val="a0"/>
      </w:pPr>
    </w:p>
    <w:p w14:paraId="18625CEF" w14:textId="77777777" w:rsidR="00D56DA7" w:rsidRPr="00BD31F1" w:rsidRDefault="00D56DA7" w:rsidP="00D56DA7">
      <w:pPr>
        <w:pStyle w:val="HeadingBar"/>
      </w:pPr>
    </w:p>
    <w:p w14:paraId="10940296" w14:textId="77777777" w:rsidR="00D56DA7" w:rsidRPr="00657583" w:rsidRDefault="00D56DA7" w:rsidP="00875FFF">
      <w:pPr>
        <w:pStyle w:val="NoNum3"/>
      </w:pPr>
      <w:bookmarkStart w:id="4" w:name="_Toc246486642"/>
      <w:bookmarkStart w:id="5" w:name="_Toc397415074"/>
      <w:proofErr w:type="spellStart"/>
      <w:r w:rsidRPr="00BD31F1">
        <w:rPr>
          <w:rFonts w:hint="eastAsia"/>
        </w:rPr>
        <w:t>审阅</w:t>
      </w:r>
      <w:bookmarkEnd w:id="4"/>
      <w:bookmarkEnd w:id="5"/>
      <w:proofErr w:type="spellEnd"/>
    </w:p>
    <w:tbl>
      <w:tblPr>
        <w:tblW w:w="0" w:type="auto"/>
        <w:tblInd w:w="2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7"/>
        <w:gridCol w:w="1418"/>
        <w:gridCol w:w="4678"/>
      </w:tblGrid>
      <w:tr w:rsidR="00D56DA7" w:rsidRPr="00BD31F1" w14:paraId="6837BE98" w14:textId="77777777" w:rsidTr="002B6E9B">
        <w:trPr>
          <w:cantSplit/>
          <w:tblHeader/>
        </w:trPr>
        <w:tc>
          <w:tcPr>
            <w:tcW w:w="1557" w:type="dxa"/>
            <w:shd w:val="pct10" w:color="auto" w:fill="auto"/>
          </w:tcPr>
          <w:p w14:paraId="1933EC17" w14:textId="77777777" w:rsidR="00D56DA7" w:rsidRPr="00BD31F1" w:rsidRDefault="00D56DA7" w:rsidP="00A54491">
            <w:pPr>
              <w:pStyle w:val="TableHeading"/>
            </w:pPr>
            <w:r w:rsidRPr="00BD31F1">
              <w:rPr>
                <w:rFonts w:hint="eastAsia"/>
              </w:rPr>
              <w:t>姓名</w:t>
            </w:r>
          </w:p>
        </w:tc>
        <w:tc>
          <w:tcPr>
            <w:tcW w:w="1418" w:type="dxa"/>
            <w:shd w:val="pct10" w:color="auto" w:fill="auto"/>
          </w:tcPr>
          <w:p w14:paraId="77F4FFA6" w14:textId="77777777" w:rsidR="00D56DA7" w:rsidRPr="00BD31F1" w:rsidRDefault="00D56DA7" w:rsidP="00A54491">
            <w:pPr>
              <w:pStyle w:val="TableHeading"/>
            </w:pPr>
            <w:r w:rsidRPr="00BD31F1">
              <w:rPr>
                <w:rFonts w:hint="eastAsia"/>
              </w:rPr>
              <w:t>职位</w:t>
            </w:r>
          </w:p>
        </w:tc>
        <w:tc>
          <w:tcPr>
            <w:tcW w:w="4678" w:type="dxa"/>
            <w:shd w:val="pct10" w:color="auto" w:fill="auto"/>
          </w:tcPr>
          <w:p w14:paraId="0D008695" w14:textId="77777777" w:rsidR="00D56DA7" w:rsidRPr="00BD31F1" w:rsidRDefault="00D56DA7" w:rsidP="00A54491">
            <w:pPr>
              <w:pStyle w:val="TableHeading"/>
            </w:pPr>
            <w:r w:rsidRPr="00BD31F1">
              <w:rPr>
                <w:rFonts w:hint="eastAsia"/>
              </w:rPr>
              <w:t xml:space="preserve">签字</w:t>
            </w:r>
          </w:p>
        </w:tc>
      </w:tr>
      <w:tr w:rsidR="00D56DA7" w:rsidRPr="00BD31F1" w14:paraId="4425E386" w14:textId="77777777" w:rsidTr="002B6E9B">
        <w:trPr>
          <w:cantSplit/>
          <w:trHeight w:hRule="exact" w:val="60"/>
          <w:tblHeader/>
        </w:trPr>
        <w:tc>
          <w:tcPr>
            <w:tcW w:w="1557" w:type="dxa"/>
            <w:shd w:val="pct50" w:color="auto" w:fill="auto"/>
          </w:tcPr>
          <w:p w14:paraId="3D97BD76" w14:textId="77777777" w:rsidR="00D56DA7" w:rsidRPr="00BD31F1" w:rsidRDefault="00D56DA7" w:rsidP="00A54491">
            <w:pPr>
              <w:pStyle w:val="TableText"/>
            </w:pPr>
          </w:p>
        </w:tc>
        <w:tc>
          <w:tcPr>
            <w:tcW w:w="1418" w:type="dxa"/>
            <w:shd w:val="pct50" w:color="auto" w:fill="auto"/>
          </w:tcPr>
          <w:p w14:paraId="014C3575" w14:textId="77777777" w:rsidR="00D56DA7" w:rsidRPr="00BD31F1" w:rsidRDefault="00D56DA7" w:rsidP="00A54491">
            <w:pPr>
              <w:pStyle w:val="TableText"/>
            </w:pPr>
          </w:p>
        </w:tc>
        <w:tc>
          <w:tcPr>
            <w:tcW w:w="4678" w:type="dxa"/>
            <w:shd w:val="pct50" w:color="auto" w:fill="auto"/>
          </w:tcPr>
          <w:p w14:paraId="63AB77F5" w14:textId="77777777" w:rsidR="00D56DA7" w:rsidRPr="00BD31F1" w:rsidRDefault="00D56DA7" w:rsidP="00A54491">
            <w:pPr>
              <w:pStyle w:val="TableText"/>
            </w:pPr>
          </w:p>
        </w:tc>
      </w:tr>
      <w:tr w:rsidR="00D56DA7" w:rsidRPr="00BD31F1" w14:paraId="465F2969" w14:textId="77777777" w:rsidTr="002B6E9B">
        <w:trPr>
          <w:cantSplit/>
        </w:trPr>
        <w:tc>
          <w:tcPr>
            <w:tcW w:w="1557" w:type="dxa"/>
          </w:tcPr>
          <w:p w14:paraId="7C9651BC" w14:textId="77777777" w:rsidR="00221F03" w:rsidRDefault="00000000">
            <w:r>
              <w:t xml:space="preserve">待确认</w:t>
            </w:r>
          </w:p>
        </w:tc>
        <w:tc>
          <w:tcPr>
            <w:tcW w:w="1418" w:type="dxa"/>
          </w:tcPr>
          <w:p w14:paraId="2DCA9322" w14:textId="77777777" w:rsidR="00221F03" w:rsidRDefault="00000000">
            <w:r>
              <w:t xml:space="preserve">项目负责人</w:t>
            </w:r>
          </w:p>
        </w:tc>
        <w:tc>
          <w:tcPr>
            <w:tcW w:w="4678" w:type="dxa"/>
          </w:tcPr>
          <w:p w14:paraId="4F7B4050" w14:textId="77777777" w:rsidR="00221F03" w:rsidRDefault="00000000">
            <w:r>
              <w:t xml:space="preserve"/>
            </w:r>
          </w:p>
        </w:tc>
      </w:tr>
      <w:tr w:rsidR="002B6E9B" w:rsidRPr="00BD31F1" w14:paraId="7B04899A" w14:textId="77777777" w:rsidTr="002B6E9B">
        <w:trPr>
          <w:cantSplit/>
        </w:trPr>
        <w:tc>
          <w:tcPr>
            <w:tcW w:w="1557" w:type="dxa"/>
          </w:tcPr>
          <w:p w14:paraId="5A139019" w14:textId="77777777" w:rsidR="002B6E9B" w:rsidRDefault="002B6E9B"/>
        </w:tc>
        <w:tc>
          <w:tcPr>
            <w:tcW w:w="1418" w:type="dxa"/>
          </w:tcPr>
          <w:p w14:paraId="3B8BE3D4" w14:textId="77777777" w:rsidR="002B6E9B" w:rsidRDefault="002B6E9B"/>
        </w:tc>
        <w:tc>
          <w:tcPr>
            <w:tcW w:w="4678" w:type="dxa"/>
          </w:tcPr>
          <w:p w14:paraId="00B00034" w14:textId="77777777" w:rsidR="002B6E9B" w:rsidRDefault="002B6E9B"/>
        </w:tc>
      </w:tr>
      <w:tr w:rsidR="002B6E9B" w:rsidRPr="00BD31F1" w14:paraId="5D088609" w14:textId="77777777" w:rsidTr="002B6E9B">
        <w:trPr>
          <w:cantSplit/>
        </w:trPr>
        <w:tc>
          <w:tcPr>
            <w:tcW w:w="1557" w:type="dxa"/>
          </w:tcPr>
          <w:p w14:paraId="25AE8624" w14:textId="77777777" w:rsidR="002B6E9B" w:rsidRDefault="002B6E9B"/>
        </w:tc>
        <w:tc>
          <w:tcPr>
            <w:tcW w:w="1418" w:type="dxa"/>
          </w:tcPr>
          <w:p w14:paraId="335CC6C8" w14:textId="77777777" w:rsidR="002B6E9B" w:rsidRDefault="002B6E9B"/>
        </w:tc>
        <w:tc>
          <w:tcPr>
            <w:tcW w:w="4678" w:type="dxa"/>
          </w:tcPr>
          <w:p w14:paraId="0942A6E0" w14:textId="77777777" w:rsidR="002B6E9B" w:rsidRDefault="002B6E9B"/>
        </w:tc>
      </w:tr>
      <w:tr w:rsidR="002B6E9B" w:rsidRPr="00BD31F1" w14:paraId="055961C7" w14:textId="77777777" w:rsidTr="002B6E9B">
        <w:trPr>
          <w:cantSplit/>
        </w:trPr>
        <w:tc>
          <w:tcPr>
            <w:tcW w:w="1557" w:type="dxa"/>
          </w:tcPr>
          <w:p w14:paraId="277FF808" w14:textId="77777777" w:rsidR="002B6E9B" w:rsidRDefault="002B6E9B"/>
        </w:tc>
        <w:tc>
          <w:tcPr>
            <w:tcW w:w="1418" w:type="dxa"/>
          </w:tcPr>
          <w:p w14:paraId="735B2378" w14:textId="77777777" w:rsidR="002B6E9B" w:rsidRDefault="002B6E9B"/>
        </w:tc>
        <w:tc>
          <w:tcPr>
            <w:tcW w:w="4678" w:type="dxa"/>
          </w:tcPr>
          <w:p w14:paraId="0A6CA743" w14:textId="77777777" w:rsidR="002B6E9B" w:rsidRDefault="002B6E9B"/>
        </w:tc>
      </w:tr>
      <w:tr w:rsidR="002B6E9B" w:rsidRPr="00BD31F1" w14:paraId="647F7F31" w14:textId="77777777" w:rsidTr="002B6E9B">
        <w:trPr>
          <w:cantSplit/>
        </w:trPr>
        <w:tc>
          <w:tcPr>
            <w:tcW w:w="1557" w:type="dxa"/>
          </w:tcPr>
          <w:p w14:paraId="0A0B7D83" w14:textId="77777777" w:rsidR="002B6E9B" w:rsidRDefault="002B6E9B"/>
        </w:tc>
        <w:tc>
          <w:tcPr>
            <w:tcW w:w="1418" w:type="dxa"/>
          </w:tcPr>
          <w:p w14:paraId="75DAD2BE" w14:textId="77777777" w:rsidR="002B6E9B" w:rsidRDefault="002B6E9B"/>
        </w:tc>
        <w:tc>
          <w:tcPr>
            <w:tcW w:w="4678" w:type="dxa"/>
          </w:tcPr>
          <w:p w14:paraId="66D3C027" w14:textId="77777777" w:rsidR="002B6E9B" w:rsidRDefault="002B6E9B"/>
        </w:tc>
      </w:tr>
    </w:tbl>
    <w:p w14:paraId="4BC46DA5" w14:textId="77777777" w:rsidR="00D56DA7" w:rsidRPr="00CD4009" w:rsidRDefault="00D56DA7" w:rsidP="00D56DA7">
      <w:pPr>
        <w:pStyle w:val="a0"/>
      </w:pPr>
    </w:p>
    <w:p w14:paraId="49AF3E3D" w14:textId="77777777" w:rsidR="00D56DA7" w:rsidRPr="00BD31F1" w:rsidRDefault="00D56DA7" w:rsidP="00D56DA7">
      <w:pPr>
        <w:pStyle w:val="HeadingBar"/>
      </w:pPr>
    </w:p>
    <w:p w14:paraId="62F38831" w14:textId="77777777" w:rsidR="00D56DA7" w:rsidRPr="00BD31F1" w:rsidRDefault="00D56DA7" w:rsidP="00D56DA7">
      <w:pPr>
        <w:pStyle w:val="NoNum3"/>
      </w:pPr>
      <w:bookmarkStart w:id="6" w:name="_Toc246486643"/>
      <w:bookmarkStart w:id="7" w:name="_Toc397415075"/>
      <w:proofErr w:type="spellStart"/>
      <w:r w:rsidRPr="00BD31F1">
        <w:rPr>
          <w:rFonts w:hint="eastAsia"/>
        </w:rPr>
        <w:t>发布</w:t>
      </w:r>
      <w:bookmarkEnd w:id="6"/>
      <w:bookmarkEnd w:id="7"/>
      <w:proofErr w:type="spellEnd"/>
    </w:p>
    <w:tbl>
      <w:tblPr>
        <w:tblW w:w="0" w:type="auto"/>
        <w:tblInd w:w="2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3429"/>
        <w:gridCol w:w="3306"/>
      </w:tblGrid>
      <w:tr w:rsidR="00D56DA7" w:rsidRPr="00BD31F1" w14:paraId="566E2F5C" w14:textId="77777777" w:rsidTr="002B6E9B">
        <w:trPr>
          <w:cantSplit/>
          <w:tblHeader/>
        </w:trPr>
        <w:tc>
          <w:tcPr>
            <w:tcW w:w="918" w:type="dxa"/>
            <w:shd w:val="pct10" w:color="auto" w:fill="auto"/>
          </w:tcPr>
          <w:p w14:paraId="33BCBE6E" w14:textId="77777777" w:rsidR="00D56DA7" w:rsidRPr="00BD31F1" w:rsidRDefault="00D56DA7" w:rsidP="00A54491">
            <w:pPr>
              <w:pStyle w:val="TableHeading"/>
            </w:pPr>
            <w:r w:rsidRPr="00BD31F1">
              <w:rPr>
                <w:rFonts w:hint="eastAsia"/>
              </w:rPr>
              <w:t>编码</w:t>
            </w:r>
          </w:p>
        </w:tc>
        <w:tc>
          <w:tcPr>
            <w:tcW w:w="3429" w:type="dxa"/>
            <w:shd w:val="pct10" w:color="auto" w:fill="auto"/>
          </w:tcPr>
          <w:p w14:paraId="6AE25AC0" w14:textId="77777777" w:rsidR="00D56DA7" w:rsidRPr="00BD31F1" w:rsidRDefault="00D56DA7" w:rsidP="00A54491">
            <w:pPr>
              <w:pStyle w:val="TableHeading"/>
            </w:pPr>
            <w:r w:rsidRPr="00BD31F1">
              <w:rPr>
                <w:rFonts w:hint="eastAsia"/>
              </w:rPr>
              <w:t>姓名</w:t>
            </w:r>
          </w:p>
        </w:tc>
        <w:tc>
          <w:tcPr>
            <w:tcW w:w="3306" w:type="dxa"/>
            <w:shd w:val="pct10" w:color="auto" w:fill="auto"/>
          </w:tcPr>
          <w:p w14:paraId="08C05AF5" w14:textId="77777777" w:rsidR="00D56DA7" w:rsidRPr="00BD31F1" w:rsidRDefault="00D56DA7" w:rsidP="00A54491">
            <w:pPr>
              <w:pStyle w:val="TableHeading"/>
            </w:pPr>
            <w:r w:rsidRPr="00BD31F1">
              <w:rPr>
                <w:rFonts w:hint="eastAsia"/>
              </w:rPr>
              <w:t xml:space="preserve">地点和位置</w:t>
            </w:r>
          </w:p>
        </w:tc>
      </w:tr>
      <w:tr w:rsidR="00D56DA7" w:rsidRPr="00BD31F1" w14:paraId="58E30D1A" w14:textId="77777777" w:rsidTr="002B6E9B">
        <w:trPr>
          <w:cantSplit/>
          <w:trHeight w:hRule="exact" w:val="60"/>
          <w:tblHeader/>
        </w:trPr>
        <w:tc>
          <w:tcPr>
            <w:tcW w:w="918" w:type="dxa"/>
            <w:shd w:val="pct50" w:color="auto" w:fill="auto"/>
          </w:tcPr>
          <w:p w14:paraId="5C1BCBC4" w14:textId="77777777" w:rsidR="00D56DA7" w:rsidRPr="00BD31F1" w:rsidRDefault="00D56DA7" w:rsidP="00A54491">
            <w:pPr>
              <w:pStyle w:val="TableText"/>
            </w:pPr>
          </w:p>
        </w:tc>
        <w:tc>
          <w:tcPr>
            <w:tcW w:w="3429" w:type="dxa"/>
            <w:shd w:val="pct50" w:color="auto" w:fill="auto"/>
          </w:tcPr>
          <w:p w14:paraId="3164F4E5" w14:textId="77777777" w:rsidR="00D56DA7" w:rsidRPr="00BD31F1" w:rsidRDefault="00D56DA7" w:rsidP="00A54491">
            <w:pPr>
              <w:pStyle w:val="TableText"/>
            </w:pPr>
          </w:p>
        </w:tc>
        <w:tc>
          <w:tcPr>
            <w:tcW w:w="3306" w:type="dxa"/>
            <w:shd w:val="pct50" w:color="auto" w:fill="auto"/>
          </w:tcPr>
          <w:p w14:paraId="0913D51A" w14:textId="77777777" w:rsidR="00D56DA7" w:rsidRPr="00BD31F1" w:rsidRDefault="00D56DA7" w:rsidP="00A54491">
            <w:pPr>
              <w:pStyle w:val="TableText"/>
            </w:pPr>
          </w:p>
        </w:tc>
      </w:tr>
      <w:tr w:rsidR="00D56DA7" w:rsidRPr="00BD31F1" w14:paraId="7887AAD4" w14:textId="77777777" w:rsidTr="002B6E9B">
        <w:trPr>
          <w:cantSplit/>
        </w:trPr>
        <w:tc>
          <w:tcPr>
            <w:tcW w:w="918" w:type="dxa"/>
          </w:tcPr>
          <w:p w14:paraId="197A834D" w14:textId="77777777" w:rsidR="00221F03" w:rsidRDefault="00000000">
            <w:r>
              <w:t xml:space="preserve">1</w:t>
            </w:r>
          </w:p>
        </w:tc>
        <w:tc>
          <w:tcPr>
            <w:tcW w:w="3429" w:type="dxa"/>
          </w:tcPr>
          <w:p w14:paraId="0C0BE72F" w14:textId="77777777" w:rsidR="00221F03" w:rsidRDefault="00000000">
            <w:r>
              <w:t xml:space="preserve">ERP系统</w:t>
            </w:r>
          </w:p>
        </w:tc>
        <w:tc>
          <w:tcPr>
            <w:tcW w:w="3306" w:type="dxa"/>
          </w:tcPr>
          <w:p w14:paraId="3FB0B11E" w14:textId="77777777" w:rsidR="00221F03" w:rsidRDefault="00000000">
            <w:r>
              <w:t xml:space="preserve">项目文档库</w:t>
            </w:r>
          </w:p>
        </w:tc>
      </w:tr>
      <w:tr w:rsidR="002B6E9B" w:rsidRPr="00BD31F1" w14:paraId="1F41B780" w14:textId="77777777" w:rsidTr="002B6E9B">
        <w:trPr>
          <w:cantSplit/>
        </w:trPr>
        <w:tc>
          <w:tcPr>
            <w:tcW w:w="918" w:type="dxa"/>
          </w:tcPr>
          <w:p w14:paraId="235E6832" w14:textId="77777777" w:rsidR="002B6E9B" w:rsidRDefault="002B6E9B"/>
        </w:tc>
        <w:tc>
          <w:tcPr>
            <w:tcW w:w="3429" w:type="dxa"/>
          </w:tcPr>
          <w:p w14:paraId="77D01476" w14:textId="77777777" w:rsidR="002B6E9B" w:rsidRDefault="002B6E9B"/>
        </w:tc>
        <w:tc>
          <w:tcPr>
            <w:tcW w:w="3306" w:type="dxa"/>
          </w:tcPr>
          <w:p w14:paraId="04ADEBF5" w14:textId="77777777" w:rsidR="002B6E9B" w:rsidRDefault="002B6E9B"/>
        </w:tc>
      </w:tr>
      <w:tr w:rsidR="002B6E9B" w:rsidRPr="00BD31F1" w14:paraId="4A91D2A7" w14:textId="77777777" w:rsidTr="002B6E9B">
        <w:trPr>
          <w:cantSplit/>
        </w:trPr>
        <w:tc>
          <w:tcPr>
            <w:tcW w:w="918" w:type="dxa"/>
          </w:tcPr>
          <w:p w14:paraId="2035911E" w14:textId="77777777" w:rsidR="002B6E9B" w:rsidRDefault="002B6E9B"/>
        </w:tc>
        <w:tc>
          <w:tcPr>
            <w:tcW w:w="3429" w:type="dxa"/>
          </w:tcPr>
          <w:p w14:paraId="420CF9D3" w14:textId="77777777" w:rsidR="002B6E9B" w:rsidRDefault="002B6E9B"/>
        </w:tc>
        <w:tc>
          <w:tcPr>
            <w:tcW w:w="3306" w:type="dxa"/>
          </w:tcPr>
          <w:p w14:paraId="06D8E9E6" w14:textId="77777777" w:rsidR="002B6E9B" w:rsidRDefault="002B6E9B"/>
        </w:tc>
      </w:tr>
      <w:tr w:rsidR="002B6E9B" w:rsidRPr="00BD31F1" w14:paraId="712EA6B0" w14:textId="77777777" w:rsidTr="002B6E9B">
        <w:trPr>
          <w:cantSplit/>
        </w:trPr>
        <w:tc>
          <w:tcPr>
            <w:tcW w:w="918" w:type="dxa"/>
          </w:tcPr>
          <w:p w14:paraId="225BD7CA" w14:textId="77777777" w:rsidR="002B6E9B" w:rsidRDefault="002B6E9B"/>
        </w:tc>
        <w:tc>
          <w:tcPr>
            <w:tcW w:w="3429" w:type="dxa"/>
          </w:tcPr>
          <w:p w14:paraId="38721C07" w14:textId="77777777" w:rsidR="002B6E9B" w:rsidRDefault="002B6E9B"/>
        </w:tc>
        <w:tc>
          <w:tcPr>
            <w:tcW w:w="3306" w:type="dxa"/>
          </w:tcPr>
          <w:p w14:paraId="0CAA0280" w14:textId="77777777" w:rsidR="002B6E9B" w:rsidRDefault="002B6E9B"/>
        </w:tc>
      </w:tr>
      <w:tr w:rsidR="002B6E9B" w:rsidRPr="00BD31F1" w14:paraId="4D50C6A9" w14:textId="77777777" w:rsidTr="002B6E9B">
        <w:trPr>
          <w:cantSplit/>
        </w:trPr>
        <w:tc>
          <w:tcPr>
            <w:tcW w:w="918" w:type="dxa"/>
          </w:tcPr>
          <w:p w14:paraId="4A33307F" w14:textId="77777777" w:rsidR="002B6E9B" w:rsidRDefault="002B6E9B"/>
        </w:tc>
        <w:tc>
          <w:tcPr>
            <w:tcW w:w="3429" w:type="dxa"/>
          </w:tcPr>
          <w:p w14:paraId="28D84AC9" w14:textId="77777777" w:rsidR="002B6E9B" w:rsidRDefault="002B6E9B"/>
        </w:tc>
        <w:tc>
          <w:tcPr>
            <w:tcW w:w="3306" w:type="dxa"/>
          </w:tcPr>
          <w:p w14:paraId="0CB9C1E9" w14:textId="77777777" w:rsidR="002B6E9B" w:rsidRDefault="002B6E9B"/>
        </w:tc>
      </w:tr>
    </w:tbl>
    <w:p w14:paraId="1E6DA4CE" w14:textId="77777777" w:rsidR="00FF7F33" w:rsidRPr="00CD4009" w:rsidRDefault="008B3019" w:rsidP="001B39B6">
      <w:pPr>
        <w:pStyle w:val="2"/>
        <w:tabs>
          <w:tab w:val="clear" w:pos="1080"/>
          <w:tab w:val="num" w:pos="160"/>
        </w:tabs>
        <w:ind w:left="0" w:firstLine="0"/>
      </w:pPr>
      <w:bookmarkStart w:id="8" w:name="_Toc397415076"/>
      <w:proofErr w:type="spellStart"/>
      <w:r>
        <w:rPr>
          <w:rFonts w:hint="eastAsia"/>
        </w:rPr>
        <w:lastRenderedPageBreak/>
        <w:t>概述</w:t>
      </w:r>
      <w:bookmarkEnd w:id="8"/>
      <w:proofErr w:type="spellEnd"/>
    </w:p>
    <w:p w14:paraId="6F58476D" w14:textId="77777777" w:rsidR="000D2D92" w:rsidRPr="000F2814" w:rsidRDefault="000D2D92" w:rsidP="00EB3D94">
      <w:pPr>
        <w:pStyle w:val="a0"/>
        <w:ind w:left="0"/>
      </w:pPr>
      <w:r>
        <w:t xml:space="preserve">业务背景：</w:t>
      </w:r>
      <w:r>
        <w:t xml:space="preserve">企业销售订单数据分散于不同业务系统，销售经理需要快速掌握各区域、产品线及客户的订单执行情况，以支持销售策略调整和资源配置。当前手动汇总方式效率低且易出错，亟需一份自动化的多维度分析报表。报表聚焦于订单金额、数量及完成率，帮助识别销售热点与履约薄弱环节。通过定期输出Excel，销售经理可灵活筛选、排序及进一步分析，提升管理决策的及时性和准确性。</w:t>
      </w:r>
    </w:p>
    <w:p w14:paraId="28B92393" w14:textId="77777777" w:rsidR="000D2D92" w:rsidRDefault="008B3019" w:rsidP="000D2D92">
      <w:pPr>
        <w:pStyle w:val="3"/>
      </w:pPr>
      <w:bookmarkStart w:id="9" w:name="_Toc397415077"/>
      <w:proofErr w:type="spellStart"/>
      <w:r>
        <w:rPr>
          <w:rFonts w:hint="eastAsia"/>
        </w:rPr>
        <w:t xml:space="preserve">目的</w:t>
      </w:r>
      <w:bookmarkEnd w:id="9"/>
      <w:proofErr w:type="spellEnd"/>
    </w:p>
    <w:p w14:paraId="6196855C" w14:textId="77777777" w:rsidR="008B3019" w:rsidRPr="008402BB" w:rsidRDefault="008402BB" w:rsidP="00401F4D">
      <w:pPr>
        <w:pStyle w:val="a0"/>
        <w:ind w:left="0"/>
      </w:pPr>
      <w:r>
        <w:t xml:space="preserve">提供按区域、产品线、客户分组的销售订单执行综合视图，重点展示订单金额、数量及完成率，辅助销售管理层快速定位业绩缺口与履约问题，提升决策效率。</w:t>
      </w:r>
    </w:p>
    <w:p w14:paraId="6686F4C9" w14:textId="77777777" w:rsidR="00305B23" w:rsidRDefault="00305B23" w:rsidP="00305B23">
      <w:pPr>
        <w:pStyle w:val="HeadingBar"/>
      </w:pPr>
    </w:p>
    <w:p w14:paraId="62699F1B" w14:textId="77777777" w:rsidR="00305B23" w:rsidRDefault="008B3019" w:rsidP="00305B23">
      <w:pPr>
        <w:pStyle w:val="3"/>
      </w:pPr>
      <w:bookmarkStart w:id="10" w:name="_Toc397415078"/>
      <w:proofErr w:type="spellStart"/>
      <w:r>
        <w:rPr>
          <w:rFonts w:hint="eastAsia"/>
        </w:rPr>
        <w:t xml:space="preserve">适用范围</w:t>
      </w:r>
      <w:bookmarkEnd w:id="10"/>
      <w:proofErr w:type="spellEnd"/>
    </w:p>
    <w:p w14:paraId="0909B1B8" w14:textId="77777777" w:rsidR="008402BB" w:rsidRDefault="00CF2DE6" w:rsidP="00401F4D">
      <w:pPr>
        <w:pStyle w:val="a0"/>
        <w:ind w:left="0"/>
      </w:pPr>
      <w:r>
        <w:t xml:space="preserve">适用于企业所有销售业务，覆盖已审核且未取消的销售订单（含跨公司交易），数据范围限于订单行级别，不包含服务项目或退货订单。</w:t>
      </w:r>
    </w:p>
    <w:p w14:paraId="53F38A54" w14:textId="77777777" w:rsidR="00A80AB7" w:rsidRDefault="00CF2DE6" w:rsidP="00401F4D">
      <w:pPr>
        <w:pStyle w:val="a0"/>
        <w:ind w:left="0"/>
      </w:pPr>
      <w:r>
        <w:t xml:space="preserve">使用对象：销售经理、销售总监、区域销售主管；所属职责：销售分析与业绩监控；菜单位置：销售管理 → 销售分析 → 销售订单分析报表；前提条件：系统中存在已审核的销售订单（至少有一条订单行已进入发货或完成状态）</w:t>
      </w:r>
    </w:p>
    <w:p w14:paraId="410E91FB" w14:textId="77777777" w:rsidR="008E08F0" w:rsidRDefault="008E08F0" w:rsidP="008E08F0">
      <w:pPr>
        <w:pStyle w:val="HeadingBar"/>
      </w:pPr>
    </w:p>
    <w:p w14:paraId="67031F60" w14:textId="77777777" w:rsidR="008402BB" w:rsidRPr="00721CBF" w:rsidRDefault="008734B2" w:rsidP="00802473">
      <w:pPr>
        <w:pStyle w:val="3"/>
      </w:pPr>
      <w:bookmarkStart w:id="11" w:name="_Toc397415079"/>
      <w:proofErr w:type="spellStart"/>
      <w:r>
        <w:rPr>
          <w:rFonts w:hint="eastAsia"/>
        </w:rPr>
        <w:t xml:space="preserve">参考文档</w:t>
      </w:r>
      <w:bookmarkEnd w:id="11"/>
      <w:proofErr w:type="spellEnd"/>
    </w:p>
    <w:p w14:paraId="7DD793DE" w14:textId="77777777" w:rsidR="008402BB" w:rsidRPr="00721CBF" w:rsidRDefault="00CF2DE6" w:rsidP="00401F4D">
      <w:pPr>
        <w:pStyle w:val="a0"/>
        <w:ind w:left="0"/>
      </w:pPr>
      <w:r>
        <w:t xml:space="preserve">1. 销售订单主数据维护规范</w:t>
        <w:br/>
        <w:t xml:space="preserve">2. ERP系统数据接口手册（订单模块）</w:t>
        <w:br/>
        <w:t xml:space="preserve">3. Excel导出功能需求说明</w:t>
      </w:r>
    </w:p>
    <w:p w14:paraId="52509E5D" w14:textId="77777777" w:rsidR="008D7266" w:rsidRDefault="008D7266" w:rsidP="00401F4D">
      <w:pPr>
        <w:pStyle w:val="a0"/>
        <w:ind w:left="0"/>
      </w:pPr>
    </w:p>
    <w:p w14:paraId="79D83338" w14:textId="77777777" w:rsidR="001D051A" w:rsidRPr="00E62936" w:rsidRDefault="001D051A" w:rsidP="001D051A">
      <w:pPr>
        <w:pStyle w:val="HD2"/>
      </w:pPr>
      <w:bookmarkStart w:id="12" w:name="_Toc263255085"/>
      <w:bookmarkStart w:id="13" w:name="_Toc397415080"/>
      <w:r>
        <w:rPr>
          <w:rFonts w:hint="eastAsia"/>
        </w:rPr>
        <w:lastRenderedPageBreak/>
        <w:t xml:space="preserve">详细描述</w:t>
      </w:r>
      <w:bookmarkEnd w:id="12"/>
      <w:bookmarkEnd w:id="13"/>
    </w:p>
    <w:p w14:paraId="7631D896" w14:textId="77777777" w:rsidR="001D051A" w:rsidRPr="00272393" w:rsidRDefault="007A37A1" w:rsidP="00401F4D">
      <w:pPr>
        <w:pStyle w:val="a0"/>
        <w:spacing w:line="360" w:lineRule="auto"/>
        <w:ind w:left="0"/>
        <w:rPr>
          <w:rFonts w:ascii="宋体" w:hAnsi="宋体" w:hint="eastAsia"/>
          <w:sz w:val="21"/>
          <w:szCs w:val="21"/>
        </w:rPr>
      </w:pPr>
      <w:r>
        <w:t xml:space="preserve">销售经理日常需要按区域、产品线、客户三个维度查看销售订单的汇总数据，包括订单总金额、订单总数量，并着重关注完成率（已完成订单金额占比）。报表应支持灵活的参数筛选（如指定日期范围、区域、产品线等），并以Excel表格形式输出，便于销售经理结合本地数据进一步分析。报表数据应实时反映当前订单状态，确保每次查询结果均为最新。</w:t>
      </w:r>
    </w:p>
    <w:p w14:paraId="714EEC66" w14:textId="77777777" w:rsidR="001D051A" w:rsidRPr="00B85093" w:rsidRDefault="001D051A" w:rsidP="001D051A">
      <w:pPr>
        <w:pStyle w:val="HeadingBar"/>
      </w:pPr>
      <w:r>
        <w:t xml:space="preserve">开发后解决的问题：</w:t>
      </w:r>
      <w:r>
        <w:t xml:space="preserve">1. 解决销售数据手工汇总耗时、易错的问题</w:t>
        <w:br/>
        <w:t xml:space="preserve">2. 消除无法即时获取各维度订单完成率的盲区</w:t>
        <w:br/>
        <w:t xml:space="preserve">3. 避免因数据口径不一致导致的决策偏差</w:t>
        <w:br/>
        <w:t xml:space="preserve">4. 减少重复制作报表的IT支持成本</w:t>
      </w:r>
    </w:p>
    <w:p w14:paraId="7BCFF345" w14:textId="77777777" w:rsidR="001D051A" w:rsidRDefault="001D051A" w:rsidP="001D051A">
      <w:pPr>
        <w:pStyle w:val="3"/>
      </w:pPr>
      <w:bookmarkStart w:id="14" w:name="_Toc70225255"/>
      <w:bookmarkStart w:id="15" w:name="_Toc263255086"/>
      <w:bookmarkStart w:id="16" w:name="_Toc397415081"/>
      <w:proofErr w:type="spellStart"/>
      <w:r>
        <w:rPr>
          <w:rFonts w:hint="eastAsia"/>
        </w:rPr>
        <w:t>基本业务需求</w:t>
      </w:r>
      <w:bookmarkEnd w:id="14"/>
      <w:bookmarkEnd w:id="15"/>
      <w:bookmarkEnd w:id="16"/>
      <w:proofErr w:type="spellEnd"/>
    </w:p>
    <w:p w14:paraId="73B4A5C2" w14:textId="77777777" w:rsidR="001D051A" w:rsidRDefault="001D051A" w:rsidP="00401F4D">
      <w:pPr>
        <w:pStyle w:val="a0"/>
        <w:spacing w:line="360" w:lineRule="auto"/>
        <w:ind w:left="0"/>
        <w:rPr>
          <w:rFonts w:ascii="宋体" w:hAnsi="宋体" w:hint="eastAsia"/>
          <w:sz w:val="21"/>
          <w:szCs w:val="21"/>
        </w:rPr>
      </w:pPr>
      <w:r w:rsidRPr="00272393">
        <w:rPr>
          <w:rFonts w:ascii="宋体" w:hAnsi="宋体" w:hint="eastAsia"/>
          <w:sz w:val="21"/>
          <w:szCs w:val="21"/>
        </w:rPr>
        <w:t>本</w:t>
      </w:r>
      <w:r w:rsidRPr="00F61190">
        <w:rPr>
          <w:rFonts w:ascii="宋体" w:hAnsi="宋体" w:hint="eastAsia"/>
          <w:sz w:val="21"/>
          <w:szCs w:val="21"/>
        </w:rPr>
        <w:t>文档</w:t>
      </w:r>
      <w:r>
        <w:rPr>
          <w:rFonts w:ascii="宋体" w:hAnsi="宋体" w:hint="eastAsia"/>
          <w:sz w:val="21"/>
          <w:szCs w:val="21"/>
        </w:rPr>
        <w:t>描述</w:t>
      </w:r>
      <w:r w:rsidRPr="00F61190">
        <w:rPr>
          <w:rFonts w:ascii="宋体" w:hAnsi="宋体" w:hint="eastAsia"/>
          <w:sz w:val="21"/>
          <w:szCs w:val="21"/>
        </w:rPr>
        <w:t>关于此报表的业务需求，详细说明以下内容以及其它必要内容</w:t>
      </w:r>
      <w:r>
        <w:rPr>
          <w:rFonts w:ascii="宋体" w:hAnsi="宋体" w:hint="eastAsia"/>
          <w:sz w:val="21"/>
          <w:szCs w:val="21"/>
        </w:rPr>
        <w:t xml:space="preserve">。</w:t>
      </w:r>
    </w:p>
    <w:p w14:paraId="744801E1" w14:textId="77777777" w:rsidR="001D051A" w:rsidRDefault="001D051A" w:rsidP="00401F4D">
      <w:pPr>
        <w:pStyle w:val="a0"/>
        <w:spacing w:line="360" w:lineRule="auto"/>
        <w:ind w:left="0"/>
        <w:rPr>
          <w:rFonts w:ascii="宋体" w:hAnsi="宋体" w:hint="eastAsia"/>
          <w:sz w:val="21"/>
          <w:szCs w:val="21"/>
        </w:rPr>
      </w:pPr>
      <w:r>
        <w:t xml:space="preserve">销售经理日常需要按区域、产品线、客户三个维度查看销售订单的汇总数据，包括订单总金额、订单总数量，并着重关注完成率（已完成订单金额占比）。报表应支持灵活的参数筛选（如指定日期范围、区域、产品线等），并以Excel表格形式输出，便于销售经理结合本地数据进一步分析。报表数据应实时反映当前订单状态，确保每次查询结果均为最新。</w:t>
      </w:r>
    </w:p>
    <w:p w14:paraId="097CFF11" w14:textId="77777777" w:rsidR="001D051A" w:rsidRDefault="001D051A" w:rsidP="00401F4D">
      <w:pPr>
        <w:pStyle w:val="a0"/>
        <w:spacing w:line="360" w:lineRule="auto"/>
        <w:ind w:left="0"/>
        <w:rPr>
          <w:rFonts w:ascii="宋体" w:hAnsi="宋体" w:hint="eastAsia"/>
          <w:sz w:val="21"/>
          <w:szCs w:val="21"/>
        </w:rPr>
      </w:pPr>
    </w:p>
    <w:p w14:paraId="1B51D910" w14:textId="77777777" w:rsidR="001D051A" w:rsidRPr="00272393" w:rsidRDefault="001D051A" w:rsidP="00401F4D">
      <w:pPr>
        <w:pStyle w:val="a0"/>
        <w:spacing w:line="360" w:lineRule="auto"/>
        <w:ind w:left="0"/>
        <w:rPr>
          <w:rFonts w:ascii="宋体" w:hAnsi="宋体" w:hint="eastAsia"/>
          <w:sz w:val="21"/>
          <w:szCs w:val="21"/>
        </w:rPr>
      </w:pPr>
      <w:proofErr w:type="gramStart"/>
      <w:r>
        <w:t xml:space="preserve">1. 多维度分组：同时按销售区域、产品线、客户进行三级分组，支持层级展开</w:t>
        <w:br/>
        <w:t xml:space="preserve">2. 核心指标：订单总金额、订单总数量、已完成金额、已完成数量、完成率（金额）</w:t>
        <w:br/>
        <w:t xml:space="preserve">3. 参数筛选：公司、订单日期区间、区域、产品线、客户、订单状态（默认已审核）</w:t>
        <w:br/>
        <w:t xml:space="preserve">4. Excel导出：通过报表界面一键导出为.xlsx文件，保留分组结构和所有字段</w:t>
        <w:br/>
        <w:t xml:space="preserve">5. 数据实时性：每次查询读取当前最新订单数据，不依赖快照</w:t>
      </w:r>
    </w:p>
    <w:p w14:paraId="2E0102E5" w14:textId="77777777" w:rsidR="001D051A" w:rsidRPr="00B85093" w:rsidRDefault="001D051A" w:rsidP="001D051A">
      <w:pPr>
        <w:pStyle w:val="HeadingBar"/>
      </w:pPr>
    </w:p>
    <w:p w14:paraId="77D8DAFD" w14:textId="77777777" w:rsidR="001D051A" w:rsidRDefault="001D051A" w:rsidP="001D051A">
      <w:pPr>
        <w:pStyle w:val="3"/>
      </w:pPr>
      <w:bookmarkStart w:id="17" w:name="_Toc263255087"/>
      <w:bookmarkStart w:id="18" w:name="_Toc397415082"/>
      <w:proofErr w:type="spellStart"/>
      <w:r>
        <w:rPr>
          <w:rFonts w:hint="eastAsia"/>
        </w:rPr>
        <w:t>主要特性</w:t>
      </w:r>
      <w:bookmarkEnd w:id="17"/>
      <w:bookmarkEnd w:id="18"/>
      <w:proofErr w:type="spellEnd"/>
    </w:p>
    <w:p w14:paraId="555606E8" w14:textId="77777777" w:rsidR="001D051A" w:rsidRPr="00E707D4" w:rsidRDefault="001D051A" w:rsidP="001B39B6">
      <w:pPr>
        <w:pStyle w:val="42"/>
        <w:spacing w:before="120" w:after="120" w:line="360" w:lineRule="auto"/>
        <w:ind w:leftChars="-2" w:left="0"/>
      </w:pPr>
      <w:proofErr w:type="spellStart"/>
      <w:r>
        <w:rPr>
          <w:rFonts w:hint="eastAsia"/>
        </w:rPr>
        <w:t>参考报表</w:t>
      </w:r>
      <w:proofErr w:type="spellEnd"/>
    </w:p>
    <w:p w14:paraId="6053DACE" w14:textId="77777777" w:rsidR="001D051A" w:rsidRPr="00B22168" w:rsidRDefault="001D051A" w:rsidP="001B39B6">
      <w:pPr>
        <w:pStyle w:val="a0"/>
        <w:spacing w:line="360" w:lineRule="auto"/>
        <w:ind w:left="0"/>
        <w:rPr>
          <w:sz w:val="21"/>
          <w:szCs w:val="21"/>
        </w:rPr>
      </w:pPr>
      <w:r>
        <w:t xml:space="preserve">参考报表：</w:t>
      </w:r>
      <w:proofErr w:type="gramStart"/>
      <w:r>
        <w:t xml:space="preserve">无（新建报表）</w:t>
      </w:r>
    </w:p>
    <w:p w14:paraId="0BFDF997" w14:textId="77777777" w:rsidR="001D051A" w:rsidRPr="00B22168" w:rsidRDefault="001D051A" w:rsidP="001B39B6">
      <w:pPr>
        <w:pStyle w:val="a0"/>
        <w:spacing w:line="360" w:lineRule="auto"/>
        <w:ind w:left="0"/>
        <w:rPr>
          <w:sz w:val="21"/>
          <w:szCs w:val="21"/>
        </w:rPr>
      </w:pPr>
    </w:p>
    <w:p w14:paraId="295CC6C9" w14:textId="77777777" w:rsidR="001D051A" w:rsidRPr="00B22168" w:rsidRDefault="001D051A" w:rsidP="001B39B6">
      <w:pPr>
        <w:pStyle w:val="a0"/>
        <w:spacing w:line="360" w:lineRule="auto"/>
        <w:ind w:left="0"/>
        <w:rPr>
          <w:sz w:val="21"/>
          <w:szCs w:val="21"/>
        </w:rPr>
      </w:pPr>
    </w:p>
    <w:p w14:paraId="6742D7F2" w14:textId="77777777" w:rsidR="001D051A" w:rsidRPr="00B22168" w:rsidRDefault="001D051A" w:rsidP="001B39B6">
      <w:pPr>
        <w:pStyle w:val="a0"/>
        <w:spacing w:line="360" w:lineRule="auto"/>
        <w:ind w:left="0"/>
        <w:rPr>
          <w:sz w:val="21"/>
          <w:szCs w:val="21"/>
        </w:rPr>
      </w:pPr>
    </w:p>
    <w:p w14:paraId="0A635155" w14:textId="77777777" w:rsidR="001D051A" w:rsidRPr="00E707D4" w:rsidRDefault="001D051A" w:rsidP="001B39B6">
      <w:pPr>
        <w:pStyle w:val="42"/>
        <w:spacing w:before="120" w:after="120" w:line="360" w:lineRule="auto"/>
        <w:ind w:leftChars="-2" w:left="0"/>
      </w:pPr>
      <w:proofErr w:type="spellStart"/>
      <w:r>
        <w:rPr>
          <w:rFonts w:hint="eastAsia"/>
        </w:rPr>
        <w:t>报表所属请求组</w:t>
      </w:r>
      <w:proofErr w:type="spellEnd"/>
    </w:p>
    <w:p w14:paraId="1F33EB5E" w14:textId="77777777" w:rsidR="001D051A" w:rsidRPr="00656555" w:rsidRDefault="001D051A" w:rsidP="001B39B6">
      <w:pPr>
        <w:pStyle w:val="a0"/>
        <w:spacing w:line="360" w:lineRule="auto"/>
        <w:ind w:leftChars="83" w:left="166"/>
        <w:rPr>
          <w:sz w:val="21"/>
          <w:szCs w:val="21"/>
        </w:rPr>
      </w:pPr>
      <w:r>
        <w:t xml:space="preserve">请求组：</w:t>
      </w:r>
      <w:r>
        <w:t xml:space="preserve">销售订单数据请求组（包含订单头、订单行、客户、区域、产品线）</w:t>
      </w:r>
    </w:p>
    <w:p w14:paraId="25D9458C" w14:textId="77777777" w:rsidR="001D051A" w:rsidRPr="000F7E9D" w:rsidRDefault="001D051A" w:rsidP="001B39B6">
      <w:pPr>
        <w:pStyle w:val="a0"/>
        <w:spacing w:line="360" w:lineRule="auto"/>
        <w:ind w:leftChars="83" w:left="166"/>
        <w:rPr>
          <w:sz w:val="21"/>
          <w:szCs w:val="21"/>
        </w:rPr>
      </w:pPr>
      <w:r>
        <w:t>应用模块：</w:t>
      </w:r>
      <w:r>
        <w:t xml:space="preserve">OM (订单管理)</w:t>
      </w:r>
    </w:p>
    <w:p w14:paraId="1B4DE1E1" w14:textId="77777777" w:rsidR="001D051A" w:rsidRPr="00E707D4" w:rsidRDefault="001D051A" w:rsidP="001B39B6">
      <w:pPr>
        <w:pStyle w:val="42"/>
        <w:spacing w:before="120" w:after="120" w:line="360" w:lineRule="auto"/>
        <w:ind w:leftChars="-2" w:left="0"/>
      </w:pPr>
      <w:proofErr w:type="spellStart"/>
      <w:r w:rsidRPr="00E707D4">
        <w:rPr>
          <w:rFonts w:hint="eastAsia"/>
        </w:rPr>
        <w:t xml:space="preserve">报表数据范围</w:t>
      </w:r>
      <w:proofErr w:type="spellEnd"/>
    </w:p>
    <w:p w14:paraId="15DF3C4C" w14:textId="77777777" w:rsidR="001D051A" w:rsidRDefault="001D051A" w:rsidP="001B39B6">
      <w:pPr>
        <w:pStyle w:val="a0"/>
        <w:spacing w:line="360" w:lineRule="auto"/>
        <w:ind w:leftChars="90" w:left="180"/>
        <w:rPr>
          <w:sz w:val="21"/>
          <w:szCs w:val="21"/>
        </w:rPr>
      </w:pPr>
      <w:proofErr w:type="gramStart"/>
      <w:r>
        <w:t xml:space="preserve">已审核且未取消的销售订单（订单状态为‘已审核’、‘部分发货’、‘完全发货’或‘已开票’），取数时间范围为当前系统日期或用户指定日期区间内的订单创建日期</w:t>
      </w:r>
    </w:p>
    <w:p w14:paraId="3018F4FF" w14:textId="77777777" w:rsidR="001D051A" w:rsidRDefault="001D051A" w:rsidP="001B39B6">
      <w:pPr>
        <w:pStyle w:val="a0"/>
        <w:spacing w:line="360" w:lineRule="auto"/>
        <w:ind w:leftChars="90" w:left="180"/>
        <w:rPr>
          <w:sz w:val="21"/>
          <w:szCs w:val="21"/>
        </w:rPr>
      </w:pPr>
    </w:p>
    <w:p w14:paraId="487B95C1" w14:textId="77777777" w:rsidR="001D051A" w:rsidRDefault="001D051A" w:rsidP="001B39B6">
      <w:pPr>
        <w:pStyle w:val="a0"/>
        <w:spacing w:line="360" w:lineRule="auto"/>
        <w:ind w:leftChars="90" w:left="180"/>
        <w:rPr>
          <w:sz w:val="21"/>
          <w:szCs w:val="21"/>
        </w:rPr>
      </w:pPr>
    </w:p>
    <w:p w14:paraId="482CF304" w14:textId="77777777" w:rsidR="001D051A" w:rsidRDefault="001D051A" w:rsidP="001B39B6">
      <w:pPr>
        <w:pStyle w:val="a0"/>
        <w:spacing w:line="360" w:lineRule="auto"/>
        <w:ind w:leftChars="90" w:left="180"/>
        <w:rPr>
          <w:sz w:val="21"/>
          <w:szCs w:val="21"/>
        </w:rPr>
      </w:pPr>
    </w:p>
    <w:p w14:paraId="7F73BB7D" w14:textId="77777777" w:rsidR="001D051A" w:rsidRDefault="001D051A" w:rsidP="001B39B6">
      <w:pPr>
        <w:pStyle w:val="a0"/>
        <w:spacing w:line="360" w:lineRule="auto"/>
        <w:ind w:leftChars="90" w:left="180"/>
        <w:rPr>
          <w:sz w:val="21"/>
          <w:szCs w:val="21"/>
        </w:rPr>
      </w:pPr>
    </w:p>
    <w:p w14:paraId="15EC9EDA" w14:textId="77777777" w:rsidR="001D051A" w:rsidRPr="00945C18" w:rsidRDefault="001D051A" w:rsidP="001B39B6">
      <w:pPr>
        <w:pStyle w:val="a0"/>
        <w:spacing w:line="360" w:lineRule="auto"/>
        <w:ind w:leftChars="90" w:left="180"/>
        <w:rPr>
          <w:sz w:val="21"/>
          <w:szCs w:val="21"/>
        </w:rPr>
      </w:pPr>
    </w:p>
    <w:p w14:paraId="3196CF2A" w14:textId="77777777" w:rsidR="001D051A" w:rsidRDefault="001D051A" w:rsidP="001B39B6">
      <w:pPr>
        <w:pStyle w:val="42"/>
        <w:spacing w:before="120" w:after="120" w:line="360" w:lineRule="auto"/>
        <w:ind w:leftChars="-2" w:left="0"/>
      </w:pPr>
      <w:proofErr w:type="spellStart"/>
      <w:r>
        <w:rPr>
          <w:rFonts w:hint="eastAsia"/>
        </w:rPr>
        <w:t xml:space="preserve">数据分组规则</w:t>
      </w:r>
      <w:proofErr w:type="spellEnd"/>
    </w:p>
    <w:p w14:paraId="01963A0E" w14:textId="77777777" w:rsidR="001D051A" w:rsidRPr="00945C18" w:rsidRDefault="001D051A" w:rsidP="001B39B6">
      <w:pPr>
        <w:pStyle w:val="a0"/>
        <w:spacing w:line="360" w:lineRule="auto"/>
        <w:ind w:leftChars="90" w:left="180"/>
        <w:rPr>
          <w:sz w:val="21"/>
          <w:szCs w:val="21"/>
        </w:rPr>
      </w:pPr>
      <w:r>
        <w:t xml:space="preserve">先按销售区域（字段：sales_region）分组，再按产品线（字段：product_line）分组，最后按客户（字段：customer_code）分组。同一客户下不进一步细分订单行，直接汇总</w:t>
      </w:r>
    </w:p>
    <w:p w14:paraId="7B3DDC9C" w14:textId="77777777" w:rsidR="001D051A" w:rsidRDefault="001D051A" w:rsidP="001B39B6">
      <w:pPr>
        <w:pStyle w:val="42"/>
        <w:spacing w:before="120" w:after="120" w:line="360" w:lineRule="auto"/>
        <w:ind w:leftChars="-2" w:left="0"/>
      </w:pPr>
      <w:proofErr w:type="spellStart"/>
      <w:r>
        <w:rPr>
          <w:rFonts w:hint="eastAsia"/>
        </w:rPr>
        <w:t xml:space="preserve">排序规则</w:t>
      </w:r>
      <w:proofErr w:type="spellEnd"/>
    </w:p>
    <w:p w14:paraId="0F454F5A" w14:textId="77777777" w:rsidR="001D051A" w:rsidRDefault="001D051A" w:rsidP="001B39B6">
      <w:pPr>
        <w:pStyle w:val="a0"/>
        <w:numPr>
          <w:ilvl w:val="0"/>
          <w:numId w:val="35"/>
        </w:numPr>
        <w:tabs>
          <w:tab w:val="clear" w:pos="2925"/>
          <w:tab w:val="num" w:pos="385"/>
        </w:tabs>
        <w:overflowPunct/>
        <w:autoSpaceDE/>
        <w:autoSpaceDN/>
        <w:adjustRightInd/>
        <w:spacing w:line="360" w:lineRule="auto"/>
        <w:ind w:leftChars="83" w:left="586"/>
        <w:textAlignment w:val="auto"/>
        <w:rPr>
          <w:sz w:val="21"/>
          <w:szCs w:val="21"/>
        </w:rPr>
      </w:pPr>
      <w:r>
        <w:t xml:space="preserve">区域编码升序 → 产品线编码升序 → 客户编码升序</w:t>
      </w:r>
    </w:p>
    <w:p w14:paraId="7101E651" w14:textId="77777777" w:rsidR="001D051A" w:rsidRPr="00B619FD" w:rsidRDefault="001D051A" w:rsidP="00B619FD">
      <w:pPr>
        <w:pStyle w:val="a0"/>
        <w:numPr>
          <w:ilvl w:val="0"/>
          <w:numId w:val="35"/>
        </w:numPr>
        <w:tabs>
          <w:tab w:val="clear" w:pos="2925"/>
          <w:tab w:val="num" w:pos="385"/>
        </w:tabs>
        <w:overflowPunct/>
        <w:autoSpaceDE/>
        <w:autoSpaceDN/>
        <w:adjustRightInd/>
        <w:spacing w:line="360" w:lineRule="auto"/>
        <w:ind w:leftChars="83" w:left="586"/>
        <w:textAlignment w:val="auto"/>
      </w:pPr>
      <w:r>
        <w:t xml:space="preserve">取数逻辑与流程：</w:t>
      </w:r>
      <w:proofErr w:type="gramStart"/>
      <w:r>
        <w:t xml:space="preserve">从订单头表（oe_order_headers）获取订单号、订单金额（header_amount）、订单状态、客户编码、区域编码；从订单行表（oe_order_lines）获取产品线编码、行数量（line_quantity）、行金额（line_amount）。通过订单头与订单行关联后，按区域、产品线、客户分组汇总。已完成订单的判断标准：订单头状态为‘完全发货’或‘已开票’，且无取消行。完成率 = SUM(已完成订单金额) / SUM(总订单金额) * 100%。若某分组总金额为0则完成率显示0。所有金额取订单表头金额（含税或未税，取用系统默认的订单表头总金额字段，若表头金额不存在则使用行金额合计）。数量为行数量的合计。</w:t>
      </w:r>
    </w:p>
    <w:p w14:paraId="70ED9B39" w14:textId="77777777" w:rsidR="001D051A" w:rsidRDefault="001D051A" w:rsidP="001B39B6">
      <w:pPr>
        <w:pStyle w:val="42"/>
        <w:spacing w:before="120" w:after="120" w:line="360" w:lineRule="auto"/>
        <w:ind w:leftChars="-2" w:left="0"/>
      </w:pPr>
      <w:proofErr w:type="spellStart"/>
      <w:r>
        <w:rPr>
          <w:rFonts w:hint="eastAsia"/>
        </w:rPr>
        <w:t>字段说明（包括计算以及汇总逻辑</w:t>
      </w:r>
      <w:proofErr w:type="spellEnd"/>
      <w:r>
        <w:rPr>
          <w:rFonts w:hint="eastAsia"/>
        </w:rPr>
        <w:t>）</w:t>
      </w:r>
    </w:p>
    <w:tbl>
      <w:tblPr>
        <w:tblW w:w="9360" w:type="dxa"/>
        <w:tblInd w:w="64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20"/>
        <w:gridCol w:w="1620"/>
        <w:gridCol w:w="3780"/>
        <w:gridCol w:w="3240"/>
      </w:tblGrid>
      <w:tr w:rsidR="001D051A" w14:paraId="0825CE3C" w14:textId="77777777" w:rsidTr="00E000BB">
        <w:trPr>
          <w:cantSplit/>
          <w:tblHeader/>
        </w:trPr>
        <w:tc>
          <w:tcPr>
            <w:tcW w:w="720" w:type="dxa"/>
            <w:tcBorders>
              <w:bottom w:val="single" w:sz="6" w:space="0" w:color="auto"/>
              <w:right w:val="single" w:sz="4" w:space="0" w:color="auto"/>
            </w:tcBorders>
            <w:shd w:val="pct10" w:color="auto" w:fill="auto"/>
          </w:tcPr>
          <w:p w14:paraId="6668C5D4" w14:textId="77777777" w:rsidR="001D051A" w:rsidRDefault="001D051A" w:rsidP="00E000BB">
            <w:pPr>
              <w:pStyle w:val="TableHeading"/>
              <w:jc w:val="both"/>
              <w:rPr>
                <w:sz w:val="18"/>
                <w:szCs w:val="18"/>
              </w:rPr>
            </w:pPr>
            <w:r>
              <w:rPr>
                <w:rFonts w:hint="eastAsia"/>
                <w:sz w:val="18"/>
                <w:szCs w:val="18"/>
              </w:rPr>
              <w:t>序列</w:t>
            </w:r>
          </w:p>
        </w:tc>
        <w:tc>
          <w:tcPr>
            <w:tcW w:w="1620" w:type="dxa"/>
            <w:tcBorders>
              <w:bottom w:val="single" w:sz="6" w:space="0" w:color="auto"/>
            </w:tcBorders>
            <w:shd w:val="pct10" w:color="auto" w:fill="auto"/>
          </w:tcPr>
          <w:p w14:paraId="5C7A340D" w14:textId="77777777" w:rsidR="001D051A" w:rsidRDefault="001D051A" w:rsidP="00E000BB">
            <w:pPr>
              <w:pStyle w:val="TableHeading"/>
              <w:jc w:val="both"/>
              <w:rPr>
                <w:sz w:val="18"/>
                <w:szCs w:val="18"/>
              </w:rPr>
            </w:pPr>
            <w:r>
              <w:rPr>
                <w:rFonts w:hint="eastAsia"/>
                <w:sz w:val="18"/>
                <w:szCs w:val="18"/>
              </w:rPr>
              <w:t>项目</w:t>
            </w:r>
          </w:p>
        </w:tc>
        <w:tc>
          <w:tcPr>
            <w:tcW w:w="3780" w:type="dxa"/>
            <w:tcBorders>
              <w:bottom w:val="single" w:sz="6" w:space="0" w:color="auto"/>
              <w:right w:val="single" w:sz="4" w:space="0" w:color="auto"/>
            </w:tcBorders>
            <w:shd w:val="pct10" w:color="auto" w:fill="auto"/>
          </w:tcPr>
          <w:p w14:paraId="572BAEFD" w14:textId="77777777" w:rsidR="001D051A" w:rsidRDefault="001D051A" w:rsidP="00E000BB">
            <w:pPr>
              <w:pStyle w:val="TableHeading"/>
              <w:jc w:val="both"/>
              <w:rPr>
                <w:sz w:val="18"/>
                <w:szCs w:val="18"/>
              </w:rPr>
            </w:pPr>
            <w:r>
              <w:rPr>
                <w:rFonts w:hint="eastAsia"/>
                <w:sz w:val="18"/>
                <w:szCs w:val="18"/>
              </w:rPr>
              <w:t>说明</w:t>
            </w:r>
          </w:p>
        </w:tc>
        <w:tc>
          <w:tcPr>
            <w:tcW w:w="3240" w:type="dxa"/>
            <w:tcBorders>
              <w:left w:val="single" w:sz="4" w:space="0" w:color="auto"/>
              <w:bottom w:val="single" w:sz="6" w:space="0" w:color="auto"/>
            </w:tcBorders>
            <w:shd w:val="pct10" w:color="auto" w:fill="auto"/>
          </w:tcPr>
          <w:p w14:paraId="41E4F8B3" w14:textId="77777777" w:rsidR="001D051A" w:rsidRDefault="001D051A" w:rsidP="00E000BB">
            <w:pPr>
              <w:pStyle w:val="TableHeading"/>
              <w:jc w:val="both"/>
              <w:rPr>
                <w:sz w:val="18"/>
                <w:szCs w:val="18"/>
              </w:rPr>
            </w:pPr>
            <w:r>
              <w:rPr>
                <w:rFonts w:hint="eastAsia"/>
                <w:sz w:val="18"/>
                <w:szCs w:val="18"/>
              </w:rPr>
              <w:t xml:space="preserve">备注</w:t>
            </w:r>
          </w:p>
        </w:tc>
      </w:tr>
      <w:tr w:rsidR="001D051A" w14:paraId="2BB8E9D6" w14:textId="77777777" w:rsidTr="00E000BB">
        <w:trPr>
          <w:cantSplit/>
          <w:trHeight w:hRule="exact" w:val="60"/>
          <w:tblHeader/>
        </w:trPr>
        <w:tc>
          <w:tcPr>
            <w:tcW w:w="720" w:type="dxa"/>
            <w:tcBorders>
              <w:top w:val="single" w:sz="6" w:space="0" w:color="auto"/>
              <w:left w:val="nil"/>
              <w:bottom w:val="single" w:sz="6" w:space="0" w:color="auto"/>
              <w:right w:val="nil"/>
            </w:tcBorders>
            <w:shd w:val="pct50" w:color="auto" w:fill="auto"/>
          </w:tcPr>
          <w:p w14:paraId="2D659A28" w14:textId="77777777" w:rsidR="001D051A" w:rsidRDefault="001D051A" w:rsidP="00E000BB">
            <w:pPr>
              <w:rPr>
                <w:sz w:val="18"/>
                <w:szCs w:val="18"/>
              </w:rPr>
            </w:pPr>
          </w:p>
        </w:tc>
        <w:tc>
          <w:tcPr>
            <w:tcW w:w="1620" w:type="dxa"/>
            <w:tcBorders>
              <w:top w:val="single" w:sz="6" w:space="0" w:color="auto"/>
              <w:left w:val="nil"/>
              <w:bottom w:val="single" w:sz="6" w:space="0" w:color="auto"/>
              <w:right w:val="nil"/>
            </w:tcBorders>
            <w:shd w:val="pct50" w:color="auto" w:fill="auto"/>
          </w:tcPr>
          <w:p w14:paraId="2DD7B983" w14:textId="77777777" w:rsidR="001D051A" w:rsidRDefault="001D051A" w:rsidP="00E000BB">
            <w:pPr>
              <w:jc w:val="center"/>
              <w:rPr>
                <w:sz w:val="18"/>
                <w:szCs w:val="18"/>
              </w:rPr>
            </w:pPr>
          </w:p>
        </w:tc>
        <w:tc>
          <w:tcPr>
            <w:tcW w:w="3780" w:type="dxa"/>
            <w:tcBorders>
              <w:top w:val="single" w:sz="6" w:space="0" w:color="auto"/>
              <w:left w:val="nil"/>
              <w:bottom w:val="single" w:sz="6" w:space="0" w:color="auto"/>
              <w:right w:val="nil"/>
            </w:tcBorders>
            <w:shd w:val="pct50" w:color="auto" w:fill="auto"/>
          </w:tcPr>
          <w:p w14:paraId="47F4AD48" w14:textId="77777777" w:rsidR="001D051A" w:rsidRDefault="001D051A" w:rsidP="00E000BB">
            <w:pPr>
              <w:jc w:val="center"/>
              <w:rPr>
                <w:sz w:val="18"/>
                <w:szCs w:val="18"/>
              </w:rPr>
            </w:pPr>
          </w:p>
        </w:tc>
        <w:tc>
          <w:tcPr>
            <w:tcW w:w="3240" w:type="dxa"/>
            <w:tcBorders>
              <w:top w:val="single" w:sz="6" w:space="0" w:color="auto"/>
              <w:left w:val="single" w:sz="4" w:space="0" w:color="auto"/>
              <w:bottom w:val="single" w:sz="6" w:space="0" w:color="auto"/>
              <w:right w:val="nil"/>
            </w:tcBorders>
            <w:shd w:val="pct50" w:color="auto" w:fill="auto"/>
          </w:tcPr>
          <w:p w14:paraId="10A88311" w14:textId="77777777" w:rsidR="001D051A" w:rsidRDefault="001D051A" w:rsidP="00E000BB">
            <w:pPr>
              <w:jc w:val="center"/>
              <w:rPr>
                <w:sz w:val="18"/>
                <w:szCs w:val="18"/>
              </w:rPr>
            </w:pPr>
          </w:p>
        </w:tc>
      </w:tr>
      <w:tr w:rsidR="00221F03" w14:paraId="11C488D5" w14:textId="77777777">
        <w:tc>
          <w:tcPr>
            <w:tcW w:w="720" w:type="dxa"/>
          </w:tcPr>
          <w:p w14:paraId="5017264C" w14:textId="77777777" w:rsidR="00221F03" w:rsidRDefault="00000000">
            <w:r>
              <w:t xml:space="preserve">1</w:t>
            </w:r>
          </w:p>
        </w:tc>
        <w:tc>
          <w:tcPr>
            <w:tcW w:w="1620" w:type="dxa"/>
          </w:tcPr>
          <w:p w14:paraId="232515CA" w14:textId="77777777" w:rsidR="00221F03" w:rsidRDefault="00000000">
            <w:r>
              <w:t xml:space="preserve">区域编码</w:t>
            </w:r>
          </w:p>
        </w:tc>
        <w:tc>
          <w:tcPr>
            <w:tcW w:w="3780" w:type="dxa"/>
          </w:tcPr>
          <w:p w14:paraId="60C1BA9A" w14:textId="77777777" w:rsidR="00221F03" w:rsidRDefault="00000000">
            <w:r>
              <w:t xml:space="preserve">销售区域代码，如华东、华北</w:t>
            </w:r>
          </w:p>
        </w:tc>
        <w:tc>
          <w:tcPr>
            <w:tcW w:w="3240" w:type="dxa"/>
          </w:tcPr>
          <w:p w14:paraId="03208615" w14:textId="77777777" w:rsidR="00221F03" w:rsidRDefault="00000000">
            <w:r>
              <w:t xml:space="preserve">文本 oe_order_headers.sales_region</w:t>
            </w:r>
          </w:p>
        </w:tc>
      </w:tr>
      <w:tr w:rsidR="00221F03" w14:paraId="11C488D5" w14:textId="77777777">
        <w:tc>
          <w:tcPr>
            <w:tcW w:w="720" w:type="dxa"/>
          </w:tcPr>
          <w:p w14:paraId="5017264C" w14:textId="77777777" w:rsidR="00221F03" w:rsidRDefault="00000000">
            <w:r>
              <w:t xml:space="preserve">2</w:t>
            </w:r>
          </w:p>
        </w:tc>
        <w:tc>
          <w:tcPr>
            <w:tcW w:w="1620" w:type="dxa"/>
          </w:tcPr>
          <w:p w14:paraId="232515CA" w14:textId="77777777" w:rsidR="00221F03" w:rsidRDefault="00000000">
            <w:r>
              <w:t xml:space="preserve">区域名称</w:t>
            </w:r>
          </w:p>
        </w:tc>
        <w:tc>
          <w:tcPr>
            <w:tcW w:w="3780" w:type="dxa"/>
          </w:tcPr>
          <w:p w14:paraId="60C1BA9A" w14:textId="77777777" w:rsidR="00221F03" w:rsidRDefault="00000000">
            <w:r>
              <w:t xml:space="preserve">区域描述，便于阅读</w:t>
            </w:r>
          </w:p>
        </w:tc>
        <w:tc>
          <w:tcPr>
            <w:tcW w:w="3240" w:type="dxa"/>
          </w:tcPr>
          <w:p w14:paraId="03208615" w14:textId="77777777" w:rsidR="00221F03" w:rsidRDefault="00000000">
            <w:r>
              <w:t xml:space="preserve">文本 ar_region.name</w:t>
            </w:r>
          </w:p>
        </w:tc>
      </w:tr>
      <w:tr w:rsidR="00221F03" w14:paraId="11C488D5" w14:textId="77777777">
        <w:tc>
          <w:tcPr>
            <w:tcW w:w="720" w:type="dxa"/>
          </w:tcPr>
          <w:p w14:paraId="5017264C" w14:textId="77777777" w:rsidR="00221F03" w:rsidRDefault="00000000">
            <w:r>
              <w:t xml:space="preserve">3</w:t>
            </w:r>
          </w:p>
        </w:tc>
        <w:tc>
          <w:tcPr>
            <w:tcW w:w="1620" w:type="dxa"/>
          </w:tcPr>
          <w:p w14:paraId="232515CA" w14:textId="77777777" w:rsidR="00221F03" w:rsidRDefault="00000000">
            <w:r>
              <w:t xml:space="preserve">产品线编码</w:t>
            </w:r>
          </w:p>
        </w:tc>
        <w:tc>
          <w:tcPr>
            <w:tcW w:w="3780" w:type="dxa"/>
          </w:tcPr>
          <w:p w14:paraId="60C1BA9A" w14:textId="77777777" w:rsidR="00221F03" w:rsidRDefault="00000000">
            <w:r>
              <w:t xml:space="preserve">产品线代码</w:t>
            </w:r>
          </w:p>
        </w:tc>
        <w:tc>
          <w:tcPr>
            <w:tcW w:w="3240" w:type="dxa"/>
          </w:tcPr>
          <w:p w14:paraId="03208615" w14:textId="77777777" w:rsidR="00221F03" w:rsidRDefault="00000000">
            <w:r>
              <w:t xml:space="preserve">文本 oe_order_lines.product_line</w:t>
            </w:r>
          </w:p>
        </w:tc>
      </w:tr>
      <w:tr w:rsidR="00221F03" w14:paraId="11C488D5" w14:textId="77777777">
        <w:tc>
          <w:tcPr>
            <w:tcW w:w="720" w:type="dxa"/>
          </w:tcPr>
          <w:p w14:paraId="5017264C" w14:textId="77777777" w:rsidR="00221F03" w:rsidRDefault="00000000">
            <w:r>
              <w:t xml:space="preserve">4</w:t>
            </w:r>
          </w:p>
        </w:tc>
        <w:tc>
          <w:tcPr>
            <w:tcW w:w="1620" w:type="dxa"/>
          </w:tcPr>
          <w:p w14:paraId="232515CA" w14:textId="77777777" w:rsidR="00221F03" w:rsidRDefault="00000000">
            <w:r>
              <w:t xml:space="preserve">产品线名称</w:t>
            </w:r>
          </w:p>
        </w:tc>
        <w:tc>
          <w:tcPr>
            <w:tcW w:w="3780" w:type="dxa"/>
          </w:tcPr>
          <w:p w14:paraId="60C1BA9A" w14:textId="77777777" w:rsidR="00221F03" w:rsidRDefault="00000000">
            <w:r>
              <w:t xml:space="preserve">产品线名称</w:t>
            </w:r>
          </w:p>
        </w:tc>
        <w:tc>
          <w:tcPr>
            <w:tcW w:w="3240" w:type="dxa"/>
          </w:tcPr>
          <w:p w14:paraId="03208615" w14:textId="77777777" w:rsidR="00221F03" w:rsidRDefault="00000000">
            <w:r>
              <w:t xml:space="preserve">文本 mtl_product_line.name</w:t>
            </w:r>
          </w:p>
        </w:tc>
      </w:tr>
      <w:tr w:rsidR="00221F03" w14:paraId="11C488D5" w14:textId="77777777">
        <w:tc>
          <w:tcPr>
            <w:tcW w:w="720" w:type="dxa"/>
          </w:tcPr>
          <w:p w14:paraId="5017264C" w14:textId="77777777" w:rsidR="00221F03" w:rsidRDefault="00000000">
            <w:r>
              <w:t xml:space="preserve">5</w:t>
            </w:r>
          </w:p>
        </w:tc>
        <w:tc>
          <w:tcPr>
            <w:tcW w:w="1620" w:type="dxa"/>
          </w:tcPr>
          <w:p w14:paraId="232515CA" w14:textId="77777777" w:rsidR="00221F03" w:rsidRDefault="00000000">
            <w:r>
              <w:t xml:space="preserve">客户编码</w:t>
            </w:r>
          </w:p>
        </w:tc>
        <w:tc>
          <w:tcPr>
            <w:tcW w:w="3780" w:type="dxa"/>
          </w:tcPr>
          <w:p w14:paraId="60C1BA9A" w14:textId="77777777" w:rsidR="00221F03" w:rsidRDefault="00000000">
            <w:r>
              <w:t xml:space="preserve">客户主数据中的唯一编码</w:t>
            </w:r>
          </w:p>
        </w:tc>
        <w:tc>
          <w:tcPr>
            <w:tcW w:w="3240" w:type="dxa"/>
          </w:tcPr>
          <w:p w14:paraId="03208615" w14:textId="77777777" w:rsidR="00221F03" w:rsidRDefault="00000000">
            <w:r>
              <w:t xml:space="preserve">文本 oe_order_headers.customer_code</w:t>
            </w:r>
          </w:p>
        </w:tc>
      </w:tr>
      <w:tr w:rsidR="00221F03" w14:paraId="11C488D5" w14:textId="77777777">
        <w:tc>
          <w:tcPr>
            <w:tcW w:w="720" w:type="dxa"/>
          </w:tcPr>
          <w:p w14:paraId="5017264C" w14:textId="77777777" w:rsidR="00221F03" w:rsidRDefault="00000000">
            <w:r>
              <w:t xml:space="preserve">6</w:t>
            </w:r>
          </w:p>
        </w:tc>
        <w:tc>
          <w:tcPr>
            <w:tcW w:w="1620" w:type="dxa"/>
          </w:tcPr>
          <w:p w14:paraId="232515CA" w14:textId="77777777" w:rsidR="00221F03" w:rsidRDefault="00000000">
            <w:r>
              <w:t xml:space="preserve">客户名称</w:t>
            </w:r>
          </w:p>
        </w:tc>
        <w:tc>
          <w:tcPr>
            <w:tcW w:w="3780" w:type="dxa"/>
          </w:tcPr>
          <w:p w14:paraId="60C1BA9A" w14:textId="77777777" w:rsidR="00221F03" w:rsidRDefault="00000000">
            <w:r>
              <w:t xml:space="preserve">客户全称</w:t>
            </w:r>
          </w:p>
        </w:tc>
        <w:tc>
          <w:tcPr>
            <w:tcW w:w="3240" w:type="dxa"/>
          </w:tcPr>
          <w:p w14:paraId="03208615" w14:textId="77777777" w:rsidR="00221F03" w:rsidRDefault="00000000">
            <w:r>
              <w:t xml:space="preserve">文本 ar_customer.name</w:t>
            </w:r>
          </w:p>
        </w:tc>
      </w:tr>
      <w:tr w:rsidR="00221F03" w14:paraId="11C488D5" w14:textId="77777777">
        <w:tc>
          <w:tcPr>
            <w:tcW w:w="720" w:type="dxa"/>
          </w:tcPr>
          <w:p w14:paraId="5017264C" w14:textId="77777777" w:rsidR="00221F03" w:rsidRDefault="00000000">
            <w:r>
              <w:t xml:space="preserve">7</w:t>
            </w:r>
          </w:p>
        </w:tc>
        <w:tc>
          <w:tcPr>
            <w:tcW w:w="1620" w:type="dxa"/>
          </w:tcPr>
          <w:p w14:paraId="232515CA" w14:textId="77777777" w:rsidR="00221F03" w:rsidRDefault="00000000">
            <w:r>
              <w:t xml:space="preserve">订单总笔数</w:t>
            </w:r>
          </w:p>
        </w:tc>
        <w:tc>
          <w:tcPr>
            <w:tcW w:w="3780" w:type="dxa"/>
          </w:tcPr>
          <w:p w14:paraId="60C1BA9A" w14:textId="77777777" w:rsidR="00221F03" w:rsidRDefault="00000000">
            <w:r>
              <w:t xml:space="preserve">该分组下的订单头数量</w:t>
            </w:r>
          </w:p>
        </w:tc>
        <w:tc>
          <w:tcPr>
            <w:tcW w:w="3240" w:type="dxa"/>
          </w:tcPr>
          <w:p w14:paraId="03208615" w14:textId="77777777" w:rsidR="00221F03" w:rsidRDefault="00000000">
            <w:r>
              <w:t xml:space="preserve">数字（整数） COUNT(DISTINCT order_header_id)</w:t>
            </w:r>
          </w:p>
        </w:tc>
      </w:tr>
      <w:tr w:rsidR="00221F03" w14:paraId="11C488D5" w14:textId="77777777">
        <w:tc>
          <w:tcPr>
            <w:tcW w:w="720" w:type="dxa"/>
          </w:tcPr>
          <w:p w14:paraId="5017264C" w14:textId="77777777" w:rsidR="00221F03" w:rsidRDefault="00000000">
            <w:r>
              <w:t xml:space="preserve">8</w:t>
            </w:r>
          </w:p>
        </w:tc>
        <w:tc>
          <w:tcPr>
            <w:tcW w:w="1620" w:type="dxa"/>
          </w:tcPr>
          <w:p w14:paraId="232515CA" w14:textId="77777777" w:rsidR="00221F03" w:rsidRDefault="00000000">
            <w:r>
              <w:t xml:space="preserve">订单总数量</w:t>
            </w:r>
          </w:p>
        </w:tc>
        <w:tc>
          <w:tcPr>
            <w:tcW w:w="3780" w:type="dxa"/>
          </w:tcPr>
          <w:p w14:paraId="60C1BA9A" w14:textId="77777777" w:rsidR="00221F03" w:rsidRDefault="00000000">
            <w:r>
              <w:t xml:space="preserve">所有订单行数量之和</w:t>
            </w:r>
          </w:p>
        </w:tc>
        <w:tc>
          <w:tcPr>
            <w:tcW w:w="3240" w:type="dxa"/>
          </w:tcPr>
          <w:p w14:paraId="03208615" w14:textId="77777777" w:rsidR="00221F03" w:rsidRDefault="00000000">
            <w:r>
              <w:t xml:space="preserve">数字（小数，保留两位） SUM(oe_order_lines.line_quantity)</w:t>
            </w:r>
          </w:p>
        </w:tc>
      </w:tr>
      <w:tr w:rsidR="00221F03" w14:paraId="11C488D5" w14:textId="77777777">
        <w:tc>
          <w:tcPr>
            <w:tcW w:w="720" w:type="dxa"/>
          </w:tcPr>
          <w:p w14:paraId="5017264C" w14:textId="77777777" w:rsidR="00221F03" w:rsidRDefault="00000000">
            <w:r>
              <w:t xml:space="preserve">9</w:t>
            </w:r>
          </w:p>
        </w:tc>
        <w:tc>
          <w:tcPr>
            <w:tcW w:w="1620" w:type="dxa"/>
          </w:tcPr>
          <w:p w14:paraId="232515CA" w14:textId="77777777" w:rsidR="00221F03" w:rsidRDefault="00000000">
            <w:r>
              <w:t xml:space="preserve">订单总金额</w:t>
            </w:r>
          </w:p>
        </w:tc>
        <w:tc>
          <w:tcPr>
            <w:tcW w:w="3780" w:type="dxa"/>
          </w:tcPr>
          <w:p w14:paraId="60C1BA9A" w14:textId="77777777" w:rsidR="00221F03" w:rsidRDefault="00000000">
            <w:r>
              <w:t xml:space="preserve">所有订单的表头金额之和，若无则按行金额合计</w:t>
            </w:r>
          </w:p>
        </w:tc>
        <w:tc>
          <w:tcPr>
            <w:tcW w:w="3240" w:type="dxa"/>
          </w:tcPr>
          <w:p w14:paraId="03208615" w14:textId="77777777" w:rsidR="00221F03" w:rsidRDefault="00000000">
            <w:r>
              <w:t xml:space="preserve">数字（金额，保留两位，货币单位元） SUM(oe_order_headers.header_amount)</w:t>
            </w:r>
          </w:p>
        </w:tc>
      </w:tr>
      <w:tr w:rsidR="00221F03" w14:paraId="11C488D5" w14:textId="77777777">
        <w:tc>
          <w:tcPr>
            <w:tcW w:w="720" w:type="dxa"/>
          </w:tcPr>
          <w:p w14:paraId="5017264C" w14:textId="77777777" w:rsidR="00221F03" w:rsidRDefault="00000000">
            <w:r>
              <w:t xml:space="preserve">10</w:t>
            </w:r>
          </w:p>
        </w:tc>
        <w:tc>
          <w:tcPr>
            <w:tcW w:w="1620" w:type="dxa"/>
          </w:tcPr>
          <w:p w14:paraId="232515CA" w14:textId="77777777" w:rsidR="00221F03" w:rsidRDefault="00000000">
            <w:r>
              <w:t xml:space="preserve">已完成笔数</w:t>
            </w:r>
          </w:p>
        </w:tc>
        <w:tc>
          <w:tcPr>
            <w:tcW w:w="3780" w:type="dxa"/>
          </w:tcPr>
          <w:p w14:paraId="60C1BA9A" w14:textId="77777777" w:rsidR="00221F03" w:rsidRDefault="00000000">
            <w:r>
              <w:t xml:space="preserve">状态为完全发货或已开票的订单头数</w:t>
            </w:r>
          </w:p>
        </w:tc>
        <w:tc>
          <w:tcPr>
            <w:tcW w:w="3240" w:type="dxa"/>
          </w:tcPr>
          <w:p w14:paraId="03208615" w14:textId="77777777" w:rsidR="00221F03" w:rsidRDefault="00000000">
            <w:r>
              <w:t xml:space="preserve">数字（整数） COUNT(DISTINCT CASE WHEN header_status IN ('COMPLETE','INVOICED') THEN order_header_id END)</w:t>
            </w:r>
          </w:p>
        </w:tc>
      </w:tr>
      <w:tr w:rsidR="00221F03" w14:paraId="11C488D5" w14:textId="77777777">
        <w:tc>
          <w:tcPr>
            <w:tcW w:w="720" w:type="dxa"/>
          </w:tcPr>
          <w:p w14:paraId="5017264C" w14:textId="77777777" w:rsidR="00221F03" w:rsidRDefault="00000000">
            <w:r>
              <w:t xml:space="preserve">11</w:t>
            </w:r>
          </w:p>
        </w:tc>
        <w:tc>
          <w:tcPr>
            <w:tcW w:w="1620" w:type="dxa"/>
          </w:tcPr>
          <w:p w14:paraId="232515CA" w14:textId="77777777" w:rsidR="00221F03" w:rsidRDefault="00000000">
            <w:r>
              <w:t xml:space="preserve">已完成数量</w:t>
            </w:r>
          </w:p>
        </w:tc>
        <w:tc>
          <w:tcPr>
            <w:tcW w:w="3780" w:type="dxa"/>
          </w:tcPr>
          <w:p w14:paraId="60C1BA9A" w14:textId="77777777" w:rsidR="00221F03" w:rsidRDefault="00000000">
            <w:r>
              <w:t xml:space="preserve">已完成订单的行数量之和</w:t>
            </w:r>
          </w:p>
        </w:tc>
        <w:tc>
          <w:tcPr>
            <w:tcW w:w="3240" w:type="dxa"/>
          </w:tcPr>
          <w:p w14:paraId="03208615" w14:textId="77777777" w:rsidR="00221F03" w:rsidRDefault="00000000">
            <w:r>
              <w:t xml:space="preserve">数字（小数，保留两位） SUM(CASE WHEN header_status IN ('COMPLETE','INVOICED') THEN line_quantity ELSE 0 END)</w:t>
            </w:r>
          </w:p>
        </w:tc>
      </w:tr>
      <w:tr w:rsidR="00221F03" w14:paraId="11C488D5" w14:textId="77777777">
        <w:tc>
          <w:tcPr>
            <w:tcW w:w="720" w:type="dxa"/>
          </w:tcPr>
          <w:p w14:paraId="5017264C" w14:textId="77777777" w:rsidR="00221F03" w:rsidRDefault="00000000">
            <w:r>
              <w:t xml:space="preserve">12</w:t>
            </w:r>
          </w:p>
        </w:tc>
        <w:tc>
          <w:tcPr>
            <w:tcW w:w="1620" w:type="dxa"/>
          </w:tcPr>
          <w:p w14:paraId="232515CA" w14:textId="77777777" w:rsidR="00221F03" w:rsidRDefault="00000000">
            <w:r>
              <w:t xml:space="preserve">已完成金额</w:t>
            </w:r>
          </w:p>
        </w:tc>
        <w:tc>
          <w:tcPr>
            <w:tcW w:w="3780" w:type="dxa"/>
          </w:tcPr>
          <w:p w14:paraId="60C1BA9A" w14:textId="77777777" w:rsidR="00221F03" w:rsidRDefault="00000000">
            <w:r>
              <w:t xml:space="preserve">已完成订单的表头金额之和</w:t>
            </w:r>
          </w:p>
        </w:tc>
        <w:tc>
          <w:tcPr>
            <w:tcW w:w="3240" w:type="dxa"/>
          </w:tcPr>
          <w:p w14:paraId="03208615" w14:textId="77777777" w:rsidR="00221F03" w:rsidRDefault="00000000">
            <w:r>
              <w:t xml:space="preserve">数字（金额，保留两位） SUM(CASE WHEN header_status IN ('COMPLETE','INVOICED') THEN header_amount ELSE 0 END)</w:t>
            </w:r>
          </w:p>
        </w:tc>
      </w:tr>
      <w:tr w:rsidR="00221F03" w14:paraId="11C488D5" w14:textId="77777777">
        <w:tc>
          <w:tcPr>
            <w:tcW w:w="720" w:type="dxa"/>
          </w:tcPr>
          <w:p w14:paraId="5017264C" w14:textId="77777777" w:rsidR="00221F03" w:rsidRDefault="00000000">
            <w:r>
              <w:t xml:space="preserve">13</w:t>
            </w:r>
          </w:p>
        </w:tc>
        <w:tc>
          <w:tcPr>
            <w:tcW w:w="1620" w:type="dxa"/>
          </w:tcPr>
          <w:p w14:paraId="232515CA" w14:textId="77777777" w:rsidR="00221F03" w:rsidRDefault="00000000">
            <w:r>
              <w:t xml:space="preserve">完成率（金额）</w:t>
            </w:r>
          </w:p>
        </w:tc>
        <w:tc>
          <w:tcPr>
            <w:tcW w:w="3780" w:type="dxa"/>
          </w:tcPr>
          <w:p w14:paraId="60C1BA9A" w14:textId="77777777" w:rsidR="00221F03" w:rsidRDefault="00000000">
            <w:r>
              <w:t xml:space="preserve">按金额口径计算的订单完成比例</w:t>
            </w:r>
          </w:p>
        </w:tc>
        <w:tc>
          <w:tcPr>
            <w:tcW w:w="3240" w:type="dxa"/>
          </w:tcPr>
          <w:p w14:paraId="03208615" w14:textId="77777777" w:rsidR="00221F03" w:rsidRDefault="00000000">
            <w:r>
              <w:t xml:space="preserve">百分比（格式如85.12%） 已完成金额 / 订单总金额 * 100</w:t>
            </w:r>
          </w:p>
        </w:tc>
      </w:tr>
      <w:tr w:rsidR="00221F03" w14:paraId="11C488D5" w14:textId="77777777">
        <w:tc>
          <w:tcPr>
            <w:tcW w:w="720" w:type="dxa"/>
          </w:tcPr>
          <w:p w14:paraId="5017264C" w14:textId="77777777" w:rsidR="00221F03" w:rsidRDefault="00000000">
            <w:r>
              <w:t xml:space="preserve">14</w:t>
            </w:r>
          </w:p>
        </w:tc>
        <w:tc>
          <w:tcPr>
            <w:tcW w:w="1620" w:type="dxa"/>
          </w:tcPr>
          <w:p w14:paraId="232515CA" w14:textId="77777777" w:rsidR="00221F03" w:rsidRDefault="00000000">
            <w:r>
              <w:t xml:space="preserve">完成率（数量）</w:t>
            </w:r>
          </w:p>
        </w:tc>
        <w:tc>
          <w:tcPr>
            <w:tcW w:w="3780" w:type="dxa"/>
          </w:tcPr>
          <w:p w14:paraId="60C1BA9A" w14:textId="77777777" w:rsidR="00221F03" w:rsidRDefault="00000000">
            <w:r>
              <w:t xml:space="preserve">按数量口径计算的订单完成比例，辅助分析</w:t>
            </w:r>
          </w:p>
        </w:tc>
        <w:tc>
          <w:tcPr>
            <w:tcW w:w="3240" w:type="dxa"/>
          </w:tcPr>
          <w:p w14:paraId="03208615" w14:textId="77777777" w:rsidR="00221F03" w:rsidRDefault="00000000">
            <w:r>
              <w:t xml:space="preserve">百分比 已完成数量 / 订单总数量 * 100</w:t>
            </w:r>
          </w:p>
        </w:tc>
      </w:tr>
      <w:tr w:rsidR="00221F03" w14:paraId="11C488D5" w14:textId="77777777">
        <w:tc>
          <w:tcPr>
            <w:tcW w:w="720" w:type="dxa"/>
          </w:tcPr>
          <w:p w14:paraId="5017264C" w14:textId="77777777" w:rsidR="00221F03" w:rsidRDefault="00000000">
            <w:r>
              <w:t xml:space="preserve">15</w:t>
            </w:r>
          </w:p>
        </w:tc>
        <w:tc>
          <w:tcPr>
            <w:tcW w:w="1620" w:type="dxa"/>
          </w:tcPr>
          <w:p w14:paraId="232515CA" w14:textId="77777777" w:rsidR="00221F03" w:rsidRDefault="00000000">
            <w:r>
              <w:t xml:space="preserve">平均订单金额</w:t>
            </w:r>
          </w:p>
        </w:tc>
        <w:tc>
          <w:tcPr>
            <w:tcW w:w="3780" w:type="dxa"/>
          </w:tcPr>
          <w:p w14:paraId="60C1BA9A" w14:textId="77777777" w:rsidR="00221F03" w:rsidRDefault="00000000">
            <w:r>
              <w:t xml:space="preserve">每个订单的平均金额，反映客单价水平</w:t>
            </w:r>
          </w:p>
        </w:tc>
        <w:tc>
          <w:tcPr>
            <w:tcW w:w="3240" w:type="dxa"/>
          </w:tcPr>
          <w:p w14:paraId="03208615" w14:textId="77777777" w:rsidR="00221F03" w:rsidRDefault="00000000">
            <w:r>
              <w:t xml:space="preserve">数字（金额，保留两位） 订单总金额 / 订单总笔数</w:t>
            </w:r>
          </w:p>
        </w:tc>
      </w:tr>
    </w:tbl>
    <w:p w14:paraId="4C90B3B7" w14:textId="77777777" w:rsidR="001D051A" w:rsidRPr="00B26570" w:rsidRDefault="001D051A" w:rsidP="005C46FA">
      <w:pPr>
        <w:pStyle w:val="a0"/>
        <w:spacing w:line="360" w:lineRule="auto"/>
        <w:ind w:left="0"/>
        <w:rPr>
          <w:rFonts w:hint="eastAsia"/>
          <w:sz w:val="21"/>
          <w:szCs w:val="21"/>
        </w:rPr>
      </w:pPr>
    </w:p>
    <w:p w14:paraId="664B5D21" w14:textId="77777777" w:rsidR="001D051A" w:rsidRPr="009D6AD9" w:rsidRDefault="001D051A" w:rsidP="001D051A">
      <w:pPr>
        <w:pStyle w:val="HeadingBar"/>
      </w:pPr>
    </w:p>
    <w:p w14:paraId="7440992C" w14:textId="77777777" w:rsidR="001D051A" w:rsidRDefault="001D051A" w:rsidP="001D051A">
      <w:pPr>
        <w:pStyle w:val="3"/>
      </w:pPr>
      <w:bookmarkStart w:id="19" w:name="_Toc263255088"/>
      <w:bookmarkStart w:id="20" w:name="_Toc397415083"/>
      <w:proofErr w:type="spellStart"/>
      <w:r>
        <w:rPr>
          <w:rFonts w:hint="eastAsia"/>
        </w:rPr>
        <w:t xml:space="preserve">报表布局图</w:t>
      </w:r>
      <w:bookmarkEnd w:id="19"/>
      <w:bookmarkEnd w:id="20"/>
      <w:proofErr w:type="spellEnd"/>
    </w:p>
    <w:p w14:paraId="14E5D0D9" w14:textId="5D178A52" w:rsidR="001D051A" w:rsidRPr="00BC6FB0" w:rsidRDefault="001D051A" w:rsidP="00BC6FB0">
      <w:pPr>
        <w:spacing w:before="120" w:after="120" w:line="360" w:lineRule="auto"/>
        <w:rPr>
          <w:rFonts w:ascii="宋体" w:hAnsi="宋体" w:hint="eastAsia"/>
          <w:sz w:val="21"/>
          <w:szCs w:val="21"/>
        </w:rPr>
      </w:pPr>
      <w:proofErr w:type="gramStart"/>
      <w:r>
        <w:t xml:space="preserve">报表采用二维表格布局，列字段依次为：区域、区域名称、产品线、产品线名称、客户编码、客户名称、订单总笔数、订单总数量、订单总金额、已完成笔数、已完成数量、已完成金额、完成率（金额）、完成率（数量）、平均订单金额。每行代表一个区域+产品线+客户组合。底部提供合计行。</w:t>
      </w:r>
    </w:p>
    <w:p w14:paraId="4F89D665" w14:textId="77777777" w:rsidR="001D051A" w:rsidRDefault="001D051A" w:rsidP="00BC6FB0">
      <w:pPr>
        <w:pStyle w:val="a0"/>
        <w:spacing w:line="360" w:lineRule="auto"/>
        <w:ind w:left="0"/>
        <w:rPr>
          <w:sz w:val="21"/>
          <w:szCs w:val="21"/>
        </w:rPr>
      </w:pPr>
      <w:proofErr w:type="gramStart"/>
      <w:r>
        <w:t xml:space="preserve">1. 完成率按金额口径为主，数量口径为辅，若用户需要单独强调数量完成率可后续增加配置。</w:t>
        <w:br/>
        <w:t xml:space="preserve">2. 报表数据源为实时查询，建议在非高峰时段执行大数据量导出以免影响系统性能。</w:t>
        <w:br/>
        <w:t xml:space="preserve">3. 若订单表头金额为空，则自动以行金额合计代替；若某订单无行金额，则视为0。</w:t>
        <w:br/>
        <w:t xml:space="preserve">4. 本报表不包含服务订单、退货订单及未审核订单。</w:t>
      </w:r>
    </w:p>
    <w:p w14:paraId="75F2B80E" w14:textId="77777777" w:rsidR="001D051A" w:rsidRDefault="001D051A" w:rsidP="00BC6FB0">
      <w:pPr>
        <w:pStyle w:val="a0"/>
        <w:overflowPunct/>
        <w:autoSpaceDE/>
        <w:autoSpaceDN/>
        <w:adjustRightInd/>
        <w:spacing w:line="360" w:lineRule="auto"/>
        <w:ind w:left="0"/>
        <w:textAlignment w:val="auto"/>
        <w:rPr>
          <w:sz w:val="21"/>
          <w:szCs w:val="21"/>
        </w:rPr>
      </w:pPr>
    </w:p>
    <w:p w14:paraId="7B8BE958" w14:textId="77777777" w:rsidR="001D051A" w:rsidRDefault="001D051A" w:rsidP="00BC6FB0">
      <w:pPr>
        <w:pStyle w:val="a0"/>
        <w:overflowPunct/>
        <w:autoSpaceDE/>
        <w:autoSpaceDN/>
        <w:adjustRightInd/>
        <w:spacing w:line="360" w:lineRule="auto"/>
        <w:ind w:left="0"/>
        <w:textAlignment w:val="auto"/>
        <w:rPr>
          <w:sz w:val="21"/>
          <w:szCs w:val="21"/>
        </w:rPr>
      </w:pPr>
    </w:p>
    <w:p w14:paraId="4183C357" w14:textId="77777777" w:rsidR="001D051A" w:rsidRDefault="001D051A" w:rsidP="00BC6FB0">
      <w:pPr>
        <w:pStyle w:val="a0"/>
        <w:overflowPunct/>
        <w:autoSpaceDE/>
        <w:autoSpaceDN/>
        <w:adjustRightInd/>
        <w:spacing w:line="360" w:lineRule="auto"/>
        <w:ind w:left="0"/>
        <w:textAlignment w:val="auto"/>
        <w:rPr>
          <w:sz w:val="21"/>
          <w:szCs w:val="21"/>
        </w:rPr>
      </w:pPr>
    </w:p>
    <w:p w14:paraId="76E9A982" w14:textId="77777777" w:rsidR="001D051A" w:rsidRPr="00B26570" w:rsidRDefault="001D051A" w:rsidP="00BC6FB0">
      <w:pPr>
        <w:pStyle w:val="a0"/>
        <w:overflowPunct/>
        <w:autoSpaceDE/>
        <w:autoSpaceDN/>
        <w:adjustRightInd/>
        <w:spacing w:line="360" w:lineRule="auto"/>
        <w:ind w:left="0"/>
        <w:textAlignment w:val="auto"/>
        <w:rPr>
          <w:sz w:val="21"/>
          <w:szCs w:val="21"/>
        </w:rPr>
      </w:pPr>
    </w:p>
    <w:p w14:paraId="7D18D64F" w14:textId="77777777" w:rsidR="001D051A" w:rsidRDefault="001D051A" w:rsidP="00BC6FB0">
      <w:pPr>
        <w:pStyle w:val="a0"/>
        <w:spacing w:line="360" w:lineRule="auto"/>
        <w:ind w:left="0"/>
        <w:rPr>
          <w:rFonts w:ascii="宋体" w:hAnsi="宋体" w:hint="eastAsia"/>
          <w:sz w:val="21"/>
          <w:szCs w:val="21"/>
        </w:rPr>
      </w:pPr>
    </w:p>
    <w:p w14:paraId="3CE29F18" w14:textId="77777777" w:rsidR="001D051A" w:rsidRPr="00B85093" w:rsidRDefault="001D051A" w:rsidP="001D051A">
      <w:pPr>
        <w:pStyle w:val="HeadingBar"/>
      </w:pPr>
    </w:p>
    <w:p w14:paraId="5CFE2213" w14:textId="77777777" w:rsidR="001D051A" w:rsidRDefault="001D051A" w:rsidP="001D051A">
      <w:pPr>
        <w:pStyle w:val="3"/>
      </w:pPr>
      <w:bookmarkStart w:id="21" w:name="_Toc263255089"/>
      <w:bookmarkStart w:id="22" w:name="_Toc397415084"/>
      <w:proofErr w:type="spellStart"/>
      <w:r>
        <w:rPr>
          <w:rFonts w:hint="eastAsia"/>
        </w:rPr>
        <w:t>报表参数</w:t>
      </w:r>
      <w:bookmarkEnd w:id="21"/>
      <w:bookmarkEnd w:id="22"/>
      <w:proofErr w:type="spellEnd"/>
    </w:p>
    <w:tbl>
      <w:tblPr>
        <w:tblW w:w="10326" w:type="dxa"/>
        <w:tblInd w:w="20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90"/>
        <w:gridCol w:w="878"/>
        <w:gridCol w:w="1260"/>
        <w:gridCol w:w="1058"/>
        <w:gridCol w:w="1260"/>
        <w:gridCol w:w="2880"/>
        <w:gridCol w:w="1800"/>
      </w:tblGrid>
      <w:tr w:rsidR="001D051A" w:rsidRPr="00C96511" w14:paraId="75058BB3" w14:textId="77777777" w:rsidTr="00E000BB">
        <w:trPr>
          <w:cantSplit/>
          <w:tblHeader/>
        </w:trPr>
        <w:tc>
          <w:tcPr>
            <w:tcW w:w="1190" w:type="dxa"/>
            <w:tcBorders>
              <w:bottom w:val="single" w:sz="6" w:space="0" w:color="auto"/>
              <w:right w:val="single" w:sz="4" w:space="0" w:color="auto"/>
            </w:tcBorders>
            <w:shd w:val="pct10" w:color="auto" w:fill="auto"/>
          </w:tcPr>
          <w:p w14:paraId="1C6E2240" w14:textId="77777777" w:rsidR="001D051A" w:rsidRPr="00C96511" w:rsidRDefault="001D051A" w:rsidP="00E000BB">
            <w:pPr>
              <w:pStyle w:val="TableHeading"/>
              <w:jc w:val="both"/>
              <w:rPr>
                <w:sz w:val="20"/>
              </w:rPr>
            </w:pPr>
            <w:r w:rsidRPr="00C96511">
              <w:rPr>
                <w:rFonts w:hint="eastAsia"/>
                <w:sz w:val="20"/>
              </w:rPr>
              <w:t>参数</w:t>
            </w:r>
          </w:p>
        </w:tc>
        <w:tc>
          <w:tcPr>
            <w:tcW w:w="878" w:type="dxa"/>
            <w:tcBorders>
              <w:bottom w:val="single" w:sz="6" w:space="0" w:color="auto"/>
            </w:tcBorders>
            <w:shd w:val="pct10" w:color="auto" w:fill="auto"/>
          </w:tcPr>
          <w:p w14:paraId="4824A194" w14:textId="77777777" w:rsidR="001D051A" w:rsidRPr="00C96511" w:rsidRDefault="001D051A" w:rsidP="00E000BB">
            <w:pPr>
              <w:pStyle w:val="TableHeading"/>
              <w:jc w:val="both"/>
              <w:rPr>
                <w:sz w:val="20"/>
              </w:rPr>
            </w:pPr>
            <w:r w:rsidRPr="00C96511">
              <w:rPr>
                <w:rFonts w:hint="eastAsia"/>
                <w:sz w:val="20"/>
              </w:rPr>
              <w:t>参数名</w:t>
            </w:r>
          </w:p>
        </w:tc>
        <w:tc>
          <w:tcPr>
            <w:tcW w:w="1260" w:type="dxa"/>
            <w:tcBorders>
              <w:bottom w:val="single" w:sz="6" w:space="0" w:color="auto"/>
              <w:right w:val="single" w:sz="4" w:space="0" w:color="auto"/>
            </w:tcBorders>
            <w:shd w:val="pct10" w:color="auto" w:fill="auto"/>
          </w:tcPr>
          <w:p w14:paraId="40578AAD" w14:textId="77777777" w:rsidR="001D051A" w:rsidRPr="00C96511" w:rsidRDefault="001D051A" w:rsidP="00E000BB">
            <w:pPr>
              <w:pStyle w:val="TableHeading"/>
              <w:jc w:val="both"/>
              <w:rPr>
                <w:sz w:val="20"/>
              </w:rPr>
            </w:pPr>
            <w:r w:rsidRPr="00C96511">
              <w:rPr>
                <w:rFonts w:hint="eastAsia"/>
                <w:sz w:val="20"/>
              </w:rPr>
              <w:t>数据类型</w:t>
            </w:r>
          </w:p>
        </w:tc>
        <w:tc>
          <w:tcPr>
            <w:tcW w:w="1058" w:type="dxa"/>
            <w:tcBorders>
              <w:left w:val="single" w:sz="4" w:space="0" w:color="auto"/>
              <w:bottom w:val="single" w:sz="6" w:space="0" w:color="auto"/>
              <w:right w:val="single" w:sz="4" w:space="0" w:color="auto"/>
            </w:tcBorders>
            <w:shd w:val="pct10" w:color="auto" w:fill="auto"/>
          </w:tcPr>
          <w:p w14:paraId="796FD580" w14:textId="77777777" w:rsidR="001D051A" w:rsidRPr="00C96511" w:rsidRDefault="001D051A" w:rsidP="00E000BB">
            <w:pPr>
              <w:pStyle w:val="TableHeading"/>
              <w:jc w:val="both"/>
              <w:rPr>
                <w:sz w:val="20"/>
              </w:rPr>
            </w:pPr>
            <w:r w:rsidRPr="00C96511">
              <w:rPr>
                <w:rFonts w:hint="eastAsia"/>
                <w:sz w:val="20"/>
              </w:rPr>
              <w:t>必需</w:t>
            </w:r>
            <w:r w:rsidRPr="00C96511">
              <w:rPr>
                <w:rFonts w:hint="eastAsia"/>
                <w:sz w:val="20"/>
              </w:rPr>
              <w:t>/</w:t>
            </w:r>
            <w:r w:rsidRPr="00C96511">
              <w:rPr>
                <w:rFonts w:hint="eastAsia"/>
                <w:sz w:val="20"/>
              </w:rPr>
              <w:t>可选</w:t>
            </w:r>
          </w:p>
        </w:tc>
        <w:tc>
          <w:tcPr>
            <w:tcW w:w="1260" w:type="dxa"/>
            <w:tcBorders>
              <w:left w:val="single" w:sz="4" w:space="0" w:color="auto"/>
              <w:bottom w:val="single" w:sz="6" w:space="0" w:color="auto"/>
              <w:right w:val="single" w:sz="4" w:space="0" w:color="auto"/>
            </w:tcBorders>
            <w:shd w:val="pct10" w:color="auto" w:fill="auto"/>
          </w:tcPr>
          <w:p w14:paraId="525E9AB7" w14:textId="77777777" w:rsidR="001D051A" w:rsidRPr="00C96511" w:rsidRDefault="001D051A" w:rsidP="00E000BB">
            <w:pPr>
              <w:pStyle w:val="TableHeading"/>
              <w:jc w:val="both"/>
              <w:rPr>
                <w:sz w:val="20"/>
              </w:rPr>
            </w:pPr>
            <w:r w:rsidRPr="00C96511">
              <w:rPr>
                <w:rFonts w:hint="eastAsia"/>
                <w:sz w:val="20"/>
              </w:rPr>
              <w:t>缺省值</w:t>
            </w:r>
          </w:p>
        </w:tc>
        <w:tc>
          <w:tcPr>
            <w:tcW w:w="2880" w:type="dxa"/>
            <w:tcBorders>
              <w:left w:val="single" w:sz="4" w:space="0" w:color="auto"/>
              <w:bottom w:val="single" w:sz="6" w:space="0" w:color="auto"/>
              <w:right w:val="single" w:sz="4" w:space="0" w:color="auto"/>
            </w:tcBorders>
            <w:shd w:val="pct10" w:color="auto" w:fill="auto"/>
          </w:tcPr>
          <w:p w14:paraId="12624B34" w14:textId="77777777" w:rsidR="001D051A" w:rsidRPr="00C96511" w:rsidRDefault="001D051A" w:rsidP="00E000BB">
            <w:pPr>
              <w:pStyle w:val="TableHeading"/>
              <w:jc w:val="both"/>
              <w:rPr>
                <w:sz w:val="20"/>
              </w:rPr>
            </w:pPr>
            <w:r w:rsidRPr="00C96511">
              <w:rPr>
                <w:rFonts w:hint="eastAsia"/>
                <w:sz w:val="20"/>
              </w:rPr>
              <w:t>值集逻辑</w:t>
            </w:r>
          </w:p>
        </w:tc>
        <w:tc>
          <w:tcPr>
            <w:tcW w:w="1800" w:type="dxa"/>
            <w:tcBorders>
              <w:left w:val="single" w:sz="4" w:space="0" w:color="auto"/>
              <w:bottom w:val="single" w:sz="6" w:space="0" w:color="auto"/>
            </w:tcBorders>
            <w:shd w:val="pct10" w:color="auto" w:fill="auto"/>
          </w:tcPr>
          <w:p w14:paraId="5FEBD2DF" w14:textId="77777777" w:rsidR="001D051A" w:rsidRPr="00C96511" w:rsidRDefault="001D051A" w:rsidP="00E000BB">
            <w:pPr>
              <w:pStyle w:val="TableHeading"/>
              <w:jc w:val="both"/>
              <w:rPr>
                <w:sz w:val="20"/>
              </w:rPr>
            </w:pPr>
            <w:r w:rsidRPr="00C96511">
              <w:rPr>
                <w:rFonts w:hint="eastAsia"/>
                <w:sz w:val="20"/>
              </w:rPr>
              <w:t>描述</w:t>
            </w:r>
          </w:p>
        </w:tc>
      </w:tr>
      <w:tr w:rsidR="001D051A" w:rsidRPr="00C96511" w14:paraId="10041AED" w14:textId="77777777" w:rsidTr="00E000BB">
        <w:trPr>
          <w:cantSplit/>
          <w:trHeight w:hRule="exact" w:val="60"/>
          <w:tblHeader/>
        </w:trPr>
        <w:tc>
          <w:tcPr>
            <w:tcW w:w="1190" w:type="dxa"/>
            <w:tcBorders>
              <w:top w:val="single" w:sz="6" w:space="0" w:color="auto"/>
              <w:left w:val="nil"/>
              <w:bottom w:val="single" w:sz="6" w:space="0" w:color="auto"/>
              <w:right w:val="nil"/>
            </w:tcBorders>
            <w:shd w:val="pct50" w:color="auto" w:fill="auto"/>
          </w:tcPr>
          <w:p w14:paraId="70CD584C" w14:textId="77777777" w:rsidR="001D051A" w:rsidRPr="00C96511" w:rsidRDefault="001D051A" w:rsidP="00E000BB"/>
        </w:tc>
        <w:tc>
          <w:tcPr>
            <w:tcW w:w="878" w:type="dxa"/>
            <w:tcBorders>
              <w:top w:val="single" w:sz="6" w:space="0" w:color="auto"/>
              <w:left w:val="nil"/>
              <w:bottom w:val="single" w:sz="6" w:space="0" w:color="auto"/>
              <w:right w:val="nil"/>
            </w:tcBorders>
            <w:shd w:val="pct50" w:color="auto" w:fill="auto"/>
          </w:tcPr>
          <w:p w14:paraId="10C148A2" w14:textId="77777777" w:rsidR="001D051A" w:rsidRPr="00C96511" w:rsidRDefault="001D051A" w:rsidP="00E000BB">
            <w:pPr>
              <w:jc w:val="center"/>
            </w:pPr>
          </w:p>
        </w:tc>
        <w:tc>
          <w:tcPr>
            <w:tcW w:w="1260" w:type="dxa"/>
            <w:tcBorders>
              <w:top w:val="single" w:sz="6" w:space="0" w:color="auto"/>
              <w:left w:val="nil"/>
              <w:bottom w:val="single" w:sz="6" w:space="0" w:color="auto"/>
              <w:right w:val="nil"/>
            </w:tcBorders>
            <w:shd w:val="pct50" w:color="auto" w:fill="auto"/>
          </w:tcPr>
          <w:p w14:paraId="620C2D6A" w14:textId="77777777" w:rsidR="001D051A" w:rsidRPr="00C96511" w:rsidRDefault="001D051A" w:rsidP="00E000BB">
            <w:pPr>
              <w:jc w:val="center"/>
            </w:pPr>
          </w:p>
        </w:tc>
        <w:tc>
          <w:tcPr>
            <w:tcW w:w="1058" w:type="dxa"/>
            <w:tcBorders>
              <w:top w:val="single" w:sz="6" w:space="0" w:color="auto"/>
              <w:left w:val="single" w:sz="4" w:space="0" w:color="auto"/>
              <w:bottom w:val="single" w:sz="6" w:space="0" w:color="auto"/>
              <w:right w:val="single" w:sz="4" w:space="0" w:color="auto"/>
            </w:tcBorders>
            <w:shd w:val="pct50" w:color="auto" w:fill="auto"/>
          </w:tcPr>
          <w:p w14:paraId="08372F0D" w14:textId="77777777" w:rsidR="001D051A" w:rsidRPr="00C96511" w:rsidRDefault="001D051A" w:rsidP="00E000BB">
            <w:pPr>
              <w:jc w:val="center"/>
            </w:pPr>
          </w:p>
        </w:tc>
        <w:tc>
          <w:tcPr>
            <w:tcW w:w="1260" w:type="dxa"/>
            <w:tcBorders>
              <w:top w:val="single" w:sz="6" w:space="0" w:color="auto"/>
              <w:left w:val="single" w:sz="4" w:space="0" w:color="auto"/>
              <w:bottom w:val="single" w:sz="6" w:space="0" w:color="auto"/>
              <w:right w:val="single" w:sz="4" w:space="0" w:color="auto"/>
            </w:tcBorders>
            <w:shd w:val="pct50" w:color="auto" w:fill="auto"/>
          </w:tcPr>
          <w:p w14:paraId="4814BCA5" w14:textId="77777777" w:rsidR="001D051A" w:rsidRPr="00C96511" w:rsidRDefault="001D051A" w:rsidP="00E000BB">
            <w:pPr>
              <w:jc w:val="center"/>
            </w:pPr>
          </w:p>
        </w:tc>
        <w:tc>
          <w:tcPr>
            <w:tcW w:w="2880" w:type="dxa"/>
            <w:tcBorders>
              <w:top w:val="single" w:sz="6" w:space="0" w:color="auto"/>
              <w:left w:val="single" w:sz="4" w:space="0" w:color="auto"/>
              <w:bottom w:val="single" w:sz="6" w:space="0" w:color="auto"/>
              <w:right w:val="single" w:sz="4" w:space="0" w:color="auto"/>
            </w:tcBorders>
            <w:shd w:val="pct50" w:color="auto" w:fill="auto"/>
          </w:tcPr>
          <w:p w14:paraId="5E95E540" w14:textId="77777777" w:rsidR="001D051A" w:rsidRPr="00C96511" w:rsidRDefault="001D051A" w:rsidP="00E000BB">
            <w:pPr>
              <w:jc w:val="center"/>
            </w:pPr>
          </w:p>
        </w:tc>
        <w:tc>
          <w:tcPr>
            <w:tcW w:w="1800" w:type="dxa"/>
            <w:tcBorders>
              <w:top w:val="single" w:sz="6" w:space="0" w:color="auto"/>
              <w:left w:val="single" w:sz="4" w:space="0" w:color="auto"/>
              <w:bottom w:val="single" w:sz="6" w:space="0" w:color="auto"/>
              <w:right w:val="nil"/>
            </w:tcBorders>
            <w:shd w:val="pct50" w:color="auto" w:fill="auto"/>
          </w:tcPr>
          <w:p w14:paraId="3788A3E3" w14:textId="77777777" w:rsidR="001D051A" w:rsidRPr="00C96511" w:rsidRDefault="001D051A" w:rsidP="00E000BB">
            <w:pPr>
              <w:jc w:val="center"/>
            </w:pPr>
          </w:p>
        </w:tc>
      </w:tr>
      <w:tr w:rsidR="00221F03" w14:paraId="486C2C27" w14:textId="77777777">
        <w:tc>
          <w:tcPr>
            <w:tcW w:w="1190" w:type="dxa"/>
          </w:tcPr>
          <w:p w14:paraId="3101F36B" w14:textId="77777777" w:rsidR="00221F03" w:rsidRDefault="00000000">
            <w:r>
              <w:t xml:space="preserve">P_COMPANY</w:t>
            </w:r>
          </w:p>
        </w:tc>
        <w:tc>
          <w:tcPr>
            <w:tcW w:w="878" w:type="dxa"/>
          </w:tcPr>
          <w:p w14:paraId="32E4255E" w14:textId="77777777" w:rsidR="00221F03" w:rsidRDefault="00000000">
            <w:r>
              <w:t xml:space="preserve">公司</w:t>
            </w:r>
          </w:p>
        </w:tc>
        <w:tc>
          <w:tcPr>
            <w:tcW w:w="1260" w:type="dxa"/>
          </w:tcPr>
          <w:p w14:paraId="757A4449" w14:textId="77777777" w:rsidR="00221F03" w:rsidRDefault="00000000">
            <w:r>
              <w:t xml:space="preserve">LOV（值列表）</w:t>
            </w:r>
          </w:p>
        </w:tc>
        <w:tc>
          <w:tcPr>
            <w:tcW w:w="1058" w:type="dxa"/>
          </w:tcPr>
          <w:p w14:paraId="6E9AAD1C" w14:textId="77777777" w:rsidR="00221F03" w:rsidRDefault="00000000">
            <w:r>
              <w:t xml:space="preserve">是</w:t>
            </w:r>
          </w:p>
        </w:tc>
        <w:tc>
          <w:tcPr>
            <w:tcW w:w="1260" w:type="dxa"/>
          </w:tcPr>
          <w:p w14:paraId="3EF01078" w14:textId="77777777" w:rsidR="00221F03" w:rsidRDefault="00000000">
            <w:r>
              <w:t xml:space="preserve">空（无默认，必须选择）</w:t>
            </w:r>
          </w:p>
        </w:tc>
        <w:tc>
          <w:tcPr>
            <w:tcW w:w="2880" w:type="dxa"/>
          </w:tcPr>
          <w:p w14:paraId="1AB4AAD5" w14:textId="77777777" w:rsidR="00221F03" w:rsidRDefault="00000000">
            <w:r>
              <w:t xml:space="preserve">SELECT company_code, company_name FROM ar_companies WHERE active_flag='Y'</w:t>
            </w:r>
          </w:p>
        </w:tc>
        <w:tc>
          <w:tcPr>
            <w:tcW w:w="1800" w:type="dxa"/>
          </w:tcPr>
          <w:p w14:paraId="200A5BB0" w14:textId="77777777" w:rsidR="00221F03" w:rsidRDefault="00000000">
            <w:r>
              <w:t xml:space="preserve">选择要分析的公司，支持多选</w:t>
            </w:r>
          </w:p>
        </w:tc>
      </w:tr>
      <w:tr w:rsidR="00221F03" w14:paraId="486C2C27" w14:textId="77777777">
        <w:tc>
          <w:tcPr>
            <w:tcW w:w="1190" w:type="dxa"/>
          </w:tcPr>
          <w:p w14:paraId="3101F36B" w14:textId="77777777" w:rsidR="00221F03" w:rsidRDefault="00000000">
            <w:r>
              <w:t xml:space="preserve">P_DATE_FROM</w:t>
            </w:r>
          </w:p>
        </w:tc>
        <w:tc>
          <w:tcPr>
            <w:tcW w:w="878" w:type="dxa"/>
          </w:tcPr>
          <w:p w14:paraId="32E4255E" w14:textId="77777777" w:rsidR="00221F03" w:rsidRDefault="00000000">
            <w:r>
              <w:t xml:space="preserve">订单创建日期从</w:t>
            </w:r>
          </w:p>
        </w:tc>
        <w:tc>
          <w:tcPr>
            <w:tcW w:w="1260" w:type="dxa"/>
          </w:tcPr>
          <w:p w14:paraId="757A4449" w14:textId="77777777" w:rsidR="00221F03" w:rsidRDefault="00000000">
            <w:r>
              <w:t xml:space="preserve">日期</w:t>
            </w:r>
          </w:p>
        </w:tc>
        <w:tc>
          <w:tcPr>
            <w:tcW w:w="1058" w:type="dxa"/>
          </w:tcPr>
          <w:p w14:paraId="6E9AAD1C" w14:textId="77777777" w:rsidR="00221F03" w:rsidRDefault="00000000">
            <w:r>
              <w:t xml:space="preserve">是</w:t>
            </w:r>
          </w:p>
        </w:tc>
        <w:tc>
          <w:tcPr>
            <w:tcW w:w="1260" w:type="dxa"/>
          </w:tcPr>
          <w:p w14:paraId="3EF01078" w14:textId="77777777" w:rsidR="00221F03" w:rsidRDefault="00000000">
            <w:r>
              <w:t xml:space="preserve">当前月份第一天</w:t>
            </w:r>
          </w:p>
        </w:tc>
        <w:tc>
          <w:tcPr>
            <w:tcW w:w="2880" w:type="dxa"/>
          </w:tcPr>
          <w:p w14:paraId="1AB4AAD5" w14:textId="77777777" w:rsidR="00221F03" w:rsidRDefault="00000000">
            <w:r>
              <w:t xml:space="preserve">无</w:t>
            </w:r>
          </w:p>
        </w:tc>
        <w:tc>
          <w:tcPr>
            <w:tcW w:w="1800" w:type="dxa"/>
          </w:tcPr>
          <w:p w14:paraId="200A5BB0" w14:textId="77777777" w:rsidR="00221F03" w:rsidRDefault="00000000">
            <w:r>
              <w:t xml:space="preserve">包含此日期及之后的订单</w:t>
            </w:r>
          </w:p>
        </w:tc>
      </w:tr>
      <w:tr w:rsidR="00221F03" w14:paraId="486C2C27" w14:textId="77777777">
        <w:tc>
          <w:tcPr>
            <w:tcW w:w="1190" w:type="dxa"/>
          </w:tcPr>
          <w:p w14:paraId="3101F36B" w14:textId="77777777" w:rsidR="00221F03" w:rsidRDefault="00000000">
            <w:r>
              <w:t xml:space="preserve">P_DATE_TO</w:t>
            </w:r>
          </w:p>
        </w:tc>
        <w:tc>
          <w:tcPr>
            <w:tcW w:w="878" w:type="dxa"/>
          </w:tcPr>
          <w:p w14:paraId="32E4255E" w14:textId="77777777" w:rsidR="00221F03" w:rsidRDefault="00000000">
            <w:r>
              <w:t xml:space="preserve">订单创建日期至</w:t>
            </w:r>
          </w:p>
        </w:tc>
        <w:tc>
          <w:tcPr>
            <w:tcW w:w="1260" w:type="dxa"/>
          </w:tcPr>
          <w:p w14:paraId="757A4449" w14:textId="77777777" w:rsidR="00221F03" w:rsidRDefault="00000000">
            <w:r>
              <w:t xml:space="preserve">日期</w:t>
            </w:r>
          </w:p>
        </w:tc>
        <w:tc>
          <w:tcPr>
            <w:tcW w:w="1058" w:type="dxa"/>
          </w:tcPr>
          <w:p w14:paraId="6E9AAD1C" w14:textId="77777777" w:rsidR="00221F03" w:rsidRDefault="00000000">
            <w:r>
              <w:t xml:space="preserve">是</w:t>
            </w:r>
          </w:p>
        </w:tc>
        <w:tc>
          <w:tcPr>
            <w:tcW w:w="1260" w:type="dxa"/>
          </w:tcPr>
          <w:p w14:paraId="3EF01078" w14:textId="77777777" w:rsidR="00221F03" w:rsidRDefault="00000000">
            <w:r>
              <w:t xml:space="preserve">当前系统日期</w:t>
            </w:r>
          </w:p>
        </w:tc>
        <w:tc>
          <w:tcPr>
            <w:tcW w:w="2880" w:type="dxa"/>
          </w:tcPr>
          <w:p w14:paraId="1AB4AAD5" w14:textId="77777777" w:rsidR="00221F03" w:rsidRDefault="00000000">
            <w:r>
              <w:t xml:space="preserve">无</w:t>
            </w:r>
          </w:p>
        </w:tc>
        <w:tc>
          <w:tcPr>
            <w:tcW w:w="1800" w:type="dxa"/>
          </w:tcPr>
          <w:p w14:paraId="200A5BB0" w14:textId="77777777" w:rsidR="00221F03" w:rsidRDefault="00000000">
            <w:r>
              <w:t xml:space="preserve">包含此日期及之前的订单</w:t>
            </w:r>
          </w:p>
        </w:tc>
      </w:tr>
      <w:tr w:rsidR="00221F03" w14:paraId="486C2C27" w14:textId="77777777">
        <w:tc>
          <w:tcPr>
            <w:tcW w:w="1190" w:type="dxa"/>
          </w:tcPr>
          <w:p w14:paraId="3101F36B" w14:textId="77777777" w:rsidR="00221F03" w:rsidRDefault="00000000">
            <w:r>
              <w:t xml:space="preserve">P_REGION</w:t>
            </w:r>
          </w:p>
        </w:tc>
        <w:tc>
          <w:tcPr>
            <w:tcW w:w="878" w:type="dxa"/>
          </w:tcPr>
          <w:p w14:paraId="32E4255E" w14:textId="77777777" w:rsidR="00221F03" w:rsidRDefault="00000000">
            <w:r>
              <w:t xml:space="preserve">区域</w:t>
            </w:r>
          </w:p>
        </w:tc>
        <w:tc>
          <w:tcPr>
            <w:tcW w:w="1260" w:type="dxa"/>
          </w:tcPr>
          <w:p w14:paraId="757A4449" w14:textId="77777777" w:rsidR="00221F03" w:rsidRDefault="00000000">
            <w:r>
              <w:t xml:space="preserve">LOV</w:t>
            </w:r>
          </w:p>
        </w:tc>
        <w:tc>
          <w:tcPr>
            <w:tcW w:w="1058" w:type="dxa"/>
          </w:tcPr>
          <w:p w14:paraId="6E9AAD1C" w14:textId="77777777" w:rsidR="00221F03" w:rsidRDefault="00000000">
            <w:r>
              <w:t xml:space="preserve">否</w:t>
            </w:r>
          </w:p>
        </w:tc>
        <w:tc>
          <w:tcPr>
            <w:tcW w:w="1260" w:type="dxa"/>
          </w:tcPr>
          <w:p w14:paraId="3EF01078" w14:textId="77777777" w:rsidR="00221F03" w:rsidRDefault="00000000">
            <w:r>
              <w:t xml:space="preserve">全部</w:t>
            </w:r>
          </w:p>
        </w:tc>
        <w:tc>
          <w:tcPr>
            <w:tcW w:w="2880" w:type="dxa"/>
          </w:tcPr>
          <w:p w14:paraId="1AB4AAD5" w14:textId="77777777" w:rsidR="00221F03" w:rsidRDefault="00000000">
            <w:r>
              <w:t xml:space="preserve">SELECT region_code, region_name FROM ar_regions WHERE active_flag='Y'</w:t>
            </w:r>
          </w:p>
        </w:tc>
        <w:tc>
          <w:tcPr>
            <w:tcW w:w="1800" w:type="dxa"/>
          </w:tcPr>
          <w:p w14:paraId="200A5BB0" w14:textId="77777777" w:rsidR="00221F03" w:rsidRDefault="00000000">
            <w:r>
              <w:t xml:space="preserve">可选择一个或多个区域，不选则默认全部</w:t>
            </w:r>
          </w:p>
        </w:tc>
      </w:tr>
      <w:tr w:rsidR="00221F03" w14:paraId="486C2C27" w14:textId="77777777">
        <w:tc>
          <w:tcPr>
            <w:tcW w:w="1190" w:type="dxa"/>
          </w:tcPr>
          <w:p w14:paraId="3101F36B" w14:textId="77777777" w:rsidR="00221F03" w:rsidRDefault="00000000">
            <w:r>
              <w:t xml:space="preserve">P_PRODUCT_LINE</w:t>
            </w:r>
          </w:p>
        </w:tc>
        <w:tc>
          <w:tcPr>
            <w:tcW w:w="878" w:type="dxa"/>
          </w:tcPr>
          <w:p w14:paraId="32E4255E" w14:textId="77777777" w:rsidR="00221F03" w:rsidRDefault="00000000">
            <w:r>
              <w:t xml:space="preserve">产品线</w:t>
            </w:r>
          </w:p>
        </w:tc>
        <w:tc>
          <w:tcPr>
            <w:tcW w:w="1260" w:type="dxa"/>
          </w:tcPr>
          <w:p w14:paraId="757A4449" w14:textId="77777777" w:rsidR="00221F03" w:rsidRDefault="00000000">
            <w:r>
              <w:t xml:space="preserve">LOV</w:t>
            </w:r>
          </w:p>
        </w:tc>
        <w:tc>
          <w:tcPr>
            <w:tcW w:w="1058" w:type="dxa"/>
          </w:tcPr>
          <w:p w14:paraId="6E9AAD1C" w14:textId="77777777" w:rsidR="00221F03" w:rsidRDefault="00000000">
            <w:r>
              <w:t xml:space="preserve">否</w:t>
            </w:r>
          </w:p>
        </w:tc>
        <w:tc>
          <w:tcPr>
            <w:tcW w:w="1260" w:type="dxa"/>
          </w:tcPr>
          <w:p w14:paraId="3EF01078" w14:textId="77777777" w:rsidR="00221F03" w:rsidRDefault="00000000">
            <w:r>
              <w:t xml:space="preserve">全部</w:t>
            </w:r>
          </w:p>
        </w:tc>
        <w:tc>
          <w:tcPr>
            <w:tcW w:w="2880" w:type="dxa"/>
          </w:tcPr>
          <w:p w14:paraId="1AB4AAD5" w14:textId="77777777" w:rsidR="00221F03" w:rsidRDefault="00000000">
            <w:r>
              <w:t xml:space="preserve">SELECT product_line_code, product_line_name FROM mtl_product_lines WHERE active_flag='Y'</w:t>
            </w:r>
          </w:p>
        </w:tc>
        <w:tc>
          <w:tcPr>
            <w:tcW w:w="1800" w:type="dxa"/>
          </w:tcPr>
          <w:p w14:paraId="200A5BB0" w14:textId="77777777" w:rsidR="00221F03" w:rsidRDefault="00000000">
            <w:r>
              <w:t xml:space="preserve">可选择一个或多个产品线，不选则全部</w:t>
            </w:r>
          </w:p>
        </w:tc>
      </w:tr>
      <w:tr w:rsidR="00221F03" w14:paraId="486C2C27" w14:textId="77777777">
        <w:tc>
          <w:tcPr>
            <w:tcW w:w="1190" w:type="dxa"/>
          </w:tcPr>
          <w:p w14:paraId="3101F36B" w14:textId="77777777" w:rsidR="00221F03" w:rsidRDefault="00000000">
            <w:r>
              <w:t xml:space="preserve">P_CUSTOMER</w:t>
            </w:r>
          </w:p>
        </w:tc>
        <w:tc>
          <w:tcPr>
            <w:tcW w:w="878" w:type="dxa"/>
          </w:tcPr>
          <w:p w14:paraId="32E4255E" w14:textId="77777777" w:rsidR="00221F03" w:rsidRDefault="00000000">
            <w:r>
              <w:t xml:space="preserve">客户</w:t>
            </w:r>
          </w:p>
        </w:tc>
        <w:tc>
          <w:tcPr>
            <w:tcW w:w="1260" w:type="dxa"/>
          </w:tcPr>
          <w:p w14:paraId="757A4449" w14:textId="77777777" w:rsidR="00221F03" w:rsidRDefault="00000000">
            <w:r>
              <w:t xml:space="preserve">LOV</w:t>
            </w:r>
          </w:p>
        </w:tc>
        <w:tc>
          <w:tcPr>
            <w:tcW w:w="1058" w:type="dxa"/>
          </w:tcPr>
          <w:p w14:paraId="6E9AAD1C" w14:textId="77777777" w:rsidR="00221F03" w:rsidRDefault="00000000">
            <w:r>
              <w:t xml:space="preserve">否</w:t>
            </w:r>
          </w:p>
        </w:tc>
        <w:tc>
          <w:tcPr>
            <w:tcW w:w="1260" w:type="dxa"/>
          </w:tcPr>
          <w:p w14:paraId="3EF01078" w14:textId="77777777" w:rsidR="00221F03" w:rsidRDefault="00000000">
            <w:r>
              <w:t xml:space="preserve">全部</w:t>
            </w:r>
          </w:p>
        </w:tc>
        <w:tc>
          <w:tcPr>
            <w:tcW w:w="2880" w:type="dxa"/>
          </w:tcPr>
          <w:p w14:paraId="1AB4AAD5" w14:textId="77777777" w:rsidR="00221F03" w:rsidRDefault="00000000">
            <w:r>
              <w:t xml:space="preserve">SELECT customer_code, customer_name FROM ar_customers WHERE status='ACTIVE'</w:t>
            </w:r>
          </w:p>
        </w:tc>
        <w:tc>
          <w:tcPr>
            <w:tcW w:w="1800" w:type="dxa"/>
          </w:tcPr>
          <w:p w14:paraId="200A5BB0" w14:textId="77777777" w:rsidR="00221F03" w:rsidRDefault="00000000">
            <w:r>
              <w:t xml:space="preserve">可选择一个或多个客户，不选则全部</w:t>
            </w:r>
          </w:p>
        </w:tc>
      </w:tr>
      <w:tr w:rsidR="00221F03" w14:paraId="486C2C27" w14:textId="77777777">
        <w:tc>
          <w:tcPr>
            <w:tcW w:w="1190" w:type="dxa"/>
          </w:tcPr>
          <w:p w14:paraId="3101F36B" w14:textId="77777777" w:rsidR="00221F03" w:rsidRDefault="00000000">
            <w:r>
              <w:t xml:space="preserve">P_STATUS</w:t>
            </w:r>
          </w:p>
        </w:tc>
        <w:tc>
          <w:tcPr>
            <w:tcW w:w="878" w:type="dxa"/>
          </w:tcPr>
          <w:p w14:paraId="32E4255E" w14:textId="77777777" w:rsidR="00221F03" w:rsidRDefault="00000000">
            <w:r>
              <w:t xml:space="preserve">订单状态</w:t>
            </w:r>
          </w:p>
        </w:tc>
        <w:tc>
          <w:tcPr>
            <w:tcW w:w="1260" w:type="dxa"/>
          </w:tcPr>
          <w:p w14:paraId="757A4449" w14:textId="77777777" w:rsidR="00221F03" w:rsidRDefault="00000000">
            <w:r>
              <w:t xml:space="preserve">LOV（多选）</w:t>
            </w:r>
          </w:p>
        </w:tc>
        <w:tc>
          <w:tcPr>
            <w:tcW w:w="1058" w:type="dxa"/>
          </w:tcPr>
          <w:p w14:paraId="6E9AAD1C" w14:textId="77777777" w:rsidR="00221F03" w:rsidRDefault="00000000">
            <w:r>
              <w:t xml:space="preserve">否</w:t>
            </w:r>
          </w:p>
        </w:tc>
        <w:tc>
          <w:tcPr>
            <w:tcW w:w="1260" w:type="dxa"/>
          </w:tcPr>
          <w:p w14:paraId="3EF01078" w14:textId="77777777" w:rsidR="00221F03" w:rsidRDefault="00000000">
            <w:r>
              <w:t xml:space="preserve">已审核,部分发货,完全发货,已开票</w:t>
            </w:r>
          </w:p>
        </w:tc>
        <w:tc>
          <w:tcPr>
            <w:tcW w:w="2880" w:type="dxa"/>
          </w:tcPr>
          <w:p w14:paraId="1AB4AAD5" w14:textId="77777777" w:rsidR="00221F03" w:rsidRDefault="00000000">
            <w:r>
              <w:t xml:space="preserve">固定值集：已审核、部分发货、完全发货、已开票、已取消（默认排除取消）</w:t>
            </w:r>
          </w:p>
        </w:tc>
        <w:tc>
          <w:tcPr>
            <w:tcW w:w="1800" w:type="dxa"/>
          </w:tcPr>
          <w:p w14:paraId="200A5BB0" w14:textId="77777777" w:rsidR="00221F03" w:rsidRDefault="00000000">
            <w:r>
              <w:t xml:space="preserve">选择需要包含的订单状态，默认排除已取消</w:t>
            </w:r>
          </w:p>
        </w:tc>
      </w:tr>
      <w:tr w:rsidR="00221F03" w14:paraId="486C2C27" w14:textId="77777777">
        <w:tc>
          <w:tcPr>
            <w:tcW w:w="1190" w:type="dxa"/>
          </w:tcPr>
          <w:p w14:paraId="3101F36B" w14:textId="77777777" w:rsidR="00221F03" w:rsidRDefault="00000000">
            <w:r>
              <w:t xml:space="preserve">P_EXPORT</w:t>
            </w:r>
          </w:p>
        </w:tc>
        <w:tc>
          <w:tcPr>
            <w:tcW w:w="878" w:type="dxa"/>
          </w:tcPr>
          <w:p w14:paraId="32E4255E" w14:textId="77777777" w:rsidR="00221F03" w:rsidRDefault="00000000">
            <w:r>
              <w:t xml:space="preserve">导出Excel</w:t>
            </w:r>
          </w:p>
        </w:tc>
        <w:tc>
          <w:tcPr>
            <w:tcW w:w="1260" w:type="dxa"/>
          </w:tcPr>
          <w:p w14:paraId="757A4449" w14:textId="77777777" w:rsidR="00221F03" w:rsidRDefault="00000000">
            <w:r>
              <w:t xml:space="preserve">复选框</w:t>
            </w:r>
          </w:p>
        </w:tc>
        <w:tc>
          <w:tcPr>
            <w:tcW w:w="1058" w:type="dxa"/>
          </w:tcPr>
          <w:p w14:paraId="6E9AAD1C" w14:textId="77777777" w:rsidR="00221F03" w:rsidRDefault="00000000">
            <w:r>
              <w:t xml:space="preserve">否</w:t>
            </w:r>
          </w:p>
        </w:tc>
        <w:tc>
          <w:tcPr>
            <w:tcW w:w="1260" w:type="dxa"/>
          </w:tcPr>
          <w:p w14:paraId="3EF01078" w14:textId="77777777" w:rsidR="00221F03" w:rsidRDefault="00000000">
            <w:r>
              <w:t xml:space="preserve">是</w:t>
            </w:r>
          </w:p>
        </w:tc>
        <w:tc>
          <w:tcPr>
            <w:tcW w:w="2880" w:type="dxa"/>
          </w:tcPr>
          <w:p w14:paraId="1AB4AAD5" w14:textId="77777777" w:rsidR="00221F03" w:rsidRDefault="00000000">
            <w:r>
              <w:t xml:space="preserve">是/否</w:t>
            </w:r>
          </w:p>
        </w:tc>
        <w:tc>
          <w:tcPr>
            <w:tcW w:w="1800" w:type="dxa"/>
          </w:tcPr>
          <w:p w14:paraId="200A5BB0" w14:textId="77777777" w:rsidR="00221F03" w:rsidRDefault="00000000">
            <w:r>
              <w:t xml:space="preserve">勾选后查询结果直接生成Excel文件下载，否则在页面显示表格</w:t>
            </w:r>
          </w:p>
        </w:tc>
      </w:tr>
    </w:tbl>
    <w:p w14:paraId="541D8856" w14:textId="77777777" w:rsidR="001D051A" w:rsidRPr="004C27C7" w:rsidRDefault="001D051A" w:rsidP="00122011">
      <w:pPr>
        <w:pStyle w:val="a0"/>
        <w:spacing w:line="360" w:lineRule="auto"/>
        <w:ind w:left="0"/>
        <w:rPr>
          <w:rFonts w:ascii="宋体" w:hAnsi="宋体" w:hint="eastAsia"/>
          <w:sz w:val="21"/>
          <w:szCs w:val="21"/>
        </w:rPr>
      </w:pPr>
      <w:r>
        <w:t xml:space="preserve"/>
      </w:r>
    </w:p>
    <w:p w14:paraId="0C042FCD" w14:textId="77777777" w:rsidR="001D051A" w:rsidRPr="004C27C7" w:rsidRDefault="001D051A" w:rsidP="00122011">
      <w:pPr>
        <w:pStyle w:val="a0"/>
        <w:overflowPunct/>
        <w:autoSpaceDE/>
        <w:autoSpaceDN/>
        <w:adjustRightInd/>
        <w:spacing w:line="360" w:lineRule="auto"/>
        <w:ind w:left="0"/>
        <w:textAlignment w:val="auto"/>
        <w:rPr>
          <w:rFonts w:ascii="宋体" w:hAnsi="宋体" w:hint="eastAsia"/>
          <w:sz w:val="21"/>
          <w:szCs w:val="21"/>
        </w:rPr>
      </w:pPr>
    </w:p>
    <w:p w14:paraId="17AA75CF" w14:textId="77777777" w:rsidR="001D051A" w:rsidRDefault="001D051A" w:rsidP="001D051A">
      <w:pPr>
        <w:pStyle w:val="HeadingBar"/>
      </w:pPr>
    </w:p>
    <w:p w14:paraId="017651BB" w14:textId="77777777" w:rsidR="001D051A" w:rsidRDefault="001D051A" w:rsidP="001D051A">
      <w:pPr>
        <w:pStyle w:val="3"/>
      </w:pPr>
      <w:bookmarkStart w:id="23" w:name="_Toc263255090"/>
      <w:bookmarkStart w:id="24" w:name="_Toc397415085"/>
      <w:proofErr w:type="spellStart"/>
      <w:r>
        <w:rPr>
          <w:rFonts w:hint="eastAsia"/>
        </w:rPr>
        <w:t>相关截图</w:t>
      </w:r>
      <w:bookmarkEnd w:id="23"/>
      <w:bookmarkEnd w:id="24"/>
      <w:proofErr w:type="spellEnd"/>
    </w:p>
    <w:p w14:paraId="27D483C9" w14:textId="7AD70C58" w:rsidR="001D051A" w:rsidRPr="009155D7" w:rsidRDefault="001D051A" w:rsidP="00BC6FB0">
      <w:pPr>
        <w:spacing w:before="100" w:beforeAutospacing="1" w:after="100" w:afterAutospacing="1"/>
        <w:rPr>
          <w:rFonts w:ascii="宋体" w:hAnsi="宋体" w:hint="eastAsia"/>
          <w:sz w:val="21"/>
          <w:szCs w:val="21"/>
        </w:rPr>
      </w:pPr>
    </w:p>
    <w:p w14:paraId="1ED08CB7" w14:textId="77777777" w:rsidR="001D051A" w:rsidRDefault="001D051A" w:rsidP="001D051A">
      <w:pPr>
        <w:spacing w:before="100" w:beforeAutospacing="1" w:after="100" w:afterAutospacing="1"/>
        <w:rPr>
          <w:rFonts w:ascii="宋体" w:hAnsi="宋体" w:hint="eastAsia"/>
          <w:sz w:val="21"/>
          <w:szCs w:val="21"/>
        </w:rPr>
      </w:pPr>
    </w:p>
    <w:p w14:paraId="41B30207" w14:textId="77777777" w:rsidR="001D051A" w:rsidRPr="00B85093" w:rsidRDefault="001D051A" w:rsidP="001D051A">
      <w:pPr>
        <w:pStyle w:val="HeadingBar"/>
      </w:pPr>
    </w:p>
    <w:p w14:paraId="0B618D34" w14:textId="77777777" w:rsidR="001D051A" w:rsidRDefault="001D051A" w:rsidP="001D051A">
      <w:pPr>
        <w:pStyle w:val="3"/>
        <w:spacing w:line="360" w:lineRule="auto"/>
      </w:pPr>
      <w:bookmarkStart w:id="25" w:name="_Toc263255091"/>
      <w:bookmarkStart w:id="26" w:name="_Toc397415086"/>
      <w:proofErr w:type="spellStart"/>
      <w:r>
        <w:rPr>
          <w:rFonts w:hint="eastAsia"/>
        </w:rPr>
        <w:t xml:space="preserve">测试要点</w:t>
      </w:r>
      <w:bookmarkEnd w:id="25"/>
      <w:bookmarkEnd w:id="26"/>
      <w:proofErr w:type="spellEnd"/>
    </w:p>
    <w:p w14:paraId="3872C262" w14:textId="77777777" w:rsidR="001D051A" w:rsidRDefault="001D051A" w:rsidP="00BC6FB0">
      <w:pPr>
        <w:overflowPunct/>
        <w:autoSpaceDE/>
        <w:autoSpaceDN/>
        <w:adjustRightInd/>
        <w:spacing w:before="120" w:after="120" w:line="360" w:lineRule="auto"/>
        <w:textAlignment w:val="auto"/>
        <w:rPr>
          <w:rFonts w:ascii="宋体" w:hAnsi="宋体" w:hint="eastAsia"/>
          <w:sz w:val="21"/>
          <w:szCs w:val="21"/>
        </w:rPr>
      </w:pPr>
      <w:proofErr w:type="gramStart"/>
      <w:r>
        <w:t xml:space="preserve">1. 验证按区域、产品线、客户分组后，订单总金额是否等于所有明细行金额的和（抽样对比）</w:t>
        <w:br/>
        <w:t xml:space="preserve">2. 验证完成率计算逻辑：选取几条已完成和未完成的订单，手动计算金额完成率，与报表数值比对</w:t>
        <w:br/>
        <w:t xml:space="preserve">3. 测试日期参数边界：查询当天、跨月、跨年，确保数据准确</w:t>
        <w:br/>
        <w:t xml:space="preserve">4. 测试多选参数（如多个区域、多个产品线）组合过滤，确认结果与期望一致</w:t>
        <w:br/>
        <w:t xml:space="preserve">5. 测试Excel导出功能：导出的文件是否包含所有字段、分组是否保留、数值格式是否正常</w:t>
      </w:r>
    </w:p>
    <w:p w14:paraId="2597EFD0" w14:textId="77777777" w:rsidR="001D051A" w:rsidRDefault="001D051A" w:rsidP="00BC6FB0">
      <w:pPr>
        <w:overflowPunct/>
        <w:autoSpaceDE/>
        <w:autoSpaceDN/>
        <w:adjustRightInd/>
        <w:spacing w:before="120" w:after="120" w:line="360" w:lineRule="auto"/>
        <w:textAlignment w:val="auto"/>
        <w:rPr>
          <w:rFonts w:ascii="宋体" w:hAnsi="宋体" w:hint="eastAsia"/>
          <w:sz w:val="21"/>
          <w:szCs w:val="21"/>
        </w:rPr>
      </w:pPr>
    </w:p>
    <w:p w14:paraId="50D7B99B" w14:textId="77777777" w:rsidR="001D051A" w:rsidRDefault="001D051A" w:rsidP="00BC6FB0">
      <w:pPr>
        <w:overflowPunct/>
        <w:autoSpaceDE/>
        <w:autoSpaceDN/>
        <w:adjustRightInd/>
        <w:spacing w:before="120" w:after="120" w:line="360" w:lineRule="auto"/>
        <w:textAlignment w:val="auto"/>
        <w:rPr>
          <w:rFonts w:ascii="宋体" w:hAnsi="宋体" w:hint="eastAsia"/>
          <w:sz w:val="21"/>
          <w:szCs w:val="21"/>
        </w:rPr>
      </w:pPr>
    </w:p>
    <w:p w14:paraId="7EF84E3D" w14:textId="77777777" w:rsidR="001D051A" w:rsidRDefault="001D051A" w:rsidP="00BC6FB0">
      <w:pPr>
        <w:overflowPunct/>
        <w:autoSpaceDE/>
        <w:autoSpaceDN/>
        <w:adjustRightInd/>
        <w:spacing w:before="120" w:after="120" w:line="360" w:lineRule="auto"/>
        <w:textAlignment w:val="auto"/>
        <w:rPr>
          <w:rFonts w:ascii="宋体" w:hAnsi="宋体" w:hint="eastAsia"/>
          <w:sz w:val="21"/>
          <w:szCs w:val="21"/>
        </w:rPr>
      </w:pPr>
    </w:p>
    <w:p w14:paraId="16DE7FAF" w14:textId="77777777" w:rsidR="001D051A" w:rsidRDefault="001D051A" w:rsidP="00BC6FB0">
      <w:pPr>
        <w:overflowPunct/>
        <w:autoSpaceDE/>
        <w:autoSpaceDN/>
        <w:adjustRightInd/>
        <w:spacing w:before="120" w:after="120" w:line="360" w:lineRule="auto"/>
        <w:textAlignment w:val="auto"/>
        <w:rPr>
          <w:rFonts w:ascii="宋体" w:hAnsi="宋体" w:hint="eastAsia"/>
          <w:sz w:val="21"/>
          <w:szCs w:val="21"/>
        </w:rPr>
      </w:pPr>
    </w:p>
    <w:p w14:paraId="70D52A6C" w14:textId="77777777" w:rsidR="001D051A" w:rsidRPr="00714921" w:rsidRDefault="001D051A" w:rsidP="001D051A">
      <w:pPr>
        <w:pStyle w:val="HeadingBar"/>
      </w:pPr>
    </w:p>
    <w:p w14:paraId="3CC966DF" w14:textId="77777777" w:rsidR="001D051A" w:rsidRDefault="001D051A" w:rsidP="001D051A">
      <w:pPr>
        <w:pStyle w:val="3"/>
      </w:pPr>
      <w:bookmarkStart w:id="27" w:name="_Toc263255092"/>
      <w:bookmarkStart w:id="28" w:name="_Toc397415087"/>
      <w:proofErr w:type="spellStart"/>
      <w:r>
        <w:rPr>
          <w:rFonts w:hint="eastAsia"/>
        </w:rPr>
        <w:t>其他注释</w:t>
      </w:r>
      <w:bookmarkEnd w:id="27"/>
      <w:bookmarkEnd w:id="28"/>
      <w:proofErr w:type="spellEnd"/>
    </w:p>
    <w:p w14:paraId="157C59BF" w14:textId="77777777" w:rsidR="001D051A" w:rsidRDefault="001D051A" w:rsidP="00BC6FB0">
      <w:pPr>
        <w:spacing w:before="120" w:after="120" w:line="360" w:lineRule="auto"/>
        <w:rPr>
          <w:sz w:val="21"/>
          <w:szCs w:val="21"/>
        </w:rPr>
      </w:pPr>
      <w:r>
        <w:t xml:space="preserve">1. 完成率按金额口径为主，数量口径为辅，若用户需要单独强调数量完成率可后续增加配置。</w:t>
        <w:br/>
        <w:t xml:space="preserve">2. 报表数据源为实时查询，建议在非高峰时段执行大数据量导出以免影响系统性能。</w:t>
        <w:br/>
        <w:t xml:space="preserve">3. 若订单表头金额为空，则自动以行金额合计代替；若某订单无行金额，则视为0。</w:t>
        <w:br/>
        <w:t xml:space="preserve">4. 本报表不包含服务订单、退货订单及未审核订单。</w:t>
      </w:r>
    </w:p>
    <w:p w14:paraId="5E8BBAF8" w14:textId="77777777" w:rsidR="001D051A" w:rsidRDefault="001D051A" w:rsidP="00BC6FB0">
      <w:pPr>
        <w:overflowPunct/>
        <w:autoSpaceDE/>
        <w:autoSpaceDN/>
        <w:adjustRightInd/>
        <w:spacing w:before="120" w:after="120" w:line="360" w:lineRule="auto"/>
        <w:textAlignment w:val="auto"/>
        <w:rPr>
          <w:sz w:val="21"/>
          <w:szCs w:val="21"/>
        </w:rPr>
      </w:pPr>
    </w:p>
    <w:p w14:paraId="319099FB" w14:textId="77777777" w:rsidR="001D051A" w:rsidRPr="002B3248" w:rsidRDefault="001D051A" w:rsidP="00BC6FB0">
      <w:pPr>
        <w:overflowPunct/>
        <w:autoSpaceDE/>
        <w:autoSpaceDN/>
        <w:adjustRightInd/>
        <w:spacing w:before="120" w:after="120" w:line="360" w:lineRule="auto"/>
        <w:textAlignment w:val="auto"/>
        <w:rPr>
          <w:sz w:val="21"/>
          <w:szCs w:val="21"/>
        </w:rPr>
      </w:pPr>
    </w:p>
    <w:sectPr w:rsidR="001D051A" w:rsidRPr="002B3248" w:rsidSect="005E6843">
      <w:headerReference w:type="even" r:id="rId10"/>
      <w:footerReference w:type="default" r:id="rId11"/>
      <w:type w:val="nextColumn"/>
      <w:pgSz w:w="11907" w:h="16840" w:code="9"/>
      <w:pgMar w:top="992" w:right="720" w:bottom="992" w:left="777" w:header="709" w:footer="567" w:gutter="357"/>
      <w:pgNumType w:fmt="numberInDash"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EF8DC" w14:textId="77777777" w:rsidR="000B51C8" w:rsidRDefault="000B51C8">
      <w:r>
        <w:separator/>
      </w:r>
    </w:p>
  </w:endnote>
  <w:endnote w:type="continuationSeparator" w:id="0">
    <w:p w14:paraId="0A63FC30" w14:textId="77777777" w:rsidR="000B51C8" w:rsidRDefault="000B5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4218B" w14:textId="7292A02D" w:rsidR="00503F42" w:rsidRDefault="00503F42" w:rsidP="005E4615">
    <w:pPr>
      <w:pStyle w:val="a5"/>
    </w:pPr>
    <w:r>
      <w:rPr>
        <w:rFonts w:hint="eastAsia"/>
      </w:rPr>
      <w:tab/>
    </w:r>
    <w:r>
      <w:fldChar w:fldCharType="begin"/>
    </w:r>
    <w:r>
      <w:instrText xml:space="preserve"> PAGE \* ROMAN \* MERGEFORMAT </w:instrText>
    </w:r>
    <w:r>
      <w:fldChar w:fldCharType="separate"/>
    </w:r>
    <w:r w:rsidR="00AB120B">
      <w:rPr>
        <w:noProof/>
      </w:rPr>
      <w:t>III</w:t>
    </w:r>
    <w:r>
      <w:fldChar w:fldCharType="end"/>
    </w:r>
    <w:r>
      <w:fldChar w:fldCharType="begin"/>
    </w:r>
    <w:r>
      <w:instrText xml:space="preserve"> </w:instrText>
    </w:r>
    <w:fldSimple w:instr=" SECTION  \* MERGEFORMAT ">
      <w:r w:rsidR="00EB3D94">
        <w:instrText>1</w:instrText>
      </w:r>
    </w:fldSimple>
    <w:r>
      <w:fldChar w:fldCharType="separate"/>
    </w:r>
    <w:r>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72D9C" w14:textId="77777777" w:rsidR="00503F42" w:rsidRDefault="00503F42" w:rsidP="00D83AD1">
    <w:pPr>
      <w:pStyle w:val="a5"/>
      <w:tabs>
        <w:tab w:val="clear" w:pos="7920"/>
        <w:tab w:val="right" w:pos="10065"/>
      </w:tabs>
      <w:ind w:rightChars="180" w:right="360" w:firstLineChars="4900" w:firstLine="7840"/>
    </w:pPr>
    <w:r>
      <w:rPr>
        <w:rFonts w:hint="eastAsia"/>
      </w:rPr>
      <w:tab/>
    </w:r>
    <w:r>
      <w:rPr>
        <w:rStyle w:val="aa"/>
      </w:rPr>
      <w:fldChar w:fldCharType="begin"/>
    </w:r>
    <w:r>
      <w:rPr>
        <w:rStyle w:val="aa"/>
      </w:rPr>
      <w:instrText xml:space="preserve"> PAGE </w:instrText>
    </w:r>
    <w:r>
      <w:rPr>
        <w:rStyle w:val="aa"/>
      </w:rPr>
      <w:fldChar w:fldCharType="separate"/>
    </w:r>
    <w:r w:rsidR="00AB120B">
      <w:rPr>
        <w:rStyle w:val="aa"/>
        <w:noProof/>
      </w:rPr>
      <w:t>- 10 -</w:t>
    </w:r>
    <w:r>
      <w:rPr>
        <w:rStyle w:val="a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89B25" w14:textId="77777777" w:rsidR="000B51C8" w:rsidRDefault="000B51C8">
      <w:r>
        <w:separator/>
      </w:r>
    </w:p>
  </w:footnote>
  <w:footnote w:type="continuationSeparator" w:id="0">
    <w:p w14:paraId="14BBD970" w14:textId="77777777" w:rsidR="000B51C8" w:rsidRDefault="000B51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F6D33" w14:textId="77777777" w:rsidR="00503F42" w:rsidRPr="005E4615" w:rsidRDefault="00CF2DE6" w:rsidP="005E4615">
    <w:pPr>
      <w:pStyle w:val="a6"/>
    </w:pPr>
    <w:r>
      <w:rPr>
        <w:rFonts w:hint="eastAsia"/>
      </w:rPr>
      <w:t>Y</w:t>
    </w:r>
    <w:r>
      <w:t xml:space="preserve">X&amp;HB </w:t>
    </w:r>
    <w:r w:rsidR="001276E9">
      <w:rPr>
        <w:rFonts w:hint="eastAsia"/>
      </w:rPr>
      <w:t>ERP</w:t>
    </w:r>
    <w:r w:rsidR="00D83AD1">
      <w:rPr>
        <w:rFonts w:hint="eastAsia"/>
      </w:rPr>
      <w:t>实施</w:t>
    </w:r>
    <w:r w:rsidR="00B61839">
      <w:rPr>
        <w:rFonts w:hint="eastAsia"/>
      </w:rPr>
      <w:t>项目</w:t>
    </w:r>
    <w:r w:rsidR="007A37A1">
      <w:rPr>
        <w:rFonts w:hint="eastAsia"/>
      </w:rPr>
      <w:t xml:space="preserve">                                                                                                                 </w:t>
    </w:r>
    <w:fldSimple w:instr=" FILENAME   \* MERGEFORMAT ">
      <w:r>
        <w:rPr>
          <w:noProof/>
        </w:rPr>
        <w:t>YX&amp;HB</w:t>
      </w:r>
      <w:r w:rsidR="007A37A1">
        <w:rPr>
          <w:rFonts w:hint="eastAsia"/>
          <w:noProof/>
        </w:rPr>
        <w:t>-ERP-MD050-WIP-</w:t>
      </w:r>
      <w:r w:rsidR="007A37A1">
        <w:rPr>
          <w:rFonts w:hint="eastAsia"/>
          <w:noProof/>
        </w:rPr>
        <w:t>报表</w:t>
      </w:r>
      <w:r w:rsidR="007A37A1">
        <w:rPr>
          <w:rFonts w:hint="eastAsia"/>
          <w:noProof/>
        </w:rPr>
        <w:t>-</w:t>
      </w:r>
      <w:r w:rsidR="007A37A1">
        <w:rPr>
          <w:rFonts w:hint="eastAsia"/>
          <w:noProof/>
        </w:rPr>
        <w:t>离散任务缺料报表</w:t>
      </w:r>
    </w:fldSimple>
    <w:r w:rsidR="00503F42" w:rsidRPr="005E4615">
      <w:rPr>
        <w:rFonts w:hint="eastAsi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90DF8" w14:textId="77777777" w:rsidR="00503F42" w:rsidRDefault="00503F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AF3"/>
    <w:multiLevelType w:val="singleLevel"/>
    <w:tmpl w:val="06E87136"/>
    <w:lvl w:ilvl="0">
      <w:start w:val="1"/>
      <w:numFmt w:val="decimal"/>
      <w:lvlText w:val="%1."/>
      <w:legacy w:legacy="1" w:legacySpace="0" w:legacyIndent="360"/>
      <w:lvlJc w:val="left"/>
      <w:pPr>
        <w:ind w:left="3240" w:hanging="360"/>
      </w:pPr>
    </w:lvl>
  </w:abstractNum>
  <w:abstractNum w:abstractNumId="1" w15:restartNumberingAfterBreak="0">
    <w:nsid w:val="04B0763C"/>
    <w:multiLevelType w:val="multilevel"/>
    <w:tmpl w:val="3304677C"/>
    <w:lvl w:ilvl="0">
      <w:start w:val="1"/>
      <w:numFmt w:val="none"/>
      <w:pStyle w:val="1"/>
      <w:lvlText w:val="%1"/>
      <w:lvlJc w:val="left"/>
      <w:pPr>
        <w:tabs>
          <w:tab w:val="num" w:pos="857"/>
        </w:tabs>
        <w:ind w:left="857" w:hanging="432"/>
      </w:pPr>
      <w:rPr>
        <w:rFonts w:hint="default"/>
      </w:rPr>
    </w:lvl>
    <w:lvl w:ilvl="1">
      <w:start w:val="1"/>
      <w:numFmt w:val="decimal"/>
      <w:pStyle w:val="2"/>
      <w:lvlText w:val="%1%2"/>
      <w:lvlJc w:val="left"/>
      <w:pPr>
        <w:tabs>
          <w:tab w:val="num" w:pos="1080"/>
        </w:tabs>
        <w:ind w:left="576" w:hanging="576"/>
      </w:pPr>
      <w:rPr>
        <w:rFonts w:hint="default"/>
      </w:rPr>
    </w:lvl>
    <w:lvl w:ilvl="2">
      <w:start w:val="1"/>
      <w:numFmt w:val="decimal"/>
      <w:pStyle w:val="3"/>
      <w:isLgl/>
      <w:lvlText w:val="%1%2.%3"/>
      <w:lvlJc w:val="left"/>
      <w:pPr>
        <w:tabs>
          <w:tab w:val="num" w:pos="5105"/>
        </w:tabs>
        <w:ind w:left="4385" w:hanging="720"/>
      </w:pPr>
      <w:rPr>
        <w:rFonts w:hint="default"/>
      </w:rPr>
    </w:lvl>
    <w:lvl w:ilvl="3">
      <w:start w:val="1"/>
      <w:numFmt w:val="decimal"/>
      <w:pStyle w:val="4"/>
      <w:lvlText w:val="%2.%3.%4"/>
      <w:lvlJc w:val="left"/>
      <w:pPr>
        <w:tabs>
          <w:tab w:val="num" w:pos="1865"/>
        </w:tabs>
        <w:ind w:left="1289" w:hanging="864"/>
      </w:pPr>
      <w:rPr>
        <w:rFonts w:hint="default"/>
        <w:lang w:eastAsia="zh-CN"/>
      </w:rPr>
    </w:lvl>
    <w:lvl w:ilvl="4">
      <w:start w:val="1"/>
      <w:numFmt w:val="decimal"/>
      <w:suff w:val="space"/>
      <w:lvlText w:val="%1.%2.%3.%4.%5"/>
      <w:lvlJc w:val="left"/>
      <w:pPr>
        <w:ind w:left="1433" w:hanging="1008"/>
      </w:pPr>
      <w:rPr>
        <w:rFonts w:hint="default"/>
      </w:rPr>
    </w:lvl>
    <w:lvl w:ilvl="5">
      <w:start w:val="1"/>
      <w:numFmt w:val="decimal"/>
      <w:lvlText w:val="%1.%2.%3.%4.%5.%6"/>
      <w:lvlJc w:val="left"/>
      <w:pPr>
        <w:tabs>
          <w:tab w:val="num" w:pos="2225"/>
        </w:tabs>
        <w:ind w:left="1577" w:hanging="1152"/>
      </w:pPr>
      <w:rPr>
        <w:rFonts w:hint="default"/>
      </w:rPr>
    </w:lvl>
    <w:lvl w:ilvl="6">
      <w:start w:val="1"/>
      <w:numFmt w:val="decimal"/>
      <w:lvlText w:val="%1.%2.%3.%4.%5.%6.%7"/>
      <w:lvlJc w:val="left"/>
      <w:pPr>
        <w:tabs>
          <w:tab w:val="num" w:pos="1721"/>
        </w:tabs>
        <w:ind w:left="1721" w:hanging="1296"/>
      </w:pPr>
      <w:rPr>
        <w:rFonts w:hint="default"/>
      </w:rPr>
    </w:lvl>
    <w:lvl w:ilvl="7">
      <w:start w:val="1"/>
      <w:numFmt w:val="decimal"/>
      <w:lvlText w:val="%1.%2.%3.%4.%5.%6.%7.%8"/>
      <w:lvlJc w:val="left"/>
      <w:pPr>
        <w:tabs>
          <w:tab w:val="num" w:pos="1865"/>
        </w:tabs>
        <w:ind w:left="1865" w:hanging="1440"/>
      </w:pPr>
      <w:rPr>
        <w:rFonts w:hint="default"/>
      </w:rPr>
    </w:lvl>
    <w:lvl w:ilvl="8">
      <w:start w:val="1"/>
      <w:numFmt w:val="decimal"/>
      <w:lvlText w:val="%1.%2.%3.%4.%5.%6.%7.%8.%9"/>
      <w:lvlJc w:val="left"/>
      <w:pPr>
        <w:tabs>
          <w:tab w:val="num" w:pos="2009"/>
        </w:tabs>
        <w:ind w:left="2009" w:hanging="1584"/>
      </w:pPr>
      <w:rPr>
        <w:rFonts w:hint="default"/>
      </w:rPr>
    </w:lvl>
  </w:abstractNum>
  <w:abstractNum w:abstractNumId="2" w15:restartNumberingAfterBreak="0">
    <w:nsid w:val="05886FCE"/>
    <w:multiLevelType w:val="hybridMultilevel"/>
    <w:tmpl w:val="15E8CCC0"/>
    <w:lvl w:ilvl="0" w:tplc="6F06CA5E">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95C4C17"/>
    <w:multiLevelType w:val="singleLevel"/>
    <w:tmpl w:val="06E87136"/>
    <w:lvl w:ilvl="0">
      <w:start w:val="1"/>
      <w:numFmt w:val="decimal"/>
      <w:lvlText w:val="%1."/>
      <w:legacy w:legacy="1" w:legacySpace="0" w:legacyIndent="360"/>
      <w:lvlJc w:val="left"/>
      <w:pPr>
        <w:ind w:left="3240" w:hanging="360"/>
      </w:pPr>
    </w:lvl>
  </w:abstractNum>
  <w:abstractNum w:abstractNumId="4" w15:restartNumberingAfterBreak="0">
    <w:nsid w:val="110E68D4"/>
    <w:multiLevelType w:val="hybridMultilevel"/>
    <w:tmpl w:val="BF7A4AC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21429DA"/>
    <w:multiLevelType w:val="hybridMultilevel"/>
    <w:tmpl w:val="7E98FAF6"/>
    <w:lvl w:ilvl="0" w:tplc="06E87136">
      <w:start w:val="1"/>
      <w:numFmt w:val="decimal"/>
      <w:lvlText w:val="%1."/>
      <w:legacy w:legacy="1" w:legacySpace="0" w:legacyIndent="360"/>
      <w:lvlJc w:val="left"/>
      <w:pPr>
        <w:ind w:left="3240" w:hanging="36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B874112"/>
    <w:multiLevelType w:val="hybridMultilevel"/>
    <w:tmpl w:val="3594FA76"/>
    <w:lvl w:ilvl="0" w:tplc="0409000F">
      <w:start w:val="1"/>
      <w:numFmt w:val="decimal"/>
      <w:lvlText w:val="%1."/>
      <w:lvlJc w:val="left"/>
      <w:pPr>
        <w:tabs>
          <w:tab w:val="num" w:pos="2760"/>
        </w:tabs>
        <w:ind w:left="2760" w:hanging="420"/>
      </w:pPr>
    </w:lvl>
    <w:lvl w:ilvl="1" w:tplc="04090019" w:tentative="1">
      <w:start w:val="1"/>
      <w:numFmt w:val="lowerLetter"/>
      <w:lvlText w:val="%2)"/>
      <w:lvlJc w:val="left"/>
      <w:pPr>
        <w:tabs>
          <w:tab w:val="num" w:pos="3180"/>
        </w:tabs>
        <w:ind w:left="3180" w:hanging="420"/>
      </w:pPr>
    </w:lvl>
    <w:lvl w:ilvl="2" w:tplc="0409001B" w:tentative="1">
      <w:start w:val="1"/>
      <w:numFmt w:val="lowerRoman"/>
      <w:lvlText w:val="%3."/>
      <w:lvlJc w:val="right"/>
      <w:pPr>
        <w:tabs>
          <w:tab w:val="num" w:pos="3600"/>
        </w:tabs>
        <w:ind w:left="3600" w:hanging="420"/>
      </w:pPr>
    </w:lvl>
    <w:lvl w:ilvl="3" w:tplc="0409000F" w:tentative="1">
      <w:start w:val="1"/>
      <w:numFmt w:val="decimal"/>
      <w:lvlText w:val="%4."/>
      <w:lvlJc w:val="left"/>
      <w:pPr>
        <w:tabs>
          <w:tab w:val="num" w:pos="4020"/>
        </w:tabs>
        <w:ind w:left="4020" w:hanging="420"/>
      </w:pPr>
    </w:lvl>
    <w:lvl w:ilvl="4" w:tplc="04090019" w:tentative="1">
      <w:start w:val="1"/>
      <w:numFmt w:val="lowerLetter"/>
      <w:lvlText w:val="%5)"/>
      <w:lvlJc w:val="left"/>
      <w:pPr>
        <w:tabs>
          <w:tab w:val="num" w:pos="4440"/>
        </w:tabs>
        <w:ind w:left="4440" w:hanging="420"/>
      </w:pPr>
    </w:lvl>
    <w:lvl w:ilvl="5" w:tplc="0409001B" w:tentative="1">
      <w:start w:val="1"/>
      <w:numFmt w:val="lowerRoman"/>
      <w:lvlText w:val="%6."/>
      <w:lvlJc w:val="right"/>
      <w:pPr>
        <w:tabs>
          <w:tab w:val="num" w:pos="4860"/>
        </w:tabs>
        <w:ind w:left="4860" w:hanging="420"/>
      </w:pPr>
    </w:lvl>
    <w:lvl w:ilvl="6" w:tplc="0409000F" w:tentative="1">
      <w:start w:val="1"/>
      <w:numFmt w:val="decimal"/>
      <w:lvlText w:val="%7."/>
      <w:lvlJc w:val="left"/>
      <w:pPr>
        <w:tabs>
          <w:tab w:val="num" w:pos="5280"/>
        </w:tabs>
        <w:ind w:left="5280" w:hanging="420"/>
      </w:pPr>
    </w:lvl>
    <w:lvl w:ilvl="7" w:tplc="04090019" w:tentative="1">
      <w:start w:val="1"/>
      <w:numFmt w:val="lowerLetter"/>
      <w:lvlText w:val="%8)"/>
      <w:lvlJc w:val="left"/>
      <w:pPr>
        <w:tabs>
          <w:tab w:val="num" w:pos="5700"/>
        </w:tabs>
        <w:ind w:left="5700" w:hanging="420"/>
      </w:pPr>
    </w:lvl>
    <w:lvl w:ilvl="8" w:tplc="0409001B" w:tentative="1">
      <w:start w:val="1"/>
      <w:numFmt w:val="lowerRoman"/>
      <w:lvlText w:val="%9."/>
      <w:lvlJc w:val="right"/>
      <w:pPr>
        <w:tabs>
          <w:tab w:val="num" w:pos="6120"/>
        </w:tabs>
        <w:ind w:left="6120" w:hanging="420"/>
      </w:pPr>
    </w:lvl>
  </w:abstractNum>
  <w:abstractNum w:abstractNumId="7" w15:restartNumberingAfterBreak="0">
    <w:nsid w:val="1CDB42D4"/>
    <w:multiLevelType w:val="hybridMultilevel"/>
    <w:tmpl w:val="1DE2B456"/>
    <w:lvl w:ilvl="0" w:tplc="D302AE02">
      <w:start w:val="1"/>
      <w:numFmt w:val="bullet"/>
      <w:lvlText w:val=""/>
      <w:lvlJc w:val="left"/>
      <w:pPr>
        <w:tabs>
          <w:tab w:val="num" w:pos="420"/>
        </w:tabs>
        <w:ind w:left="420" w:hanging="420"/>
      </w:pPr>
      <w:rPr>
        <w:rFonts w:ascii="Wingdings" w:hAnsi="Wingdings" w:hint="default"/>
        <w:sz w:val="13"/>
        <w:szCs w:val="13"/>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F6944D4"/>
    <w:multiLevelType w:val="singleLevel"/>
    <w:tmpl w:val="06E87136"/>
    <w:lvl w:ilvl="0">
      <w:start w:val="1"/>
      <w:numFmt w:val="decimal"/>
      <w:lvlText w:val="%1."/>
      <w:legacy w:legacy="1" w:legacySpace="0" w:legacyIndent="360"/>
      <w:lvlJc w:val="left"/>
      <w:pPr>
        <w:ind w:left="3240" w:hanging="360"/>
      </w:pPr>
    </w:lvl>
  </w:abstractNum>
  <w:abstractNum w:abstractNumId="9" w15:restartNumberingAfterBreak="0">
    <w:nsid w:val="22F42AA9"/>
    <w:multiLevelType w:val="singleLevel"/>
    <w:tmpl w:val="06E87136"/>
    <w:lvl w:ilvl="0">
      <w:start w:val="1"/>
      <w:numFmt w:val="decimal"/>
      <w:lvlText w:val="%1."/>
      <w:legacy w:legacy="1" w:legacySpace="0" w:legacyIndent="360"/>
      <w:lvlJc w:val="left"/>
      <w:pPr>
        <w:ind w:left="3240" w:hanging="360"/>
      </w:pPr>
    </w:lvl>
  </w:abstractNum>
  <w:abstractNum w:abstractNumId="10" w15:restartNumberingAfterBreak="0">
    <w:nsid w:val="230A604C"/>
    <w:multiLevelType w:val="hybridMultilevel"/>
    <w:tmpl w:val="0B482858"/>
    <w:lvl w:ilvl="0" w:tplc="0409000F">
      <w:start w:val="1"/>
      <w:numFmt w:val="decimal"/>
      <w:lvlText w:val="%1."/>
      <w:lvlJc w:val="left"/>
      <w:pPr>
        <w:tabs>
          <w:tab w:val="num" w:pos="2925"/>
        </w:tabs>
        <w:ind w:left="2925" w:hanging="420"/>
      </w:pPr>
    </w:lvl>
    <w:lvl w:ilvl="1" w:tplc="04090019" w:tentative="1">
      <w:start w:val="1"/>
      <w:numFmt w:val="lowerLetter"/>
      <w:lvlText w:val="%2)"/>
      <w:lvlJc w:val="left"/>
      <w:pPr>
        <w:tabs>
          <w:tab w:val="num" w:pos="3345"/>
        </w:tabs>
        <w:ind w:left="3345" w:hanging="420"/>
      </w:pPr>
    </w:lvl>
    <w:lvl w:ilvl="2" w:tplc="0409001B" w:tentative="1">
      <w:start w:val="1"/>
      <w:numFmt w:val="lowerRoman"/>
      <w:lvlText w:val="%3."/>
      <w:lvlJc w:val="right"/>
      <w:pPr>
        <w:tabs>
          <w:tab w:val="num" w:pos="3765"/>
        </w:tabs>
        <w:ind w:left="3765" w:hanging="420"/>
      </w:pPr>
    </w:lvl>
    <w:lvl w:ilvl="3" w:tplc="0409000F" w:tentative="1">
      <w:start w:val="1"/>
      <w:numFmt w:val="decimal"/>
      <w:lvlText w:val="%4."/>
      <w:lvlJc w:val="left"/>
      <w:pPr>
        <w:tabs>
          <w:tab w:val="num" w:pos="4185"/>
        </w:tabs>
        <w:ind w:left="4185" w:hanging="420"/>
      </w:pPr>
    </w:lvl>
    <w:lvl w:ilvl="4" w:tplc="04090019" w:tentative="1">
      <w:start w:val="1"/>
      <w:numFmt w:val="lowerLetter"/>
      <w:lvlText w:val="%5)"/>
      <w:lvlJc w:val="left"/>
      <w:pPr>
        <w:tabs>
          <w:tab w:val="num" w:pos="4605"/>
        </w:tabs>
        <w:ind w:left="4605" w:hanging="420"/>
      </w:pPr>
    </w:lvl>
    <w:lvl w:ilvl="5" w:tplc="0409001B" w:tentative="1">
      <w:start w:val="1"/>
      <w:numFmt w:val="lowerRoman"/>
      <w:lvlText w:val="%6."/>
      <w:lvlJc w:val="right"/>
      <w:pPr>
        <w:tabs>
          <w:tab w:val="num" w:pos="5025"/>
        </w:tabs>
        <w:ind w:left="5025" w:hanging="420"/>
      </w:pPr>
    </w:lvl>
    <w:lvl w:ilvl="6" w:tplc="0409000F" w:tentative="1">
      <w:start w:val="1"/>
      <w:numFmt w:val="decimal"/>
      <w:lvlText w:val="%7."/>
      <w:lvlJc w:val="left"/>
      <w:pPr>
        <w:tabs>
          <w:tab w:val="num" w:pos="5445"/>
        </w:tabs>
        <w:ind w:left="5445" w:hanging="420"/>
      </w:pPr>
    </w:lvl>
    <w:lvl w:ilvl="7" w:tplc="04090019" w:tentative="1">
      <w:start w:val="1"/>
      <w:numFmt w:val="lowerLetter"/>
      <w:lvlText w:val="%8)"/>
      <w:lvlJc w:val="left"/>
      <w:pPr>
        <w:tabs>
          <w:tab w:val="num" w:pos="5865"/>
        </w:tabs>
        <w:ind w:left="5865" w:hanging="420"/>
      </w:pPr>
    </w:lvl>
    <w:lvl w:ilvl="8" w:tplc="0409001B" w:tentative="1">
      <w:start w:val="1"/>
      <w:numFmt w:val="lowerRoman"/>
      <w:lvlText w:val="%9."/>
      <w:lvlJc w:val="right"/>
      <w:pPr>
        <w:tabs>
          <w:tab w:val="num" w:pos="6285"/>
        </w:tabs>
        <w:ind w:left="6285" w:hanging="420"/>
      </w:pPr>
    </w:lvl>
  </w:abstractNum>
  <w:abstractNum w:abstractNumId="11" w15:restartNumberingAfterBreak="0">
    <w:nsid w:val="23C91046"/>
    <w:multiLevelType w:val="singleLevel"/>
    <w:tmpl w:val="06E87136"/>
    <w:lvl w:ilvl="0">
      <w:start w:val="1"/>
      <w:numFmt w:val="decimal"/>
      <w:lvlText w:val="%1."/>
      <w:legacy w:legacy="1" w:legacySpace="0" w:legacyIndent="360"/>
      <w:lvlJc w:val="left"/>
      <w:pPr>
        <w:ind w:left="3240" w:hanging="360"/>
      </w:pPr>
    </w:lvl>
  </w:abstractNum>
  <w:abstractNum w:abstractNumId="12" w15:restartNumberingAfterBreak="0">
    <w:nsid w:val="251A16AC"/>
    <w:multiLevelType w:val="hybridMultilevel"/>
    <w:tmpl w:val="06E87136"/>
    <w:lvl w:ilvl="0" w:tplc="6024C392">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E35555C"/>
    <w:multiLevelType w:val="hybridMultilevel"/>
    <w:tmpl w:val="CE94A80A"/>
    <w:lvl w:ilvl="0" w:tplc="0409000F">
      <w:start w:val="1"/>
      <w:numFmt w:val="decimal"/>
      <w:lvlText w:val="%1."/>
      <w:lvlJc w:val="left"/>
      <w:pPr>
        <w:tabs>
          <w:tab w:val="num" w:pos="2580"/>
        </w:tabs>
        <w:ind w:left="2580" w:hanging="420"/>
      </w:pPr>
    </w:lvl>
    <w:lvl w:ilvl="1" w:tplc="04090019" w:tentative="1">
      <w:start w:val="1"/>
      <w:numFmt w:val="lowerLetter"/>
      <w:lvlText w:val="%2)"/>
      <w:lvlJc w:val="left"/>
      <w:pPr>
        <w:tabs>
          <w:tab w:val="num" w:pos="3000"/>
        </w:tabs>
        <w:ind w:left="3000" w:hanging="420"/>
      </w:pPr>
    </w:lvl>
    <w:lvl w:ilvl="2" w:tplc="0409001B" w:tentative="1">
      <w:start w:val="1"/>
      <w:numFmt w:val="lowerRoman"/>
      <w:lvlText w:val="%3."/>
      <w:lvlJc w:val="right"/>
      <w:pPr>
        <w:tabs>
          <w:tab w:val="num" w:pos="3420"/>
        </w:tabs>
        <w:ind w:left="3420" w:hanging="420"/>
      </w:pPr>
    </w:lvl>
    <w:lvl w:ilvl="3" w:tplc="0409000F" w:tentative="1">
      <w:start w:val="1"/>
      <w:numFmt w:val="decimal"/>
      <w:lvlText w:val="%4."/>
      <w:lvlJc w:val="left"/>
      <w:pPr>
        <w:tabs>
          <w:tab w:val="num" w:pos="3840"/>
        </w:tabs>
        <w:ind w:left="3840" w:hanging="420"/>
      </w:pPr>
    </w:lvl>
    <w:lvl w:ilvl="4" w:tplc="04090019" w:tentative="1">
      <w:start w:val="1"/>
      <w:numFmt w:val="lowerLetter"/>
      <w:lvlText w:val="%5)"/>
      <w:lvlJc w:val="left"/>
      <w:pPr>
        <w:tabs>
          <w:tab w:val="num" w:pos="4260"/>
        </w:tabs>
        <w:ind w:left="4260" w:hanging="420"/>
      </w:pPr>
    </w:lvl>
    <w:lvl w:ilvl="5" w:tplc="0409001B" w:tentative="1">
      <w:start w:val="1"/>
      <w:numFmt w:val="lowerRoman"/>
      <w:lvlText w:val="%6."/>
      <w:lvlJc w:val="right"/>
      <w:pPr>
        <w:tabs>
          <w:tab w:val="num" w:pos="4680"/>
        </w:tabs>
        <w:ind w:left="4680" w:hanging="420"/>
      </w:pPr>
    </w:lvl>
    <w:lvl w:ilvl="6" w:tplc="0409000F" w:tentative="1">
      <w:start w:val="1"/>
      <w:numFmt w:val="decimal"/>
      <w:lvlText w:val="%7."/>
      <w:lvlJc w:val="left"/>
      <w:pPr>
        <w:tabs>
          <w:tab w:val="num" w:pos="5100"/>
        </w:tabs>
        <w:ind w:left="5100" w:hanging="420"/>
      </w:pPr>
    </w:lvl>
    <w:lvl w:ilvl="7" w:tplc="04090019" w:tentative="1">
      <w:start w:val="1"/>
      <w:numFmt w:val="lowerLetter"/>
      <w:lvlText w:val="%8)"/>
      <w:lvlJc w:val="left"/>
      <w:pPr>
        <w:tabs>
          <w:tab w:val="num" w:pos="5520"/>
        </w:tabs>
        <w:ind w:left="5520" w:hanging="420"/>
      </w:pPr>
    </w:lvl>
    <w:lvl w:ilvl="8" w:tplc="0409001B" w:tentative="1">
      <w:start w:val="1"/>
      <w:numFmt w:val="lowerRoman"/>
      <w:lvlText w:val="%9."/>
      <w:lvlJc w:val="right"/>
      <w:pPr>
        <w:tabs>
          <w:tab w:val="num" w:pos="5940"/>
        </w:tabs>
        <w:ind w:left="5940" w:hanging="420"/>
      </w:pPr>
    </w:lvl>
  </w:abstractNum>
  <w:abstractNum w:abstractNumId="14" w15:restartNumberingAfterBreak="0">
    <w:nsid w:val="2EC16CF2"/>
    <w:multiLevelType w:val="singleLevel"/>
    <w:tmpl w:val="06E87136"/>
    <w:lvl w:ilvl="0">
      <w:start w:val="1"/>
      <w:numFmt w:val="decimal"/>
      <w:lvlText w:val="%1."/>
      <w:legacy w:legacy="1" w:legacySpace="0" w:legacyIndent="360"/>
      <w:lvlJc w:val="left"/>
      <w:pPr>
        <w:ind w:left="3240" w:hanging="360"/>
      </w:pPr>
    </w:lvl>
  </w:abstractNum>
  <w:abstractNum w:abstractNumId="15" w15:restartNumberingAfterBreak="0">
    <w:nsid w:val="2F3076D3"/>
    <w:multiLevelType w:val="hybridMultilevel"/>
    <w:tmpl w:val="F76C6EA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31B77044"/>
    <w:multiLevelType w:val="singleLevel"/>
    <w:tmpl w:val="06E87136"/>
    <w:lvl w:ilvl="0">
      <w:start w:val="1"/>
      <w:numFmt w:val="decimal"/>
      <w:lvlText w:val="%1."/>
      <w:legacy w:legacy="1" w:legacySpace="0" w:legacyIndent="360"/>
      <w:lvlJc w:val="left"/>
      <w:pPr>
        <w:ind w:left="3240" w:hanging="360"/>
      </w:pPr>
    </w:lvl>
  </w:abstractNum>
  <w:abstractNum w:abstractNumId="17" w15:restartNumberingAfterBreak="0">
    <w:nsid w:val="31EE3778"/>
    <w:multiLevelType w:val="hybridMultilevel"/>
    <w:tmpl w:val="6A1C10DC"/>
    <w:lvl w:ilvl="0" w:tplc="0409000F">
      <w:start w:val="1"/>
      <w:numFmt w:val="decimal"/>
      <w:lvlText w:val="%1."/>
      <w:lvlJc w:val="left"/>
      <w:pPr>
        <w:ind w:left="2940" w:hanging="420"/>
      </w:pPr>
    </w:lvl>
    <w:lvl w:ilvl="1" w:tplc="04090019" w:tentative="1">
      <w:start w:val="1"/>
      <w:numFmt w:val="lowerLetter"/>
      <w:lvlText w:val="%2)"/>
      <w:lvlJc w:val="left"/>
      <w:pPr>
        <w:ind w:left="3360" w:hanging="420"/>
      </w:pPr>
    </w:lvl>
    <w:lvl w:ilvl="2" w:tplc="0409001B" w:tentative="1">
      <w:start w:val="1"/>
      <w:numFmt w:val="lowerRoman"/>
      <w:lvlText w:val="%3."/>
      <w:lvlJc w:val="right"/>
      <w:pPr>
        <w:ind w:left="3780" w:hanging="420"/>
      </w:pPr>
    </w:lvl>
    <w:lvl w:ilvl="3" w:tplc="0409000F" w:tentative="1">
      <w:start w:val="1"/>
      <w:numFmt w:val="decimal"/>
      <w:lvlText w:val="%4."/>
      <w:lvlJc w:val="left"/>
      <w:pPr>
        <w:ind w:left="4200" w:hanging="420"/>
      </w:pPr>
    </w:lvl>
    <w:lvl w:ilvl="4" w:tplc="04090019" w:tentative="1">
      <w:start w:val="1"/>
      <w:numFmt w:val="lowerLetter"/>
      <w:lvlText w:val="%5)"/>
      <w:lvlJc w:val="left"/>
      <w:pPr>
        <w:ind w:left="4620" w:hanging="420"/>
      </w:pPr>
    </w:lvl>
    <w:lvl w:ilvl="5" w:tplc="0409001B" w:tentative="1">
      <w:start w:val="1"/>
      <w:numFmt w:val="lowerRoman"/>
      <w:lvlText w:val="%6."/>
      <w:lvlJc w:val="right"/>
      <w:pPr>
        <w:ind w:left="5040" w:hanging="420"/>
      </w:pPr>
    </w:lvl>
    <w:lvl w:ilvl="6" w:tplc="0409000F" w:tentative="1">
      <w:start w:val="1"/>
      <w:numFmt w:val="decimal"/>
      <w:lvlText w:val="%7."/>
      <w:lvlJc w:val="left"/>
      <w:pPr>
        <w:ind w:left="5460" w:hanging="420"/>
      </w:pPr>
    </w:lvl>
    <w:lvl w:ilvl="7" w:tplc="04090019" w:tentative="1">
      <w:start w:val="1"/>
      <w:numFmt w:val="lowerLetter"/>
      <w:lvlText w:val="%8)"/>
      <w:lvlJc w:val="left"/>
      <w:pPr>
        <w:ind w:left="5880" w:hanging="420"/>
      </w:pPr>
    </w:lvl>
    <w:lvl w:ilvl="8" w:tplc="0409001B" w:tentative="1">
      <w:start w:val="1"/>
      <w:numFmt w:val="lowerRoman"/>
      <w:lvlText w:val="%9."/>
      <w:lvlJc w:val="right"/>
      <w:pPr>
        <w:ind w:left="6300" w:hanging="420"/>
      </w:pPr>
    </w:lvl>
  </w:abstractNum>
  <w:abstractNum w:abstractNumId="18" w15:restartNumberingAfterBreak="0">
    <w:nsid w:val="350F2BF1"/>
    <w:multiLevelType w:val="singleLevel"/>
    <w:tmpl w:val="06E87136"/>
    <w:lvl w:ilvl="0">
      <w:start w:val="1"/>
      <w:numFmt w:val="decimal"/>
      <w:lvlText w:val="%1."/>
      <w:legacy w:legacy="1" w:legacySpace="0" w:legacyIndent="360"/>
      <w:lvlJc w:val="left"/>
      <w:pPr>
        <w:ind w:left="3240" w:hanging="360"/>
      </w:pPr>
    </w:lvl>
  </w:abstractNum>
  <w:abstractNum w:abstractNumId="19" w15:restartNumberingAfterBreak="0">
    <w:nsid w:val="369528B1"/>
    <w:multiLevelType w:val="singleLevel"/>
    <w:tmpl w:val="06E87136"/>
    <w:lvl w:ilvl="0">
      <w:start w:val="1"/>
      <w:numFmt w:val="decimal"/>
      <w:lvlText w:val="%1."/>
      <w:legacy w:legacy="1" w:legacySpace="0" w:legacyIndent="360"/>
      <w:lvlJc w:val="left"/>
      <w:pPr>
        <w:ind w:left="3240" w:hanging="360"/>
      </w:pPr>
    </w:lvl>
  </w:abstractNum>
  <w:abstractNum w:abstractNumId="20" w15:restartNumberingAfterBreak="0">
    <w:nsid w:val="3D4A7C07"/>
    <w:multiLevelType w:val="singleLevel"/>
    <w:tmpl w:val="06E87136"/>
    <w:lvl w:ilvl="0">
      <w:start w:val="1"/>
      <w:numFmt w:val="decimal"/>
      <w:lvlText w:val="%1."/>
      <w:legacy w:legacy="1" w:legacySpace="0" w:legacyIndent="360"/>
      <w:lvlJc w:val="left"/>
      <w:pPr>
        <w:ind w:left="3240" w:hanging="360"/>
      </w:pPr>
    </w:lvl>
  </w:abstractNum>
  <w:abstractNum w:abstractNumId="21" w15:restartNumberingAfterBreak="0">
    <w:nsid w:val="3E811F9E"/>
    <w:multiLevelType w:val="hybridMultilevel"/>
    <w:tmpl w:val="67BE75A8"/>
    <w:lvl w:ilvl="0" w:tplc="1B107FE8">
      <w:start w:val="1"/>
      <w:numFmt w:val="decimal"/>
      <w:lvlText w:val="%1."/>
      <w:lvlJc w:val="left"/>
      <w:pPr>
        <w:ind w:left="3312" w:hanging="420"/>
      </w:pPr>
      <w:rPr>
        <w:rFonts w:hint="eastAsia"/>
      </w:rPr>
    </w:lvl>
    <w:lvl w:ilvl="1" w:tplc="04090019" w:tentative="1">
      <w:start w:val="1"/>
      <w:numFmt w:val="lowerLetter"/>
      <w:lvlText w:val="%2)"/>
      <w:lvlJc w:val="left"/>
      <w:pPr>
        <w:ind w:left="3732" w:hanging="420"/>
      </w:pPr>
    </w:lvl>
    <w:lvl w:ilvl="2" w:tplc="0409001B" w:tentative="1">
      <w:start w:val="1"/>
      <w:numFmt w:val="lowerRoman"/>
      <w:lvlText w:val="%3."/>
      <w:lvlJc w:val="right"/>
      <w:pPr>
        <w:ind w:left="4152" w:hanging="420"/>
      </w:pPr>
    </w:lvl>
    <w:lvl w:ilvl="3" w:tplc="0409000F" w:tentative="1">
      <w:start w:val="1"/>
      <w:numFmt w:val="decimal"/>
      <w:lvlText w:val="%4."/>
      <w:lvlJc w:val="left"/>
      <w:pPr>
        <w:ind w:left="4572" w:hanging="420"/>
      </w:pPr>
    </w:lvl>
    <w:lvl w:ilvl="4" w:tplc="04090019" w:tentative="1">
      <w:start w:val="1"/>
      <w:numFmt w:val="lowerLetter"/>
      <w:lvlText w:val="%5)"/>
      <w:lvlJc w:val="left"/>
      <w:pPr>
        <w:ind w:left="4992" w:hanging="420"/>
      </w:pPr>
    </w:lvl>
    <w:lvl w:ilvl="5" w:tplc="0409001B" w:tentative="1">
      <w:start w:val="1"/>
      <w:numFmt w:val="lowerRoman"/>
      <w:lvlText w:val="%6."/>
      <w:lvlJc w:val="right"/>
      <w:pPr>
        <w:ind w:left="5412" w:hanging="420"/>
      </w:pPr>
    </w:lvl>
    <w:lvl w:ilvl="6" w:tplc="0409000F" w:tentative="1">
      <w:start w:val="1"/>
      <w:numFmt w:val="decimal"/>
      <w:lvlText w:val="%7."/>
      <w:lvlJc w:val="left"/>
      <w:pPr>
        <w:ind w:left="5832" w:hanging="420"/>
      </w:pPr>
    </w:lvl>
    <w:lvl w:ilvl="7" w:tplc="04090019" w:tentative="1">
      <w:start w:val="1"/>
      <w:numFmt w:val="lowerLetter"/>
      <w:lvlText w:val="%8)"/>
      <w:lvlJc w:val="left"/>
      <w:pPr>
        <w:ind w:left="6252" w:hanging="420"/>
      </w:pPr>
    </w:lvl>
    <w:lvl w:ilvl="8" w:tplc="0409001B" w:tentative="1">
      <w:start w:val="1"/>
      <w:numFmt w:val="lowerRoman"/>
      <w:lvlText w:val="%9."/>
      <w:lvlJc w:val="right"/>
      <w:pPr>
        <w:ind w:left="6672" w:hanging="420"/>
      </w:pPr>
    </w:lvl>
  </w:abstractNum>
  <w:abstractNum w:abstractNumId="22" w15:restartNumberingAfterBreak="0">
    <w:nsid w:val="46C93E5D"/>
    <w:multiLevelType w:val="singleLevel"/>
    <w:tmpl w:val="06E87136"/>
    <w:lvl w:ilvl="0">
      <w:start w:val="1"/>
      <w:numFmt w:val="decimal"/>
      <w:lvlText w:val="%1."/>
      <w:legacy w:legacy="1" w:legacySpace="0" w:legacyIndent="360"/>
      <w:lvlJc w:val="left"/>
      <w:pPr>
        <w:ind w:left="3240" w:hanging="360"/>
      </w:pPr>
    </w:lvl>
  </w:abstractNum>
  <w:abstractNum w:abstractNumId="23" w15:restartNumberingAfterBreak="0">
    <w:nsid w:val="4B165FA2"/>
    <w:multiLevelType w:val="singleLevel"/>
    <w:tmpl w:val="06E87136"/>
    <w:lvl w:ilvl="0">
      <w:start w:val="1"/>
      <w:numFmt w:val="decimal"/>
      <w:lvlText w:val="%1."/>
      <w:legacy w:legacy="1" w:legacySpace="0" w:legacyIndent="360"/>
      <w:lvlJc w:val="left"/>
      <w:pPr>
        <w:ind w:left="3240" w:hanging="360"/>
      </w:pPr>
    </w:lvl>
  </w:abstractNum>
  <w:abstractNum w:abstractNumId="24" w15:restartNumberingAfterBreak="0">
    <w:nsid w:val="4B872EDC"/>
    <w:multiLevelType w:val="hybridMultilevel"/>
    <w:tmpl w:val="EA4C0BBA"/>
    <w:lvl w:ilvl="0" w:tplc="0409000F">
      <w:start w:val="1"/>
      <w:numFmt w:val="decimal"/>
      <w:lvlText w:val="%1."/>
      <w:lvlJc w:val="left"/>
      <w:pPr>
        <w:tabs>
          <w:tab w:val="num" w:pos="2925"/>
        </w:tabs>
        <w:ind w:left="2925" w:hanging="420"/>
      </w:pPr>
    </w:lvl>
    <w:lvl w:ilvl="1" w:tplc="04090019" w:tentative="1">
      <w:start w:val="1"/>
      <w:numFmt w:val="lowerLetter"/>
      <w:lvlText w:val="%2)"/>
      <w:lvlJc w:val="left"/>
      <w:pPr>
        <w:tabs>
          <w:tab w:val="num" w:pos="3345"/>
        </w:tabs>
        <w:ind w:left="3345" w:hanging="420"/>
      </w:pPr>
    </w:lvl>
    <w:lvl w:ilvl="2" w:tplc="0409001B" w:tentative="1">
      <w:start w:val="1"/>
      <w:numFmt w:val="lowerRoman"/>
      <w:lvlText w:val="%3."/>
      <w:lvlJc w:val="right"/>
      <w:pPr>
        <w:tabs>
          <w:tab w:val="num" w:pos="3765"/>
        </w:tabs>
        <w:ind w:left="3765" w:hanging="420"/>
      </w:pPr>
    </w:lvl>
    <w:lvl w:ilvl="3" w:tplc="0409000F" w:tentative="1">
      <w:start w:val="1"/>
      <w:numFmt w:val="decimal"/>
      <w:lvlText w:val="%4."/>
      <w:lvlJc w:val="left"/>
      <w:pPr>
        <w:tabs>
          <w:tab w:val="num" w:pos="4185"/>
        </w:tabs>
        <w:ind w:left="4185" w:hanging="420"/>
      </w:pPr>
    </w:lvl>
    <w:lvl w:ilvl="4" w:tplc="04090019" w:tentative="1">
      <w:start w:val="1"/>
      <w:numFmt w:val="lowerLetter"/>
      <w:lvlText w:val="%5)"/>
      <w:lvlJc w:val="left"/>
      <w:pPr>
        <w:tabs>
          <w:tab w:val="num" w:pos="4605"/>
        </w:tabs>
        <w:ind w:left="4605" w:hanging="420"/>
      </w:pPr>
    </w:lvl>
    <w:lvl w:ilvl="5" w:tplc="0409001B" w:tentative="1">
      <w:start w:val="1"/>
      <w:numFmt w:val="lowerRoman"/>
      <w:lvlText w:val="%6."/>
      <w:lvlJc w:val="right"/>
      <w:pPr>
        <w:tabs>
          <w:tab w:val="num" w:pos="5025"/>
        </w:tabs>
        <w:ind w:left="5025" w:hanging="420"/>
      </w:pPr>
    </w:lvl>
    <w:lvl w:ilvl="6" w:tplc="0409000F" w:tentative="1">
      <w:start w:val="1"/>
      <w:numFmt w:val="decimal"/>
      <w:lvlText w:val="%7."/>
      <w:lvlJc w:val="left"/>
      <w:pPr>
        <w:tabs>
          <w:tab w:val="num" w:pos="5445"/>
        </w:tabs>
        <w:ind w:left="5445" w:hanging="420"/>
      </w:pPr>
    </w:lvl>
    <w:lvl w:ilvl="7" w:tplc="04090019" w:tentative="1">
      <w:start w:val="1"/>
      <w:numFmt w:val="lowerLetter"/>
      <w:lvlText w:val="%8)"/>
      <w:lvlJc w:val="left"/>
      <w:pPr>
        <w:tabs>
          <w:tab w:val="num" w:pos="5865"/>
        </w:tabs>
        <w:ind w:left="5865" w:hanging="420"/>
      </w:pPr>
    </w:lvl>
    <w:lvl w:ilvl="8" w:tplc="0409001B" w:tentative="1">
      <w:start w:val="1"/>
      <w:numFmt w:val="lowerRoman"/>
      <w:lvlText w:val="%9."/>
      <w:lvlJc w:val="right"/>
      <w:pPr>
        <w:tabs>
          <w:tab w:val="num" w:pos="6285"/>
        </w:tabs>
        <w:ind w:left="6285" w:hanging="420"/>
      </w:pPr>
    </w:lvl>
  </w:abstractNum>
  <w:abstractNum w:abstractNumId="25" w15:restartNumberingAfterBreak="0">
    <w:nsid w:val="4E060D1B"/>
    <w:multiLevelType w:val="hybridMultilevel"/>
    <w:tmpl w:val="DD24590E"/>
    <w:lvl w:ilvl="0" w:tplc="2222F6E0">
      <w:start w:val="1"/>
      <w:numFmt w:val="decimal"/>
      <w:lvlText w:val="%1."/>
      <w:lvlJc w:val="left"/>
      <w:pPr>
        <w:ind w:left="2940" w:hanging="420"/>
      </w:pPr>
      <w:rPr>
        <w:rFonts w:hint="eastAsia"/>
      </w:rPr>
    </w:lvl>
    <w:lvl w:ilvl="1" w:tplc="04090019">
      <w:start w:val="1"/>
      <w:numFmt w:val="lowerLetter"/>
      <w:lvlText w:val="%2)"/>
      <w:lvlJc w:val="left"/>
      <w:pPr>
        <w:ind w:left="3360" w:hanging="420"/>
      </w:pPr>
    </w:lvl>
    <w:lvl w:ilvl="2" w:tplc="0409001B" w:tentative="1">
      <w:start w:val="1"/>
      <w:numFmt w:val="lowerRoman"/>
      <w:lvlText w:val="%3."/>
      <w:lvlJc w:val="right"/>
      <w:pPr>
        <w:ind w:left="3780" w:hanging="420"/>
      </w:pPr>
    </w:lvl>
    <w:lvl w:ilvl="3" w:tplc="0409000F" w:tentative="1">
      <w:start w:val="1"/>
      <w:numFmt w:val="decimal"/>
      <w:lvlText w:val="%4."/>
      <w:lvlJc w:val="left"/>
      <w:pPr>
        <w:ind w:left="4200" w:hanging="420"/>
      </w:pPr>
    </w:lvl>
    <w:lvl w:ilvl="4" w:tplc="04090019" w:tentative="1">
      <w:start w:val="1"/>
      <w:numFmt w:val="lowerLetter"/>
      <w:lvlText w:val="%5)"/>
      <w:lvlJc w:val="left"/>
      <w:pPr>
        <w:ind w:left="4620" w:hanging="420"/>
      </w:pPr>
    </w:lvl>
    <w:lvl w:ilvl="5" w:tplc="0409001B" w:tentative="1">
      <w:start w:val="1"/>
      <w:numFmt w:val="lowerRoman"/>
      <w:lvlText w:val="%6."/>
      <w:lvlJc w:val="right"/>
      <w:pPr>
        <w:ind w:left="5040" w:hanging="420"/>
      </w:pPr>
    </w:lvl>
    <w:lvl w:ilvl="6" w:tplc="0409000F" w:tentative="1">
      <w:start w:val="1"/>
      <w:numFmt w:val="decimal"/>
      <w:lvlText w:val="%7."/>
      <w:lvlJc w:val="left"/>
      <w:pPr>
        <w:ind w:left="5460" w:hanging="420"/>
      </w:pPr>
    </w:lvl>
    <w:lvl w:ilvl="7" w:tplc="04090019" w:tentative="1">
      <w:start w:val="1"/>
      <w:numFmt w:val="lowerLetter"/>
      <w:lvlText w:val="%8)"/>
      <w:lvlJc w:val="left"/>
      <w:pPr>
        <w:ind w:left="5880" w:hanging="420"/>
      </w:pPr>
    </w:lvl>
    <w:lvl w:ilvl="8" w:tplc="0409001B" w:tentative="1">
      <w:start w:val="1"/>
      <w:numFmt w:val="lowerRoman"/>
      <w:lvlText w:val="%9."/>
      <w:lvlJc w:val="right"/>
      <w:pPr>
        <w:ind w:left="6300" w:hanging="420"/>
      </w:pPr>
    </w:lvl>
  </w:abstractNum>
  <w:abstractNum w:abstractNumId="26" w15:restartNumberingAfterBreak="0">
    <w:nsid w:val="516D12FF"/>
    <w:multiLevelType w:val="hybridMultilevel"/>
    <w:tmpl w:val="E63AD646"/>
    <w:lvl w:ilvl="0" w:tplc="0409000F">
      <w:start w:val="1"/>
      <w:numFmt w:val="decimal"/>
      <w:lvlText w:val="%1."/>
      <w:lvlJc w:val="left"/>
      <w:pPr>
        <w:tabs>
          <w:tab w:val="num" w:pos="2925"/>
        </w:tabs>
        <w:ind w:left="2925" w:hanging="420"/>
      </w:pPr>
    </w:lvl>
    <w:lvl w:ilvl="1" w:tplc="04090019" w:tentative="1">
      <w:start w:val="1"/>
      <w:numFmt w:val="lowerLetter"/>
      <w:lvlText w:val="%2)"/>
      <w:lvlJc w:val="left"/>
      <w:pPr>
        <w:tabs>
          <w:tab w:val="num" w:pos="3345"/>
        </w:tabs>
        <w:ind w:left="3345" w:hanging="420"/>
      </w:pPr>
    </w:lvl>
    <w:lvl w:ilvl="2" w:tplc="0409001B" w:tentative="1">
      <w:start w:val="1"/>
      <w:numFmt w:val="lowerRoman"/>
      <w:lvlText w:val="%3."/>
      <w:lvlJc w:val="right"/>
      <w:pPr>
        <w:tabs>
          <w:tab w:val="num" w:pos="3765"/>
        </w:tabs>
        <w:ind w:left="3765" w:hanging="420"/>
      </w:pPr>
    </w:lvl>
    <w:lvl w:ilvl="3" w:tplc="0409000F" w:tentative="1">
      <w:start w:val="1"/>
      <w:numFmt w:val="decimal"/>
      <w:lvlText w:val="%4."/>
      <w:lvlJc w:val="left"/>
      <w:pPr>
        <w:tabs>
          <w:tab w:val="num" w:pos="4185"/>
        </w:tabs>
        <w:ind w:left="4185" w:hanging="420"/>
      </w:pPr>
    </w:lvl>
    <w:lvl w:ilvl="4" w:tplc="04090019" w:tentative="1">
      <w:start w:val="1"/>
      <w:numFmt w:val="lowerLetter"/>
      <w:lvlText w:val="%5)"/>
      <w:lvlJc w:val="left"/>
      <w:pPr>
        <w:tabs>
          <w:tab w:val="num" w:pos="4605"/>
        </w:tabs>
        <w:ind w:left="4605" w:hanging="420"/>
      </w:pPr>
    </w:lvl>
    <w:lvl w:ilvl="5" w:tplc="0409001B" w:tentative="1">
      <w:start w:val="1"/>
      <w:numFmt w:val="lowerRoman"/>
      <w:lvlText w:val="%6."/>
      <w:lvlJc w:val="right"/>
      <w:pPr>
        <w:tabs>
          <w:tab w:val="num" w:pos="5025"/>
        </w:tabs>
        <w:ind w:left="5025" w:hanging="420"/>
      </w:pPr>
    </w:lvl>
    <w:lvl w:ilvl="6" w:tplc="0409000F" w:tentative="1">
      <w:start w:val="1"/>
      <w:numFmt w:val="decimal"/>
      <w:lvlText w:val="%7."/>
      <w:lvlJc w:val="left"/>
      <w:pPr>
        <w:tabs>
          <w:tab w:val="num" w:pos="5445"/>
        </w:tabs>
        <w:ind w:left="5445" w:hanging="420"/>
      </w:pPr>
    </w:lvl>
    <w:lvl w:ilvl="7" w:tplc="04090019" w:tentative="1">
      <w:start w:val="1"/>
      <w:numFmt w:val="lowerLetter"/>
      <w:lvlText w:val="%8)"/>
      <w:lvlJc w:val="left"/>
      <w:pPr>
        <w:tabs>
          <w:tab w:val="num" w:pos="5865"/>
        </w:tabs>
        <w:ind w:left="5865" w:hanging="420"/>
      </w:pPr>
    </w:lvl>
    <w:lvl w:ilvl="8" w:tplc="0409001B" w:tentative="1">
      <w:start w:val="1"/>
      <w:numFmt w:val="lowerRoman"/>
      <w:lvlText w:val="%9."/>
      <w:lvlJc w:val="right"/>
      <w:pPr>
        <w:tabs>
          <w:tab w:val="num" w:pos="6285"/>
        </w:tabs>
        <w:ind w:left="6285" w:hanging="420"/>
      </w:pPr>
    </w:lvl>
  </w:abstractNum>
  <w:abstractNum w:abstractNumId="27" w15:restartNumberingAfterBreak="0">
    <w:nsid w:val="537B6021"/>
    <w:multiLevelType w:val="singleLevel"/>
    <w:tmpl w:val="06E87136"/>
    <w:lvl w:ilvl="0">
      <w:start w:val="1"/>
      <w:numFmt w:val="decimal"/>
      <w:lvlText w:val="%1."/>
      <w:legacy w:legacy="1" w:legacySpace="0" w:legacyIndent="360"/>
      <w:lvlJc w:val="left"/>
      <w:pPr>
        <w:ind w:left="3240" w:hanging="360"/>
      </w:pPr>
    </w:lvl>
  </w:abstractNum>
  <w:abstractNum w:abstractNumId="28" w15:restartNumberingAfterBreak="0">
    <w:nsid w:val="54B024C4"/>
    <w:multiLevelType w:val="hybridMultilevel"/>
    <w:tmpl w:val="5A0251E0"/>
    <w:lvl w:ilvl="0" w:tplc="0409000F">
      <w:start w:val="1"/>
      <w:numFmt w:val="decimal"/>
      <w:lvlText w:val="%1."/>
      <w:lvlJc w:val="left"/>
      <w:pPr>
        <w:ind w:left="2940" w:hanging="420"/>
      </w:pPr>
    </w:lvl>
    <w:lvl w:ilvl="1" w:tplc="04090019">
      <w:start w:val="1"/>
      <w:numFmt w:val="lowerLetter"/>
      <w:lvlText w:val="%2)"/>
      <w:lvlJc w:val="left"/>
      <w:pPr>
        <w:ind w:left="3360" w:hanging="420"/>
      </w:pPr>
    </w:lvl>
    <w:lvl w:ilvl="2" w:tplc="0409001B" w:tentative="1">
      <w:start w:val="1"/>
      <w:numFmt w:val="lowerRoman"/>
      <w:lvlText w:val="%3."/>
      <w:lvlJc w:val="right"/>
      <w:pPr>
        <w:ind w:left="3780" w:hanging="420"/>
      </w:pPr>
    </w:lvl>
    <w:lvl w:ilvl="3" w:tplc="0409000F" w:tentative="1">
      <w:start w:val="1"/>
      <w:numFmt w:val="decimal"/>
      <w:lvlText w:val="%4."/>
      <w:lvlJc w:val="left"/>
      <w:pPr>
        <w:ind w:left="4200" w:hanging="420"/>
      </w:pPr>
    </w:lvl>
    <w:lvl w:ilvl="4" w:tplc="04090019" w:tentative="1">
      <w:start w:val="1"/>
      <w:numFmt w:val="lowerLetter"/>
      <w:lvlText w:val="%5)"/>
      <w:lvlJc w:val="left"/>
      <w:pPr>
        <w:ind w:left="4620" w:hanging="420"/>
      </w:pPr>
    </w:lvl>
    <w:lvl w:ilvl="5" w:tplc="0409001B" w:tentative="1">
      <w:start w:val="1"/>
      <w:numFmt w:val="lowerRoman"/>
      <w:lvlText w:val="%6."/>
      <w:lvlJc w:val="right"/>
      <w:pPr>
        <w:ind w:left="5040" w:hanging="420"/>
      </w:pPr>
    </w:lvl>
    <w:lvl w:ilvl="6" w:tplc="0409000F" w:tentative="1">
      <w:start w:val="1"/>
      <w:numFmt w:val="decimal"/>
      <w:lvlText w:val="%7."/>
      <w:lvlJc w:val="left"/>
      <w:pPr>
        <w:ind w:left="5460" w:hanging="420"/>
      </w:pPr>
    </w:lvl>
    <w:lvl w:ilvl="7" w:tplc="04090019" w:tentative="1">
      <w:start w:val="1"/>
      <w:numFmt w:val="lowerLetter"/>
      <w:lvlText w:val="%8)"/>
      <w:lvlJc w:val="left"/>
      <w:pPr>
        <w:ind w:left="5880" w:hanging="420"/>
      </w:pPr>
    </w:lvl>
    <w:lvl w:ilvl="8" w:tplc="0409001B" w:tentative="1">
      <w:start w:val="1"/>
      <w:numFmt w:val="lowerRoman"/>
      <w:lvlText w:val="%9."/>
      <w:lvlJc w:val="right"/>
      <w:pPr>
        <w:ind w:left="6300" w:hanging="420"/>
      </w:pPr>
    </w:lvl>
  </w:abstractNum>
  <w:abstractNum w:abstractNumId="29" w15:restartNumberingAfterBreak="0">
    <w:nsid w:val="54EF27C7"/>
    <w:multiLevelType w:val="singleLevel"/>
    <w:tmpl w:val="06E87136"/>
    <w:lvl w:ilvl="0">
      <w:start w:val="1"/>
      <w:numFmt w:val="decimal"/>
      <w:lvlText w:val="%1."/>
      <w:legacy w:legacy="1" w:legacySpace="0" w:legacyIndent="360"/>
      <w:lvlJc w:val="left"/>
      <w:pPr>
        <w:ind w:left="3240" w:hanging="360"/>
      </w:pPr>
    </w:lvl>
  </w:abstractNum>
  <w:abstractNum w:abstractNumId="30" w15:restartNumberingAfterBreak="0">
    <w:nsid w:val="57E8186E"/>
    <w:multiLevelType w:val="singleLevel"/>
    <w:tmpl w:val="06E87136"/>
    <w:lvl w:ilvl="0">
      <w:start w:val="1"/>
      <w:numFmt w:val="decimal"/>
      <w:lvlText w:val="%1."/>
      <w:legacy w:legacy="1" w:legacySpace="0" w:legacyIndent="360"/>
      <w:lvlJc w:val="left"/>
      <w:pPr>
        <w:ind w:left="3240" w:hanging="360"/>
      </w:pPr>
    </w:lvl>
  </w:abstractNum>
  <w:abstractNum w:abstractNumId="31" w15:restartNumberingAfterBreak="0">
    <w:nsid w:val="5FB916CB"/>
    <w:multiLevelType w:val="hybridMultilevel"/>
    <w:tmpl w:val="1AA8082A"/>
    <w:lvl w:ilvl="0" w:tplc="0409000F">
      <w:start w:val="1"/>
      <w:numFmt w:val="decimal"/>
      <w:lvlText w:val="%1."/>
      <w:lvlJc w:val="left"/>
      <w:pPr>
        <w:tabs>
          <w:tab w:val="num" w:pos="2940"/>
        </w:tabs>
        <w:ind w:left="2940" w:hanging="420"/>
      </w:pPr>
    </w:lvl>
    <w:lvl w:ilvl="1" w:tplc="04090019" w:tentative="1">
      <w:start w:val="1"/>
      <w:numFmt w:val="lowerLetter"/>
      <w:lvlText w:val="%2)"/>
      <w:lvlJc w:val="left"/>
      <w:pPr>
        <w:tabs>
          <w:tab w:val="num" w:pos="3360"/>
        </w:tabs>
        <w:ind w:left="3360" w:hanging="420"/>
      </w:pPr>
    </w:lvl>
    <w:lvl w:ilvl="2" w:tplc="0409001B" w:tentative="1">
      <w:start w:val="1"/>
      <w:numFmt w:val="lowerRoman"/>
      <w:lvlText w:val="%3."/>
      <w:lvlJc w:val="right"/>
      <w:pPr>
        <w:tabs>
          <w:tab w:val="num" w:pos="3780"/>
        </w:tabs>
        <w:ind w:left="3780" w:hanging="420"/>
      </w:pPr>
    </w:lvl>
    <w:lvl w:ilvl="3" w:tplc="0409000F" w:tentative="1">
      <w:start w:val="1"/>
      <w:numFmt w:val="decimal"/>
      <w:lvlText w:val="%4."/>
      <w:lvlJc w:val="left"/>
      <w:pPr>
        <w:tabs>
          <w:tab w:val="num" w:pos="4200"/>
        </w:tabs>
        <w:ind w:left="4200" w:hanging="420"/>
      </w:pPr>
    </w:lvl>
    <w:lvl w:ilvl="4" w:tplc="04090019" w:tentative="1">
      <w:start w:val="1"/>
      <w:numFmt w:val="lowerLetter"/>
      <w:lvlText w:val="%5)"/>
      <w:lvlJc w:val="left"/>
      <w:pPr>
        <w:tabs>
          <w:tab w:val="num" w:pos="4620"/>
        </w:tabs>
        <w:ind w:left="4620" w:hanging="420"/>
      </w:pPr>
    </w:lvl>
    <w:lvl w:ilvl="5" w:tplc="0409001B" w:tentative="1">
      <w:start w:val="1"/>
      <w:numFmt w:val="lowerRoman"/>
      <w:lvlText w:val="%6."/>
      <w:lvlJc w:val="right"/>
      <w:pPr>
        <w:tabs>
          <w:tab w:val="num" w:pos="5040"/>
        </w:tabs>
        <w:ind w:left="5040" w:hanging="420"/>
      </w:pPr>
    </w:lvl>
    <w:lvl w:ilvl="6" w:tplc="0409000F" w:tentative="1">
      <w:start w:val="1"/>
      <w:numFmt w:val="decimal"/>
      <w:lvlText w:val="%7."/>
      <w:lvlJc w:val="left"/>
      <w:pPr>
        <w:tabs>
          <w:tab w:val="num" w:pos="5460"/>
        </w:tabs>
        <w:ind w:left="5460" w:hanging="420"/>
      </w:pPr>
    </w:lvl>
    <w:lvl w:ilvl="7" w:tplc="04090019" w:tentative="1">
      <w:start w:val="1"/>
      <w:numFmt w:val="lowerLetter"/>
      <w:lvlText w:val="%8)"/>
      <w:lvlJc w:val="left"/>
      <w:pPr>
        <w:tabs>
          <w:tab w:val="num" w:pos="5880"/>
        </w:tabs>
        <w:ind w:left="5880" w:hanging="420"/>
      </w:pPr>
    </w:lvl>
    <w:lvl w:ilvl="8" w:tplc="0409001B" w:tentative="1">
      <w:start w:val="1"/>
      <w:numFmt w:val="lowerRoman"/>
      <w:lvlText w:val="%9."/>
      <w:lvlJc w:val="right"/>
      <w:pPr>
        <w:tabs>
          <w:tab w:val="num" w:pos="6300"/>
        </w:tabs>
        <w:ind w:left="6300" w:hanging="420"/>
      </w:pPr>
    </w:lvl>
  </w:abstractNum>
  <w:abstractNum w:abstractNumId="32" w15:restartNumberingAfterBreak="0">
    <w:nsid w:val="60EA358D"/>
    <w:multiLevelType w:val="multilevel"/>
    <w:tmpl w:val="4DEE1A96"/>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3" w15:restartNumberingAfterBreak="0">
    <w:nsid w:val="66F04F01"/>
    <w:multiLevelType w:val="hybridMultilevel"/>
    <w:tmpl w:val="4DEE1A9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692D3682"/>
    <w:multiLevelType w:val="hybridMultilevel"/>
    <w:tmpl w:val="CDA23A68"/>
    <w:lvl w:ilvl="0" w:tplc="0409000F">
      <w:start w:val="1"/>
      <w:numFmt w:val="decimal"/>
      <w:lvlText w:val="%1."/>
      <w:lvlJc w:val="left"/>
      <w:pPr>
        <w:ind w:left="3312" w:hanging="420"/>
      </w:pPr>
    </w:lvl>
    <w:lvl w:ilvl="1" w:tplc="04090019" w:tentative="1">
      <w:start w:val="1"/>
      <w:numFmt w:val="lowerLetter"/>
      <w:lvlText w:val="%2)"/>
      <w:lvlJc w:val="left"/>
      <w:pPr>
        <w:ind w:left="3732" w:hanging="420"/>
      </w:pPr>
    </w:lvl>
    <w:lvl w:ilvl="2" w:tplc="0409001B" w:tentative="1">
      <w:start w:val="1"/>
      <w:numFmt w:val="lowerRoman"/>
      <w:lvlText w:val="%3."/>
      <w:lvlJc w:val="right"/>
      <w:pPr>
        <w:ind w:left="4152" w:hanging="420"/>
      </w:pPr>
    </w:lvl>
    <w:lvl w:ilvl="3" w:tplc="0409000F" w:tentative="1">
      <w:start w:val="1"/>
      <w:numFmt w:val="decimal"/>
      <w:lvlText w:val="%4."/>
      <w:lvlJc w:val="left"/>
      <w:pPr>
        <w:ind w:left="4572" w:hanging="420"/>
      </w:pPr>
    </w:lvl>
    <w:lvl w:ilvl="4" w:tplc="04090019" w:tentative="1">
      <w:start w:val="1"/>
      <w:numFmt w:val="lowerLetter"/>
      <w:lvlText w:val="%5)"/>
      <w:lvlJc w:val="left"/>
      <w:pPr>
        <w:ind w:left="4992" w:hanging="420"/>
      </w:pPr>
    </w:lvl>
    <w:lvl w:ilvl="5" w:tplc="0409001B" w:tentative="1">
      <w:start w:val="1"/>
      <w:numFmt w:val="lowerRoman"/>
      <w:lvlText w:val="%6."/>
      <w:lvlJc w:val="right"/>
      <w:pPr>
        <w:ind w:left="5412" w:hanging="420"/>
      </w:pPr>
    </w:lvl>
    <w:lvl w:ilvl="6" w:tplc="0409000F" w:tentative="1">
      <w:start w:val="1"/>
      <w:numFmt w:val="decimal"/>
      <w:lvlText w:val="%7."/>
      <w:lvlJc w:val="left"/>
      <w:pPr>
        <w:ind w:left="5832" w:hanging="420"/>
      </w:pPr>
    </w:lvl>
    <w:lvl w:ilvl="7" w:tplc="04090019" w:tentative="1">
      <w:start w:val="1"/>
      <w:numFmt w:val="lowerLetter"/>
      <w:lvlText w:val="%8)"/>
      <w:lvlJc w:val="left"/>
      <w:pPr>
        <w:ind w:left="6252" w:hanging="420"/>
      </w:pPr>
    </w:lvl>
    <w:lvl w:ilvl="8" w:tplc="0409001B" w:tentative="1">
      <w:start w:val="1"/>
      <w:numFmt w:val="lowerRoman"/>
      <w:lvlText w:val="%9."/>
      <w:lvlJc w:val="right"/>
      <w:pPr>
        <w:ind w:left="6672" w:hanging="420"/>
      </w:pPr>
    </w:lvl>
  </w:abstractNum>
  <w:abstractNum w:abstractNumId="35" w15:restartNumberingAfterBreak="0">
    <w:nsid w:val="7094303A"/>
    <w:multiLevelType w:val="singleLevel"/>
    <w:tmpl w:val="06E87136"/>
    <w:lvl w:ilvl="0">
      <w:start w:val="1"/>
      <w:numFmt w:val="decimal"/>
      <w:lvlText w:val="%1."/>
      <w:legacy w:legacy="1" w:legacySpace="0" w:legacyIndent="360"/>
      <w:lvlJc w:val="left"/>
      <w:pPr>
        <w:ind w:left="3240" w:hanging="360"/>
      </w:pPr>
    </w:lvl>
  </w:abstractNum>
  <w:abstractNum w:abstractNumId="36" w15:restartNumberingAfterBreak="0">
    <w:nsid w:val="7185410B"/>
    <w:multiLevelType w:val="singleLevel"/>
    <w:tmpl w:val="06E87136"/>
    <w:lvl w:ilvl="0">
      <w:start w:val="1"/>
      <w:numFmt w:val="decimal"/>
      <w:lvlText w:val="%1."/>
      <w:legacy w:legacy="1" w:legacySpace="0" w:legacyIndent="360"/>
      <w:lvlJc w:val="left"/>
      <w:pPr>
        <w:ind w:left="3240" w:hanging="360"/>
      </w:pPr>
    </w:lvl>
  </w:abstractNum>
  <w:abstractNum w:abstractNumId="37" w15:restartNumberingAfterBreak="0">
    <w:nsid w:val="721F61EF"/>
    <w:multiLevelType w:val="singleLevel"/>
    <w:tmpl w:val="06E87136"/>
    <w:lvl w:ilvl="0">
      <w:start w:val="1"/>
      <w:numFmt w:val="decimal"/>
      <w:lvlText w:val="%1."/>
      <w:legacy w:legacy="1" w:legacySpace="0" w:legacyIndent="360"/>
      <w:lvlJc w:val="left"/>
      <w:pPr>
        <w:ind w:left="3240" w:hanging="360"/>
      </w:pPr>
    </w:lvl>
  </w:abstractNum>
  <w:abstractNum w:abstractNumId="38" w15:restartNumberingAfterBreak="0">
    <w:nsid w:val="72557730"/>
    <w:multiLevelType w:val="singleLevel"/>
    <w:tmpl w:val="06E87136"/>
    <w:lvl w:ilvl="0">
      <w:start w:val="1"/>
      <w:numFmt w:val="decimal"/>
      <w:lvlText w:val="%1."/>
      <w:legacy w:legacy="1" w:legacySpace="0" w:legacyIndent="360"/>
      <w:lvlJc w:val="left"/>
      <w:pPr>
        <w:ind w:left="3240" w:hanging="360"/>
      </w:pPr>
    </w:lvl>
  </w:abstractNum>
  <w:abstractNum w:abstractNumId="39" w15:restartNumberingAfterBreak="0">
    <w:nsid w:val="77820D5A"/>
    <w:multiLevelType w:val="hybridMultilevel"/>
    <w:tmpl w:val="D020E6AC"/>
    <w:lvl w:ilvl="0" w:tplc="0409000F">
      <w:start w:val="1"/>
      <w:numFmt w:val="decimal"/>
      <w:lvlText w:val="%1."/>
      <w:lvlJc w:val="left"/>
      <w:pPr>
        <w:tabs>
          <w:tab w:val="num" w:pos="2760"/>
        </w:tabs>
        <w:ind w:left="2760" w:hanging="420"/>
      </w:pPr>
    </w:lvl>
    <w:lvl w:ilvl="1" w:tplc="04090019" w:tentative="1">
      <w:start w:val="1"/>
      <w:numFmt w:val="lowerLetter"/>
      <w:lvlText w:val="%2)"/>
      <w:lvlJc w:val="left"/>
      <w:pPr>
        <w:tabs>
          <w:tab w:val="num" w:pos="3180"/>
        </w:tabs>
        <w:ind w:left="3180" w:hanging="420"/>
      </w:pPr>
    </w:lvl>
    <w:lvl w:ilvl="2" w:tplc="0409001B" w:tentative="1">
      <w:start w:val="1"/>
      <w:numFmt w:val="lowerRoman"/>
      <w:lvlText w:val="%3."/>
      <w:lvlJc w:val="right"/>
      <w:pPr>
        <w:tabs>
          <w:tab w:val="num" w:pos="3600"/>
        </w:tabs>
        <w:ind w:left="3600" w:hanging="420"/>
      </w:pPr>
    </w:lvl>
    <w:lvl w:ilvl="3" w:tplc="0409000F" w:tentative="1">
      <w:start w:val="1"/>
      <w:numFmt w:val="decimal"/>
      <w:lvlText w:val="%4."/>
      <w:lvlJc w:val="left"/>
      <w:pPr>
        <w:tabs>
          <w:tab w:val="num" w:pos="4020"/>
        </w:tabs>
        <w:ind w:left="4020" w:hanging="420"/>
      </w:pPr>
    </w:lvl>
    <w:lvl w:ilvl="4" w:tplc="04090019" w:tentative="1">
      <w:start w:val="1"/>
      <w:numFmt w:val="lowerLetter"/>
      <w:lvlText w:val="%5)"/>
      <w:lvlJc w:val="left"/>
      <w:pPr>
        <w:tabs>
          <w:tab w:val="num" w:pos="4440"/>
        </w:tabs>
        <w:ind w:left="4440" w:hanging="420"/>
      </w:pPr>
    </w:lvl>
    <w:lvl w:ilvl="5" w:tplc="0409001B" w:tentative="1">
      <w:start w:val="1"/>
      <w:numFmt w:val="lowerRoman"/>
      <w:lvlText w:val="%6."/>
      <w:lvlJc w:val="right"/>
      <w:pPr>
        <w:tabs>
          <w:tab w:val="num" w:pos="4860"/>
        </w:tabs>
        <w:ind w:left="4860" w:hanging="420"/>
      </w:pPr>
    </w:lvl>
    <w:lvl w:ilvl="6" w:tplc="0409000F" w:tentative="1">
      <w:start w:val="1"/>
      <w:numFmt w:val="decimal"/>
      <w:lvlText w:val="%7."/>
      <w:lvlJc w:val="left"/>
      <w:pPr>
        <w:tabs>
          <w:tab w:val="num" w:pos="5280"/>
        </w:tabs>
        <w:ind w:left="5280" w:hanging="420"/>
      </w:pPr>
    </w:lvl>
    <w:lvl w:ilvl="7" w:tplc="04090019" w:tentative="1">
      <w:start w:val="1"/>
      <w:numFmt w:val="lowerLetter"/>
      <w:lvlText w:val="%8)"/>
      <w:lvlJc w:val="left"/>
      <w:pPr>
        <w:tabs>
          <w:tab w:val="num" w:pos="5700"/>
        </w:tabs>
        <w:ind w:left="5700" w:hanging="420"/>
      </w:pPr>
    </w:lvl>
    <w:lvl w:ilvl="8" w:tplc="0409001B" w:tentative="1">
      <w:start w:val="1"/>
      <w:numFmt w:val="lowerRoman"/>
      <w:lvlText w:val="%9."/>
      <w:lvlJc w:val="right"/>
      <w:pPr>
        <w:tabs>
          <w:tab w:val="num" w:pos="6120"/>
        </w:tabs>
        <w:ind w:left="6120" w:hanging="420"/>
      </w:pPr>
    </w:lvl>
  </w:abstractNum>
  <w:abstractNum w:abstractNumId="40" w15:restartNumberingAfterBreak="0">
    <w:nsid w:val="77CF241E"/>
    <w:multiLevelType w:val="hybridMultilevel"/>
    <w:tmpl w:val="8DF6C11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7AA97EC6"/>
    <w:multiLevelType w:val="hybridMultilevel"/>
    <w:tmpl w:val="B23E9A5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383256372">
    <w:abstractNumId w:val="1"/>
  </w:num>
  <w:num w:numId="2" w16cid:durableId="362219219">
    <w:abstractNumId w:val="41"/>
  </w:num>
  <w:num w:numId="3" w16cid:durableId="1780878365">
    <w:abstractNumId w:val="40"/>
  </w:num>
  <w:num w:numId="4" w16cid:durableId="1823429520">
    <w:abstractNumId w:val="34"/>
  </w:num>
  <w:num w:numId="5" w16cid:durableId="1955407668">
    <w:abstractNumId w:val="28"/>
  </w:num>
  <w:num w:numId="6" w16cid:durableId="721682744">
    <w:abstractNumId w:val="17"/>
  </w:num>
  <w:num w:numId="7" w16cid:durableId="1574123135">
    <w:abstractNumId w:val="21"/>
  </w:num>
  <w:num w:numId="8" w16cid:durableId="1620258434">
    <w:abstractNumId w:val="25"/>
  </w:num>
  <w:num w:numId="9" w16cid:durableId="2009021855">
    <w:abstractNumId w:val="2"/>
  </w:num>
  <w:num w:numId="10" w16cid:durableId="1116633669">
    <w:abstractNumId w:val="12"/>
  </w:num>
  <w:num w:numId="11" w16cid:durableId="82185532">
    <w:abstractNumId w:val="37"/>
  </w:num>
  <w:num w:numId="12" w16cid:durableId="1636062583">
    <w:abstractNumId w:val="36"/>
  </w:num>
  <w:num w:numId="13" w16cid:durableId="94832443">
    <w:abstractNumId w:val="29"/>
  </w:num>
  <w:num w:numId="14" w16cid:durableId="51656561">
    <w:abstractNumId w:val="27"/>
  </w:num>
  <w:num w:numId="15" w16cid:durableId="945962319">
    <w:abstractNumId w:val="9"/>
  </w:num>
  <w:num w:numId="16" w16cid:durableId="1099983624">
    <w:abstractNumId w:val="38"/>
  </w:num>
  <w:num w:numId="17" w16cid:durableId="1393652728">
    <w:abstractNumId w:val="20"/>
  </w:num>
  <w:num w:numId="18" w16cid:durableId="914702310">
    <w:abstractNumId w:val="16"/>
  </w:num>
  <w:num w:numId="19" w16cid:durableId="493300070">
    <w:abstractNumId w:val="35"/>
  </w:num>
  <w:num w:numId="20" w16cid:durableId="1748304723">
    <w:abstractNumId w:val="19"/>
  </w:num>
  <w:num w:numId="21" w16cid:durableId="894118526">
    <w:abstractNumId w:val="22"/>
  </w:num>
  <w:num w:numId="22" w16cid:durableId="1713652225">
    <w:abstractNumId w:val="14"/>
  </w:num>
  <w:num w:numId="23" w16cid:durableId="1406107087">
    <w:abstractNumId w:val="3"/>
  </w:num>
  <w:num w:numId="24" w16cid:durableId="1163855742">
    <w:abstractNumId w:val="30"/>
  </w:num>
  <w:num w:numId="25" w16cid:durableId="406464596">
    <w:abstractNumId w:val="18"/>
  </w:num>
  <w:num w:numId="26" w16cid:durableId="1386954253">
    <w:abstractNumId w:val="11"/>
  </w:num>
  <w:num w:numId="27" w16cid:durableId="771171955">
    <w:abstractNumId w:val="0"/>
  </w:num>
  <w:num w:numId="28" w16cid:durableId="836388230">
    <w:abstractNumId w:val="23"/>
  </w:num>
  <w:num w:numId="29" w16cid:durableId="1895121312">
    <w:abstractNumId w:val="8"/>
  </w:num>
  <w:num w:numId="30" w16cid:durableId="1317757413">
    <w:abstractNumId w:val="33"/>
  </w:num>
  <w:num w:numId="31" w16cid:durableId="1277174800">
    <w:abstractNumId w:val="32"/>
  </w:num>
  <w:num w:numId="32" w16cid:durableId="654144305">
    <w:abstractNumId w:val="4"/>
  </w:num>
  <w:num w:numId="33" w16cid:durableId="2125341296">
    <w:abstractNumId w:val="31"/>
  </w:num>
  <w:num w:numId="34" w16cid:durableId="1356347894">
    <w:abstractNumId w:val="5"/>
  </w:num>
  <w:num w:numId="35" w16cid:durableId="1141848745">
    <w:abstractNumId w:val="10"/>
  </w:num>
  <w:num w:numId="36" w16cid:durableId="333845970">
    <w:abstractNumId w:val="26"/>
  </w:num>
  <w:num w:numId="37" w16cid:durableId="1126971470">
    <w:abstractNumId w:val="15"/>
  </w:num>
  <w:num w:numId="38" w16cid:durableId="1351028244">
    <w:abstractNumId w:val="7"/>
  </w:num>
  <w:num w:numId="39" w16cid:durableId="947078457">
    <w:abstractNumId w:val="24"/>
  </w:num>
  <w:num w:numId="40" w16cid:durableId="1454714686">
    <w:abstractNumId w:val="6"/>
  </w:num>
  <w:num w:numId="41" w16cid:durableId="356740055">
    <w:abstractNumId w:val="39"/>
  </w:num>
  <w:num w:numId="42" w16cid:durableId="1786381688">
    <w:abstractNumId w:val="13"/>
  </w:num>
  <w:num w:numId="43" w16cid:durableId="86000263">
    <w:abstractNumId w:val="1"/>
  </w:num>
  <w:num w:numId="44" w16cid:durableId="2092114434">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964"/>
  <w:doNotHyphenateCaps/>
  <w:drawingGridVerticalSpacing w:val="156"/>
  <w:displayHorizontalDrawingGridEvery w:val="0"/>
  <w:displayVerticalDrawingGridEvery w:val="2"/>
  <w:doNotUseMarginsForDrawingGridOrigin/>
  <w:doNotShadeFormData/>
  <w:characterSpacingControl w:val="compressPunctuation"/>
  <w:noLineBreaksAfter w:lang="zh-CN" w:val="([{·‘“〈《「『【〔〖（．［｛"/>
  <w:noLineBreaksBefore w:lang="zh-CN" w:val="!),.:;?]}¨·ˇˉ—‖’”…∶、。〃々〉》」』】〕〗！＂＇），．：；？］｀｜｝～"/>
  <w:hdrShapeDefaults>
    <o:shapedefaults v:ext="edit" spidmax="2067"/>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IM_Version" w:val="2.0.5"/>
    <w:docVar w:name="DocumentName" w:val="Quality Management Procedures"/>
    <w:docVar w:name="MenuFileStack" w:val="AIM.mnu|PJM.mnu|pjmQM.mnu|pjmQM.mnu"/>
    <w:docVar w:name="MenuNameStack" w:val="Main Menu|Project Management (PJM)|Quality Management (QM)|Quality Management Procedures"/>
    <w:docVar w:name="tmp_MenuTitle" w:val="Quality Management (QM)||pjmQM.mnu"/>
  </w:docVars>
  <w:rsids>
    <w:rsidRoot w:val="00D56DA7"/>
    <w:rsid w:val="00000523"/>
    <w:rsid w:val="00001A08"/>
    <w:rsid w:val="000068F0"/>
    <w:rsid w:val="00007799"/>
    <w:rsid w:val="00007BC0"/>
    <w:rsid w:val="00010555"/>
    <w:rsid w:val="00014254"/>
    <w:rsid w:val="00014AF3"/>
    <w:rsid w:val="0002011F"/>
    <w:rsid w:val="00023386"/>
    <w:rsid w:val="00031A12"/>
    <w:rsid w:val="0003353C"/>
    <w:rsid w:val="000354E7"/>
    <w:rsid w:val="000365A2"/>
    <w:rsid w:val="00040846"/>
    <w:rsid w:val="00044550"/>
    <w:rsid w:val="000454FB"/>
    <w:rsid w:val="0004593D"/>
    <w:rsid w:val="00046CD5"/>
    <w:rsid w:val="0004776A"/>
    <w:rsid w:val="00050E0B"/>
    <w:rsid w:val="0005531C"/>
    <w:rsid w:val="00061BF4"/>
    <w:rsid w:val="000658CD"/>
    <w:rsid w:val="00066109"/>
    <w:rsid w:val="00066347"/>
    <w:rsid w:val="00067A7A"/>
    <w:rsid w:val="00067DFE"/>
    <w:rsid w:val="00070337"/>
    <w:rsid w:val="000748D1"/>
    <w:rsid w:val="000766BC"/>
    <w:rsid w:val="0007755D"/>
    <w:rsid w:val="00077800"/>
    <w:rsid w:val="00082786"/>
    <w:rsid w:val="000830C0"/>
    <w:rsid w:val="000862F6"/>
    <w:rsid w:val="0008643C"/>
    <w:rsid w:val="00087746"/>
    <w:rsid w:val="00093331"/>
    <w:rsid w:val="00093A40"/>
    <w:rsid w:val="00095289"/>
    <w:rsid w:val="000955C8"/>
    <w:rsid w:val="000A0ADF"/>
    <w:rsid w:val="000A0F17"/>
    <w:rsid w:val="000A2C7F"/>
    <w:rsid w:val="000A2FF9"/>
    <w:rsid w:val="000B4C92"/>
    <w:rsid w:val="000B51C8"/>
    <w:rsid w:val="000C1A91"/>
    <w:rsid w:val="000C4258"/>
    <w:rsid w:val="000C6E3F"/>
    <w:rsid w:val="000D05D6"/>
    <w:rsid w:val="000D111D"/>
    <w:rsid w:val="000D2D92"/>
    <w:rsid w:val="000D33DD"/>
    <w:rsid w:val="000D7D9F"/>
    <w:rsid w:val="000E1B5D"/>
    <w:rsid w:val="000E3BA1"/>
    <w:rsid w:val="000E428A"/>
    <w:rsid w:val="000E6E87"/>
    <w:rsid w:val="000F2814"/>
    <w:rsid w:val="000F5902"/>
    <w:rsid w:val="000F60FC"/>
    <w:rsid w:val="000F6C2E"/>
    <w:rsid w:val="001016E8"/>
    <w:rsid w:val="00102D5E"/>
    <w:rsid w:val="001047DF"/>
    <w:rsid w:val="00105C84"/>
    <w:rsid w:val="001114CE"/>
    <w:rsid w:val="00113328"/>
    <w:rsid w:val="00113FF2"/>
    <w:rsid w:val="00120FCE"/>
    <w:rsid w:val="001212A8"/>
    <w:rsid w:val="00122011"/>
    <w:rsid w:val="001241C7"/>
    <w:rsid w:val="00124BD4"/>
    <w:rsid w:val="001276E9"/>
    <w:rsid w:val="00131E77"/>
    <w:rsid w:val="00133F5C"/>
    <w:rsid w:val="001352FC"/>
    <w:rsid w:val="00135FB6"/>
    <w:rsid w:val="001409CC"/>
    <w:rsid w:val="001447B2"/>
    <w:rsid w:val="00144FB6"/>
    <w:rsid w:val="0014567C"/>
    <w:rsid w:val="001476CF"/>
    <w:rsid w:val="0015176B"/>
    <w:rsid w:val="00151BA0"/>
    <w:rsid w:val="0015396E"/>
    <w:rsid w:val="00161959"/>
    <w:rsid w:val="00163A42"/>
    <w:rsid w:val="00165294"/>
    <w:rsid w:val="00170E16"/>
    <w:rsid w:val="001722DB"/>
    <w:rsid w:val="00173639"/>
    <w:rsid w:val="0017373E"/>
    <w:rsid w:val="0017616F"/>
    <w:rsid w:val="001773DF"/>
    <w:rsid w:val="00177946"/>
    <w:rsid w:val="00182475"/>
    <w:rsid w:val="0018285F"/>
    <w:rsid w:val="00183802"/>
    <w:rsid w:val="00190B5D"/>
    <w:rsid w:val="00194E09"/>
    <w:rsid w:val="00196AA9"/>
    <w:rsid w:val="001A2708"/>
    <w:rsid w:val="001A2725"/>
    <w:rsid w:val="001A2D36"/>
    <w:rsid w:val="001A2D45"/>
    <w:rsid w:val="001A491F"/>
    <w:rsid w:val="001A6D35"/>
    <w:rsid w:val="001A6D49"/>
    <w:rsid w:val="001B05B6"/>
    <w:rsid w:val="001B1070"/>
    <w:rsid w:val="001B25FD"/>
    <w:rsid w:val="001B39B6"/>
    <w:rsid w:val="001B4BD9"/>
    <w:rsid w:val="001C34D6"/>
    <w:rsid w:val="001C76D8"/>
    <w:rsid w:val="001D001D"/>
    <w:rsid w:val="001D051A"/>
    <w:rsid w:val="001D1A43"/>
    <w:rsid w:val="001D2884"/>
    <w:rsid w:val="001D5F88"/>
    <w:rsid w:val="001E3D27"/>
    <w:rsid w:val="001E45E7"/>
    <w:rsid w:val="001E6EA0"/>
    <w:rsid w:val="001F1684"/>
    <w:rsid w:val="001F1F60"/>
    <w:rsid w:val="001F598C"/>
    <w:rsid w:val="001F672A"/>
    <w:rsid w:val="001F7CD1"/>
    <w:rsid w:val="002007AD"/>
    <w:rsid w:val="002022C5"/>
    <w:rsid w:val="0020279F"/>
    <w:rsid w:val="002054C0"/>
    <w:rsid w:val="00206B90"/>
    <w:rsid w:val="00210419"/>
    <w:rsid w:val="00210B83"/>
    <w:rsid w:val="00211FBD"/>
    <w:rsid w:val="00212E2E"/>
    <w:rsid w:val="002142A3"/>
    <w:rsid w:val="00214F4E"/>
    <w:rsid w:val="00215A0F"/>
    <w:rsid w:val="00215FD1"/>
    <w:rsid w:val="00216976"/>
    <w:rsid w:val="00221ABB"/>
    <w:rsid w:val="00221E54"/>
    <w:rsid w:val="00221F03"/>
    <w:rsid w:val="00222CFC"/>
    <w:rsid w:val="002269CF"/>
    <w:rsid w:val="0023053B"/>
    <w:rsid w:val="00231E47"/>
    <w:rsid w:val="00232E3F"/>
    <w:rsid w:val="00233A5F"/>
    <w:rsid w:val="00235D8C"/>
    <w:rsid w:val="00236B47"/>
    <w:rsid w:val="00237679"/>
    <w:rsid w:val="00237A08"/>
    <w:rsid w:val="0024453A"/>
    <w:rsid w:val="002502D8"/>
    <w:rsid w:val="002513CC"/>
    <w:rsid w:val="002525AA"/>
    <w:rsid w:val="00257135"/>
    <w:rsid w:val="00262AFC"/>
    <w:rsid w:val="00263DF4"/>
    <w:rsid w:val="00264DF7"/>
    <w:rsid w:val="00267979"/>
    <w:rsid w:val="002748B5"/>
    <w:rsid w:val="002752F9"/>
    <w:rsid w:val="00275BDA"/>
    <w:rsid w:val="00276AA0"/>
    <w:rsid w:val="00281CD6"/>
    <w:rsid w:val="00282A5B"/>
    <w:rsid w:val="002860BA"/>
    <w:rsid w:val="002902BC"/>
    <w:rsid w:val="002920FC"/>
    <w:rsid w:val="00294142"/>
    <w:rsid w:val="00295C40"/>
    <w:rsid w:val="002A0881"/>
    <w:rsid w:val="002A29F8"/>
    <w:rsid w:val="002A4043"/>
    <w:rsid w:val="002A4603"/>
    <w:rsid w:val="002A5FE0"/>
    <w:rsid w:val="002B560D"/>
    <w:rsid w:val="002B5797"/>
    <w:rsid w:val="002B6AD1"/>
    <w:rsid w:val="002B6E17"/>
    <w:rsid w:val="002B6E9B"/>
    <w:rsid w:val="002C0250"/>
    <w:rsid w:val="002C106C"/>
    <w:rsid w:val="002C3AF1"/>
    <w:rsid w:val="002C447F"/>
    <w:rsid w:val="002C58B9"/>
    <w:rsid w:val="002C7E67"/>
    <w:rsid w:val="002D00AC"/>
    <w:rsid w:val="002D0A1A"/>
    <w:rsid w:val="002D1A03"/>
    <w:rsid w:val="002D24CB"/>
    <w:rsid w:val="002D5FDA"/>
    <w:rsid w:val="002D61B6"/>
    <w:rsid w:val="002E01BA"/>
    <w:rsid w:val="002E0534"/>
    <w:rsid w:val="002E15E6"/>
    <w:rsid w:val="002E1AE5"/>
    <w:rsid w:val="002E2F14"/>
    <w:rsid w:val="002E4A23"/>
    <w:rsid w:val="002F4E5F"/>
    <w:rsid w:val="00302E5B"/>
    <w:rsid w:val="00305B23"/>
    <w:rsid w:val="00305EE8"/>
    <w:rsid w:val="00312F62"/>
    <w:rsid w:val="00313FAF"/>
    <w:rsid w:val="003148D1"/>
    <w:rsid w:val="00315126"/>
    <w:rsid w:val="00316642"/>
    <w:rsid w:val="00320632"/>
    <w:rsid w:val="003217D0"/>
    <w:rsid w:val="003234DC"/>
    <w:rsid w:val="00324A4C"/>
    <w:rsid w:val="00324AB9"/>
    <w:rsid w:val="003260C6"/>
    <w:rsid w:val="003277EB"/>
    <w:rsid w:val="0033060D"/>
    <w:rsid w:val="0033161D"/>
    <w:rsid w:val="003316F2"/>
    <w:rsid w:val="00332083"/>
    <w:rsid w:val="00333C86"/>
    <w:rsid w:val="00335A99"/>
    <w:rsid w:val="00336203"/>
    <w:rsid w:val="00336F6F"/>
    <w:rsid w:val="00337039"/>
    <w:rsid w:val="00340B37"/>
    <w:rsid w:val="0034158F"/>
    <w:rsid w:val="003421F3"/>
    <w:rsid w:val="003435C2"/>
    <w:rsid w:val="0034587C"/>
    <w:rsid w:val="003458C5"/>
    <w:rsid w:val="00350CB1"/>
    <w:rsid w:val="00352719"/>
    <w:rsid w:val="0035296A"/>
    <w:rsid w:val="003533C1"/>
    <w:rsid w:val="003558F4"/>
    <w:rsid w:val="0035716D"/>
    <w:rsid w:val="00360390"/>
    <w:rsid w:val="00360445"/>
    <w:rsid w:val="00361561"/>
    <w:rsid w:val="00361C17"/>
    <w:rsid w:val="00362259"/>
    <w:rsid w:val="003622BE"/>
    <w:rsid w:val="003625D7"/>
    <w:rsid w:val="00363341"/>
    <w:rsid w:val="00364824"/>
    <w:rsid w:val="00367675"/>
    <w:rsid w:val="00370D2F"/>
    <w:rsid w:val="00371132"/>
    <w:rsid w:val="00371F32"/>
    <w:rsid w:val="0037306B"/>
    <w:rsid w:val="003730C9"/>
    <w:rsid w:val="00376F76"/>
    <w:rsid w:val="00377A71"/>
    <w:rsid w:val="00377CE0"/>
    <w:rsid w:val="00377D12"/>
    <w:rsid w:val="00377D9A"/>
    <w:rsid w:val="003807A3"/>
    <w:rsid w:val="00380F0A"/>
    <w:rsid w:val="00382E17"/>
    <w:rsid w:val="003842A1"/>
    <w:rsid w:val="00384576"/>
    <w:rsid w:val="00385186"/>
    <w:rsid w:val="00385563"/>
    <w:rsid w:val="0038686A"/>
    <w:rsid w:val="0039143D"/>
    <w:rsid w:val="00393C18"/>
    <w:rsid w:val="00394348"/>
    <w:rsid w:val="003978D2"/>
    <w:rsid w:val="00397D7F"/>
    <w:rsid w:val="003A4D4D"/>
    <w:rsid w:val="003A7042"/>
    <w:rsid w:val="003B0E87"/>
    <w:rsid w:val="003B5F45"/>
    <w:rsid w:val="003B68B0"/>
    <w:rsid w:val="003B7A86"/>
    <w:rsid w:val="003C3E62"/>
    <w:rsid w:val="003C716D"/>
    <w:rsid w:val="003D16F7"/>
    <w:rsid w:val="003D3F9D"/>
    <w:rsid w:val="003D47FF"/>
    <w:rsid w:val="003D6E4D"/>
    <w:rsid w:val="003D74D3"/>
    <w:rsid w:val="003E0E44"/>
    <w:rsid w:val="003E407C"/>
    <w:rsid w:val="003E4CD8"/>
    <w:rsid w:val="003E57DD"/>
    <w:rsid w:val="003E5D4C"/>
    <w:rsid w:val="003E69FB"/>
    <w:rsid w:val="003E7A96"/>
    <w:rsid w:val="003F28D6"/>
    <w:rsid w:val="003F3E09"/>
    <w:rsid w:val="003F445D"/>
    <w:rsid w:val="003F4766"/>
    <w:rsid w:val="003F53F7"/>
    <w:rsid w:val="003F5F52"/>
    <w:rsid w:val="003F73A2"/>
    <w:rsid w:val="003F78A0"/>
    <w:rsid w:val="004003A6"/>
    <w:rsid w:val="00401F4D"/>
    <w:rsid w:val="00404123"/>
    <w:rsid w:val="00404E44"/>
    <w:rsid w:val="004054C0"/>
    <w:rsid w:val="00406CA6"/>
    <w:rsid w:val="00407AF9"/>
    <w:rsid w:val="00412F2C"/>
    <w:rsid w:val="00426140"/>
    <w:rsid w:val="00430A31"/>
    <w:rsid w:val="0043165D"/>
    <w:rsid w:val="0043180E"/>
    <w:rsid w:val="00431FE2"/>
    <w:rsid w:val="004338E2"/>
    <w:rsid w:val="00442FE0"/>
    <w:rsid w:val="00445B6A"/>
    <w:rsid w:val="004460D9"/>
    <w:rsid w:val="00446283"/>
    <w:rsid w:val="0044701E"/>
    <w:rsid w:val="004476DB"/>
    <w:rsid w:val="00450BD7"/>
    <w:rsid w:val="00451896"/>
    <w:rsid w:val="00451993"/>
    <w:rsid w:val="004527C7"/>
    <w:rsid w:val="00453F05"/>
    <w:rsid w:val="004548BC"/>
    <w:rsid w:val="0046036C"/>
    <w:rsid w:val="004603C1"/>
    <w:rsid w:val="004612AB"/>
    <w:rsid w:val="00463BA4"/>
    <w:rsid w:val="00463F8B"/>
    <w:rsid w:val="00466D00"/>
    <w:rsid w:val="004712D9"/>
    <w:rsid w:val="004732E6"/>
    <w:rsid w:val="00473EDA"/>
    <w:rsid w:val="004746DA"/>
    <w:rsid w:val="00474F4F"/>
    <w:rsid w:val="00476128"/>
    <w:rsid w:val="00476F2C"/>
    <w:rsid w:val="00481A9A"/>
    <w:rsid w:val="004823D5"/>
    <w:rsid w:val="00484A9A"/>
    <w:rsid w:val="0048539D"/>
    <w:rsid w:val="00486A99"/>
    <w:rsid w:val="00486D0E"/>
    <w:rsid w:val="004948A8"/>
    <w:rsid w:val="004951FF"/>
    <w:rsid w:val="0049682E"/>
    <w:rsid w:val="00497D51"/>
    <w:rsid w:val="004A455B"/>
    <w:rsid w:val="004A4ACF"/>
    <w:rsid w:val="004A7220"/>
    <w:rsid w:val="004B0EA5"/>
    <w:rsid w:val="004B2D7C"/>
    <w:rsid w:val="004B4FCF"/>
    <w:rsid w:val="004B5ED8"/>
    <w:rsid w:val="004B76AA"/>
    <w:rsid w:val="004C0C60"/>
    <w:rsid w:val="004C17AE"/>
    <w:rsid w:val="004C61FE"/>
    <w:rsid w:val="004D0E1C"/>
    <w:rsid w:val="004D7466"/>
    <w:rsid w:val="004D7B2B"/>
    <w:rsid w:val="004E0388"/>
    <w:rsid w:val="004E2796"/>
    <w:rsid w:val="004E3F79"/>
    <w:rsid w:val="004E4257"/>
    <w:rsid w:val="004E730D"/>
    <w:rsid w:val="004E75FE"/>
    <w:rsid w:val="004F12F8"/>
    <w:rsid w:val="004F4363"/>
    <w:rsid w:val="004F528C"/>
    <w:rsid w:val="00501753"/>
    <w:rsid w:val="00503B89"/>
    <w:rsid w:val="00503F42"/>
    <w:rsid w:val="005047E1"/>
    <w:rsid w:val="0051024F"/>
    <w:rsid w:val="005103DE"/>
    <w:rsid w:val="00511BEC"/>
    <w:rsid w:val="00512EF2"/>
    <w:rsid w:val="00513599"/>
    <w:rsid w:val="00514BED"/>
    <w:rsid w:val="00514D4F"/>
    <w:rsid w:val="00516379"/>
    <w:rsid w:val="00517D6B"/>
    <w:rsid w:val="005203F2"/>
    <w:rsid w:val="00521DF1"/>
    <w:rsid w:val="00521F5D"/>
    <w:rsid w:val="005223B5"/>
    <w:rsid w:val="00522BB4"/>
    <w:rsid w:val="00526461"/>
    <w:rsid w:val="00535DDD"/>
    <w:rsid w:val="00536D3D"/>
    <w:rsid w:val="00542259"/>
    <w:rsid w:val="005425E1"/>
    <w:rsid w:val="00542C38"/>
    <w:rsid w:val="005439DB"/>
    <w:rsid w:val="00543A37"/>
    <w:rsid w:val="00543C6E"/>
    <w:rsid w:val="005466C6"/>
    <w:rsid w:val="00547001"/>
    <w:rsid w:val="0055591F"/>
    <w:rsid w:val="00555E38"/>
    <w:rsid w:val="00560048"/>
    <w:rsid w:val="005607AF"/>
    <w:rsid w:val="0056189B"/>
    <w:rsid w:val="00563078"/>
    <w:rsid w:val="00565158"/>
    <w:rsid w:val="00566164"/>
    <w:rsid w:val="00566CFA"/>
    <w:rsid w:val="00567346"/>
    <w:rsid w:val="00570082"/>
    <w:rsid w:val="0057122F"/>
    <w:rsid w:val="00571E69"/>
    <w:rsid w:val="005727CE"/>
    <w:rsid w:val="00574DF9"/>
    <w:rsid w:val="00576436"/>
    <w:rsid w:val="005767C0"/>
    <w:rsid w:val="00580183"/>
    <w:rsid w:val="0058490C"/>
    <w:rsid w:val="00585544"/>
    <w:rsid w:val="00594B67"/>
    <w:rsid w:val="00596897"/>
    <w:rsid w:val="0059746B"/>
    <w:rsid w:val="005A0F04"/>
    <w:rsid w:val="005A0FBF"/>
    <w:rsid w:val="005A48C6"/>
    <w:rsid w:val="005A609B"/>
    <w:rsid w:val="005B2098"/>
    <w:rsid w:val="005B2E07"/>
    <w:rsid w:val="005B3DCB"/>
    <w:rsid w:val="005B5AB4"/>
    <w:rsid w:val="005B7095"/>
    <w:rsid w:val="005C3429"/>
    <w:rsid w:val="005C46FA"/>
    <w:rsid w:val="005C56FE"/>
    <w:rsid w:val="005C5A9E"/>
    <w:rsid w:val="005C67D3"/>
    <w:rsid w:val="005C78E5"/>
    <w:rsid w:val="005C7E21"/>
    <w:rsid w:val="005D387D"/>
    <w:rsid w:val="005D6F1D"/>
    <w:rsid w:val="005D791C"/>
    <w:rsid w:val="005E4615"/>
    <w:rsid w:val="005E615C"/>
    <w:rsid w:val="005E62AD"/>
    <w:rsid w:val="005E6843"/>
    <w:rsid w:val="005F1000"/>
    <w:rsid w:val="005F2736"/>
    <w:rsid w:val="005F2D96"/>
    <w:rsid w:val="005F348F"/>
    <w:rsid w:val="005F4B16"/>
    <w:rsid w:val="005F5BA2"/>
    <w:rsid w:val="00602463"/>
    <w:rsid w:val="00602E55"/>
    <w:rsid w:val="00603512"/>
    <w:rsid w:val="00603B65"/>
    <w:rsid w:val="0060478E"/>
    <w:rsid w:val="0060660D"/>
    <w:rsid w:val="00606B1C"/>
    <w:rsid w:val="006118B7"/>
    <w:rsid w:val="00611BD8"/>
    <w:rsid w:val="006122B0"/>
    <w:rsid w:val="006159E3"/>
    <w:rsid w:val="00616CEF"/>
    <w:rsid w:val="006201EE"/>
    <w:rsid w:val="00624B4A"/>
    <w:rsid w:val="00624D81"/>
    <w:rsid w:val="00627F68"/>
    <w:rsid w:val="006303F2"/>
    <w:rsid w:val="006351BB"/>
    <w:rsid w:val="006354DD"/>
    <w:rsid w:val="00635669"/>
    <w:rsid w:val="00635C91"/>
    <w:rsid w:val="0063640A"/>
    <w:rsid w:val="006378F4"/>
    <w:rsid w:val="00641A8C"/>
    <w:rsid w:val="006421C0"/>
    <w:rsid w:val="00642432"/>
    <w:rsid w:val="0064521F"/>
    <w:rsid w:val="00647053"/>
    <w:rsid w:val="00654214"/>
    <w:rsid w:val="00655654"/>
    <w:rsid w:val="00657583"/>
    <w:rsid w:val="006645A3"/>
    <w:rsid w:val="00664601"/>
    <w:rsid w:val="00666A36"/>
    <w:rsid w:val="0066742B"/>
    <w:rsid w:val="0067152C"/>
    <w:rsid w:val="00672E80"/>
    <w:rsid w:val="006749AA"/>
    <w:rsid w:val="0067578B"/>
    <w:rsid w:val="0068357B"/>
    <w:rsid w:val="00683FF2"/>
    <w:rsid w:val="00684540"/>
    <w:rsid w:val="00686FBF"/>
    <w:rsid w:val="00690E5F"/>
    <w:rsid w:val="00693578"/>
    <w:rsid w:val="00693F63"/>
    <w:rsid w:val="006952FB"/>
    <w:rsid w:val="00695628"/>
    <w:rsid w:val="006977FE"/>
    <w:rsid w:val="00697E2E"/>
    <w:rsid w:val="006A10C9"/>
    <w:rsid w:val="006A1843"/>
    <w:rsid w:val="006A334B"/>
    <w:rsid w:val="006A381A"/>
    <w:rsid w:val="006A4299"/>
    <w:rsid w:val="006A5AAE"/>
    <w:rsid w:val="006A744B"/>
    <w:rsid w:val="006A7D22"/>
    <w:rsid w:val="006B0F73"/>
    <w:rsid w:val="006B23E8"/>
    <w:rsid w:val="006B5068"/>
    <w:rsid w:val="006B67A8"/>
    <w:rsid w:val="006C1007"/>
    <w:rsid w:val="006C268B"/>
    <w:rsid w:val="006C4F5E"/>
    <w:rsid w:val="006D1850"/>
    <w:rsid w:val="006D1BC9"/>
    <w:rsid w:val="006D2E63"/>
    <w:rsid w:val="006D7306"/>
    <w:rsid w:val="006E19DE"/>
    <w:rsid w:val="006E1E7E"/>
    <w:rsid w:val="006E2521"/>
    <w:rsid w:val="006E531E"/>
    <w:rsid w:val="006F2169"/>
    <w:rsid w:val="006F2F81"/>
    <w:rsid w:val="006F30A0"/>
    <w:rsid w:val="006F3805"/>
    <w:rsid w:val="006F46C0"/>
    <w:rsid w:val="006F4EB4"/>
    <w:rsid w:val="006F6151"/>
    <w:rsid w:val="00700337"/>
    <w:rsid w:val="007033CB"/>
    <w:rsid w:val="00703C3D"/>
    <w:rsid w:val="007052D5"/>
    <w:rsid w:val="0070582D"/>
    <w:rsid w:val="0070670F"/>
    <w:rsid w:val="007105F2"/>
    <w:rsid w:val="0071157E"/>
    <w:rsid w:val="00714C2F"/>
    <w:rsid w:val="00714D8C"/>
    <w:rsid w:val="00715ACC"/>
    <w:rsid w:val="007210A2"/>
    <w:rsid w:val="00722268"/>
    <w:rsid w:val="00722424"/>
    <w:rsid w:val="00722FBA"/>
    <w:rsid w:val="0072592C"/>
    <w:rsid w:val="0072660A"/>
    <w:rsid w:val="00731A81"/>
    <w:rsid w:val="00731D2F"/>
    <w:rsid w:val="007321E2"/>
    <w:rsid w:val="00733F1A"/>
    <w:rsid w:val="00734AAE"/>
    <w:rsid w:val="007358C2"/>
    <w:rsid w:val="007369E7"/>
    <w:rsid w:val="007369EE"/>
    <w:rsid w:val="0073762F"/>
    <w:rsid w:val="007469E9"/>
    <w:rsid w:val="00746EB2"/>
    <w:rsid w:val="007470F7"/>
    <w:rsid w:val="007509E8"/>
    <w:rsid w:val="007513AD"/>
    <w:rsid w:val="007537CD"/>
    <w:rsid w:val="0075398E"/>
    <w:rsid w:val="00753D8F"/>
    <w:rsid w:val="00754514"/>
    <w:rsid w:val="007568B7"/>
    <w:rsid w:val="00762152"/>
    <w:rsid w:val="00764EE3"/>
    <w:rsid w:val="0076528A"/>
    <w:rsid w:val="00767FA5"/>
    <w:rsid w:val="00771BB6"/>
    <w:rsid w:val="007720D9"/>
    <w:rsid w:val="00773B55"/>
    <w:rsid w:val="0077722A"/>
    <w:rsid w:val="007805CF"/>
    <w:rsid w:val="0078193C"/>
    <w:rsid w:val="00784394"/>
    <w:rsid w:val="007859E5"/>
    <w:rsid w:val="00785F64"/>
    <w:rsid w:val="00786C96"/>
    <w:rsid w:val="00790F5C"/>
    <w:rsid w:val="00791898"/>
    <w:rsid w:val="00791D4D"/>
    <w:rsid w:val="00794C56"/>
    <w:rsid w:val="00795E15"/>
    <w:rsid w:val="00796E6F"/>
    <w:rsid w:val="00796F35"/>
    <w:rsid w:val="007A094C"/>
    <w:rsid w:val="007A376B"/>
    <w:rsid w:val="007A37A1"/>
    <w:rsid w:val="007A4A29"/>
    <w:rsid w:val="007A4F21"/>
    <w:rsid w:val="007A529E"/>
    <w:rsid w:val="007A577F"/>
    <w:rsid w:val="007B26C0"/>
    <w:rsid w:val="007B2E98"/>
    <w:rsid w:val="007B5968"/>
    <w:rsid w:val="007C00E2"/>
    <w:rsid w:val="007C0D4E"/>
    <w:rsid w:val="007C3092"/>
    <w:rsid w:val="007C3EC7"/>
    <w:rsid w:val="007C6CB8"/>
    <w:rsid w:val="007D30B2"/>
    <w:rsid w:val="007D39C4"/>
    <w:rsid w:val="007D3DC8"/>
    <w:rsid w:val="007D5BC5"/>
    <w:rsid w:val="007D6A77"/>
    <w:rsid w:val="007D71AA"/>
    <w:rsid w:val="007E2983"/>
    <w:rsid w:val="007E437C"/>
    <w:rsid w:val="007E6A0C"/>
    <w:rsid w:val="007E6F7A"/>
    <w:rsid w:val="007F2DBC"/>
    <w:rsid w:val="007F7097"/>
    <w:rsid w:val="007F72A9"/>
    <w:rsid w:val="007F7D3C"/>
    <w:rsid w:val="00800079"/>
    <w:rsid w:val="00800242"/>
    <w:rsid w:val="00800D85"/>
    <w:rsid w:val="00802473"/>
    <w:rsid w:val="00802D0A"/>
    <w:rsid w:val="00802F64"/>
    <w:rsid w:val="00803E0A"/>
    <w:rsid w:val="00805BD7"/>
    <w:rsid w:val="00806EA8"/>
    <w:rsid w:val="0080767D"/>
    <w:rsid w:val="0080774C"/>
    <w:rsid w:val="00812DDF"/>
    <w:rsid w:val="00813E70"/>
    <w:rsid w:val="0081462F"/>
    <w:rsid w:val="00814CCA"/>
    <w:rsid w:val="00816CF2"/>
    <w:rsid w:val="008172BC"/>
    <w:rsid w:val="008200D1"/>
    <w:rsid w:val="0082238E"/>
    <w:rsid w:val="00822636"/>
    <w:rsid w:val="00827377"/>
    <w:rsid w:val="00827BA2"/>
    <w:rsid w:val="00832083"/>
    <w:rsid w:val="008402BB"/>
    <w:rsid w:val="00841D3C"/>
    <w:rsid w:val="00844B37"/>
    <w:rsid w:val="00844BA2"/>
    <w:rsid w:val="00845E8B"/>
    <w:rsid w:val="00860B49"/>
    <w:rsid w:val="008611D7"/>
    <w:rsid w:val="00862741"/>
    <w:rsid w:val="00863C61"/>
    <w:rsid w:val="00864179"/>
    <w:rsid w:val="00864805"/>
    <w:rsid w:val="0086683F"/>
    <w:rsid w:val="00871CB7"/>
    <w:rsid w:val="0087225F"/>
    <w:rsid w:val="008734B2"/>
    <w:rsid w:val="008754B8"/>
    <w:rsid w:val="00875FFF"/>
    <w:rsid w:val="008766F5"/>
    <w:rsid w:val="0088269E"/>
    <w:rsid w:val="0088307A"/>
    <w:rsid w:val="00883FBD"/>
    <w:rsid w:val="00884724"/>
    <w:rsid w:val="00885C47"/>
    <w:rsid w:val="0088683D"/>
    <w:rsid w:val="008911D5"/>
    <w:rsid w:val="00891C6B"/>
    <w:rsid w:val="00895279"/>
    <w:rsid w:val="008977B3"/>
    <w:rsid w:val="008A3661"/>
    <w:rsid w:val="008A55C6"/>
    <w:rsid w:val="008B3019"/>
    <w:rsid w:val="008B4BE3"/>
    <w:rsid w:val="008B4EF7"/>
    <w:rsid w:val="008B6FE8"/>
    <w:rsid w:val="008C0AA3"/>
    <w:rsid w:val="008C0E7D"/>
    <w:rsid w:val="008C2817"/>
    <w:rsid w:val="008C7237"/>
    <w:rsid w:val="008D7266"/>
    <w:rsid w:val="008D7603"/>
    <w:rsid w:val="008E08F0"/>
    <w:rsid w:val="008E4B89"/>
    <w:rsid w:val="008F40BD"/>
    <w:rsid w:val="008F494D"/>
    <w:rsid w:val="008F5F09"/>
    <w:rsid w:val="008F7337"/>
    <w:rsid w:val="00901A3F"/>
    <w:rsid w:val="00903A10"/>
    <w:rsid w:val="0090433F"/>
    <w:rsid w:val="00906819"/>
    <w:rsid w:val="00912EEE"/>
    <w:rsid w:val="00913278"/>
    <w:rsid w:val="00913B42"/>
    <w:rsid w:val="00913EA9"/>
    <w:rsid w:val="0091409B"/>
    <w:rsid w:val="00914BCE"/>
    <w:rsid w:val="00914C51"/>
    <w:rsid w:val="00916AC3"/>
    <w:rsid w:val="00917DEA"/>
    <w:rsid w:val="009244B5"/>
    <w:rsid w:val="009257AD"/>
    <w:rsid w:val="00925BFB"/>
    <w:rsid w:val="009272E9"/>
    <w:rsid w:val="009304BB"/>
    <w:rsid w:val="0093091B"/>
    <w:rsid w:val="00932532"/>
    <w:rsid w:val="00932603"/>
    <w:rsid w:val="009337A1"/>
    <w:rsid w:val="00933DFA"/>
    <w:rsid w:val="009362CB"/>
    <w:rsid w:val="00942041"/>
    <w:rsid w:val="00942274"/>
    <w:rsid w:val="00944BE9"/>
    <w:rsid w:val="00946E80"/>
    <w:rsid w:val="009472D4"/>
    <w:rsid w:val="00947F39"/>
    <w:rsid w:val="0095153B"/>
    <w:rsid w:val="00951725"/>
    <w:rsid w:val="00952457"/>
    <w:rsid w:val="009573C9"/>
    <w:rsid w:val="0096094C"/>
    <w:rsid w:val="009620F2"/>
    <w:rsid w:val="00965E00"/>
    <w:rsid w:val="00967ED7"/>
    <w:rsid w:val="00970207"/>
    <w:rsid w:val="00973406"/>
    <w:rsid w:val="009736AF"/>
    <w:rsid w:val="0097386C"/>
    <w:rsid w:val="009776B0"/>
    <w:rsid w:val="009845B1"/>
    <w:rsid w:val="00985AC6"/>
    <w:rsid w:val="009900B3"/>
    <w:rsid w:val="0099025B"/>
    <w:rsid w:val="00990F14"/>
    <w:rsid w:val="0099116F"/>
    <w:rsid w:val="009918EE"/>
    <w:rsid w:val="00992400"/>
    <w:rsid w:val="00996039"/>
    <w:rsid w:val="00996B13"/>
    <w:rsid w:val="009A1148"/>
    <w:rsid w:val="009A253A"/>
    <w:rsid w:val="009A2A83"/>
    <w:rsid w:val="009A3AA2"/>
    <w:rsid w:val="009A4BCA"/>
    <w:rsid w:val="009A70F0"/>
    <w:rsid w:val="009A730A"/>
    <w:rsid w:val="009A77EE"/>
    <w:rsid w:val="009B1E8B"/>
    <w:rsid w:val="009B3236"/>
    <w:rsid w:val="009B35F4"/>
    <w:rsid w:val="009B56B0"/>
    <w:rsid w:val="009B583E"/>
    <w:rsid w:val="009B5DEC"/>
    <w:rsid w:val="009C00F6"/>
    <w:rsid w:val="009C31B6"/>
    <w:rsid w:val="009C3475"/>
    <w:rsid w:val="009C4B64"/>
    <w:rsid w:val="009C600C"/>
    <w:rsid w:val="009C7203"/>
    <w:rsid w:val="009D0102"/>
    <w:rsid w:val="009D0699"/>
    <w:rsid w:val="009D113B"/>
    <w:rsid w:val="009D267F"/>
    <w:rsid w:val="009D540D"/>
    <w:rsid w:val="009D65B3"/>
    <w:rsid w:val="009D6EC4"/>
    <w:rsid w:val="009D7CEC"/>
    <w:rsid w:val="009E169C"/>
    <w:rsid w:val="009E34AB"/>
    <w:rsid w:val="009E47E4"/>
    <w:rsid w:val="009E5B9C"/>
    <w:rsid w:val="009E7A94"/>
    <w:rsid w:val="009E7B48"/>
    <w:rsid w:val="009F1D2D"/>
    <w:rsid w:val="009F2036"/>
    <w:rsid w:val="009F6540"/>
    <w:rsid w:val="00A00047"/>
    <w:rsid w:val="00A023BF"/>
    <w:rsid w:val="00A0546E"/>
    <w:rsid w:val="00A06371"/>
    <w:rsid w:val="00A069CA"/>
    <w:rsid w:val="00A06D8C"/>
    <w:rsid w:val="00A11188"/>
    <w:rsid w:val="00A1229A"/>
    <w:rsid w:val="00A16DA6"/>
    <w:rsid w:val="00A23F3A"/>
    <w:rsid w:val="00A2413C"/>
    <w:rsid w:val="00A248B2"/>
    <w:rsid w:val="00A258FB"/>
    <w:rsid w:val="00A27BB7"/>
    <w:rsid w:val="00A32483"/>
    <w:rsid w:val="00A338AC"/>
    <w:rsid w:val="00A367F1"/>
    <w:rsid w:val="00A373BB"/>
    <w:rsid w:val="00A37A24"/>
    <w:rsid w:val="00A40F0D"/>
    <w:rsid w:val="00A43C15"/>
    <w:rsid w:val="00A474EE"/>
    <w:rsid w:val="00A515F0"/>
    <w:rsid w:val="00A51643"/>
    <w:rsid w:val="00A54491"/>
    <w:rsid w:val="00A55D6F"/>
    <w:rsid w:val="00A567CB"/>
    <w:rsid w:val="00A608C8"/>
    <w:rsid w:val="00A610B3"/>
    <w:rsid w:val="00A61BF5"/>
    <w:rsid w:val="00A637A3"/>
    <w:rsid w:val="00A641B1"/>
    <w:rsid w:val="00A6516F"/>
    <w:rsid w:val="00A65C98"/>
    <w:rsid w:val="00A66D64"/>
    <w:rsid w:val="00A67C12"/>
    <w:rsid w:val="00A71232"/>
    <w:rsid w:val="00A725F1"/>
    <w:rsid w:val="00A74C2C"/>
    <w:rsid w:val="00A75648"/>
    <w:rsid w:val="00A75E8D"/>
    <w:rsid w:val="00A76CFC"/>
    <w:rsid w:val="00A80AB7"/>
    <w:rsid w:val="00A81832"/>
    <w:rsid w:val="00A81B3B"/>
    <w:rsid w:val="00A82B46"/>
    <w:rsid w:val="00A9241F"/>
    <w:rsid w:val="00A95CBB"/>
    <w:rsid w:val="00AA128D"/>
    <w:rsid w:val="00AA241E"/>
    <w:rsid w:val="00AA249A"/>
    <w:rsid w:val="00AA2F0F"/>
    <w:rsid w:val="00AA516D"/>
    <w:rsid w:val="00AA786C"/>
    <w:rsid w:val="00AB120B"/>
    <w:rsid w:val="00AB191F"/>
    <w:rsid w:val="00AB1E37"/>
    <w:rsid w:val="00AB36F2"/>
    <w:rsid w:val="00AB372E"/>
    <w:rsid w:val="00AB3F1B"/>
    <w:rsid w:val="00AB468F"/>
    <w:rsid w:val="00AB4F71"/>
    <w:rsid w:val="00AB636D"/>
    <w:rsid w:val="00AB6EE6"/>
    <w:rsid w:val="00AC2654"/>
    <w:rsid w:val="00AC26E9"/>
    <w:rsid w:val="00AC79AF"/>
    <w:rsid w:val="00AD6EC0"/>
    <w:rsid w:val="00AD7F57"/>
    <w:rsid w:val="00AE04B6"/>
    <w:rsid w:val="00AE194F"/>
    <w:rsid w:val="00AE2E3F"/>
    <w:rsid w:val="00AF04F6"/>
    <w:rsid w:val="00AF0585"/>
    <w:rsid w:val="00AF1386"/>
    <w:rsid w:val="00AF5328"/>
    <w:rsid w:val="00AF5D83"/>
    <w:rsid w:val="00AF74E4"/>
    <w:rsid w:val="00B01FCF"/>
    <w:rsid w:val="00B0497E"/>
    <w:rsid w:val="00B052F7"/>
    <w:rsid w:val="00B06A66"/>
    <w:rsid w:val="00B07A2D"/>
    <w:rsid w:val="00B129C5"/>
    <w:rsid w:val="00B12B60"/>
    <w:rsid w:val="00B161E1"/>
    <w:rsid w:val="00B16336"/>
    <w:rsid w:val="00B20DA5"/>
    <w:rsid w:val="00B211B8"/>
    <w:rsid w:val="00B22230"/>
    <w:rsid w:val="00B22AE5"/>
    <w:rsid w:val="00B240FE"/>
    <w:rsid w:val="00B24A28"/>
    <w:rsid w:val="00B25045"/>
    <w:rsid w:val="00B33047"/>
    <w:rsid w:val="00B356F7"/>
    <w:rsid w:val="00B360D1"/>
    <w:rsid w:val="00B36EA7"/>
    <w:rsid w:val="00B3775D"/>
    <w:rsid w:val="00B37F35"/>
    <w:rsid w:val="00B400B5"/>
    <w:rsid w:val="00B4088D"/>
    <w:rsid w:val="00B41115"/>
    <w:rsid w:val="00B42E19"/>
    <w:rsid w:val="00B4382E"/>
    <w:rsid w:val="00B442D5"/>
    <w:rsid w:val="00B447BE"/>
    <w:rsid w:val="00B454EE"/>
    <w:rsid w:val="00B50754"/>
    <w:rsid w:val="00B55134"/>
    <w:rsid w:val="00B61839"/>
    <w:rsid w:val="00B619FD"/>
    <w:rsid w:val="00B62217"/>
    <w:rsid w:val="00B626BE"/>
    <w:rsid w:val="00B62AF4"/>
    <w:rsid w:val="00B63393"/>
    <w:rsid w:val="00B63F04"/>
    <w:rsid w:val="00B641C5"/>
    <w:rsid w:val="00B64F6F"/>
    <w:rsid w:val="00B65939"/>
    <w:rsid w:val="00B65F2F"/>
    <w:rsid w:val="00B6670B"/>
    <w:rsid w:val="00B72CA7"/>
    <w:rsid w:val="00B756DB"/>
    <w:rsid w:val="00B76E8E"/>
    <w:rsid w:val="00B806A9"/>
    <w:rsid w:val="00B80DAC"/>
    <w:rsid w:val="00B826ED"/>
    <w:rsid w:val="00B82A1A"/>
    <w:rsid w:val="00B840CB"/>
    <w:rsid w:val="00B921B9"/>
    <w:rsid w:val="00B9475D"/>
    <w:rsid w:val="00B96E17"/>
    <w:rsid w:val="00BA00EC"/>
    <w:rsid w:val="00BA05E6"/>
    <w:rsid w:val="00BA12EB"/>
    <w:rsid w:val="00BA21D6"/>
    <w:rsid w:val="00BA2C58"/>
    <w:rsid w:val="00BA66F3"/>
    <w:rsid w:val="00BA7232"/>
    <w:rsid w:val="00BB15BD"/>
    <w:rsid w:val="00BB3AFD"/>
    <w:rsid w:val="00BB68B7"/>
    <w:rsid w:val="00BC19F8"/>
    <w:rsid w:val="00BC2D05"/>
    <w:rsid w:val="00BC3CBF"/>
    <w:rsid w:val="00BC59D3"/>
    <w:rsid w:val="00BC6164"/>
    <w:rsid w:val="00BC6AA5"/>
    <w:rsid w:val="00BC6FB0"/>
    <w:rsid w:val="00BC70BA"/>
    <w:rsid w:val="00BD121E"/>
    <w:rsid w:val="00BD49ED"/>
    <w:rsid w:val="00BD59AB"/>
    <w:rsid w:val="00BE0737"/>
    <w:rsid w:val="00BE0951"/>
    <w:rsid w:val="00BE321B"/>
    <w:rsid w:val="00BE3959"/>
    <w:rsid w:val="00BE41B8"/>
    <w:rsid w:val="00BE733E"/>
    <w:rsid w:val="00BF366F"/>
    <w:rsid w:val="00BF369E"/>
    <w:rsid w:val="00BF6023"/>
    <w:rsid w:val="00BF69C8"/>
    <w:rsid w:val="00C00B38"/>
    <w:rsid w:val="00C03742"/>
    <w:rsid w:val="00C03CD6"/>
    <w:rsid w:val="00C07AF5"/>
    <w:rsid w:val="00C13276"/>
    <w:rsid w:val="00C134F2"/>
    <w:rsid w:val="00C14860"/>
    <w:rsid w:val="00C15C52"/>
    <w:rsid w:val="00C15ED7"/>
    <w:rsid w:val="00C2205B"/>
    <w:rsid w:val="00C22668"/>
    <w:rsid w:val="00C2378D"/>
    <w:rsid w:val="00C264AB"/>
    <w:rsid w:val="00C3007D"/>
    <w:rsid w:val="00C3264B"/>
    <w:rsid w:val="00C33DC6"/>
    <w:rsid w:val="00C378FC"/>
    <w:rsid w:val="00C37DCA"/>
    <w:rsid w:val="00C403B9"/>
    <w:rsid w:val="00C40B90"/>
    <w:rsid w:val="00C51BA6"/>
    <w:rsid w:val="00C525F8"/>
    <w:rsid w:val="00C52CDC"/>
    <w:rsid w:val="00C54C11"/>
    <w:rsid w:val="00C57002"/>
    <w:rsid w:val="00C600DE"/>
    <w:rsid w:val="00C61096"/>
    <w:rsid w:val="00C6126C"/>
    <w:rsid w:val="00C61D39"/>
    <w:rsid w:val="00C62D0D"/>
    <w:rsid w:val="00C63DC5"/>
    <w:rsid w:val="00C65DD1"/>
    <w:rsid w:val="00C6653F"/>
    <w:rsid w:val="00C7057C"/>
    <w:rsid w:val="00C71033"/>
    <w:rsid w:val="00C720EA"/>
    <w:rsid w:val="00C762E8"/>
    <w:rsid w:val="00C80ECE"/>
    <w:rsid w:val="00C80EDD"/>
    <w:rsid w:val="00C83A1A"/>
    <w:rsid w:val="00C858D2"/>
    <w:rsid w:val="00C85C8C"/>
    <w:rsid w:val="00C8696D"/>
    <w:rsid w:val="00C879B1"/>
    <w:rsid w:val="00C91472"/>
    <w:rsid w:val="00C91A2F"/>
    <w:rsid w:val="00C91C0B"/>
    <w:rsid w:val="00C93F57"/>
    <w:rsid w:val="00C95A1E"/>
    <w:rsid w:val="00C96526"/>
    <w:rsid w:val="00C96D99"/>
    <w:rsid w:val="00CA0607"/>
    <w:rsid w:val="00CA12F8"/>
    <w:rsid w:val="00CA1E60"/>
    <w:rsid w:val="00CA24BF"/>
    <w:rsid w:val="00CA4155"/>
    <w:rsid w:val="00CA57B3"/>
    <w:rsid w:val="00CA7819"/>
    <w:rsid w:val="00CB4FE4"/>
    <w:rsid w:val="00CB51DE"/>
    <w:rsid w:val="00CB7CB7"/>
    <w:rsid w:val="00CC1891"/>
    <w:rsid w:val="00CC216F"/>
    <w:rsid w:val="00CC22E3"/>
    <w:rsid w:val="00CC3C38"/>
    <w:rsid w:val="00CC5E5F"/>
    <w:rsid w:val="00CC6112"/>
    <w:rsid w:val="00CC7535"/>
    <w:rsid w:val="00CC7B27"/>
    <w:rsid w:val="00CC7FBA"/>
    <w:rsid w:val="00CD0909"/>
    <w:rsid w:val="00CD274D"/>
    <w:rsid w:val="00CD3691"/>
    <w:rsid w:val="00CD3FB2"/>
    <w:rsid w:val="00CD4009"/>
    <w:rsid w:val="00CD670D"/>
    <w:rsid w:val="00CD6A3E"/>
    <w:rsid w:val="00CD6B19"/>
    <w:rsid w:val="00CD7C69"/>
    <w:rsid w:val="00CE4180"/>
    <w:rsid w:val="00CE42E9"/>
    <w:rsid w:val="00CF089C"/>
    <w:rsid w:val="00CF2DE6"/>
    <w:rsid w:val="00CF4377"/>
    <w:rsid w:val="00CF4D88"/>
    <w:rsid w:val="00CF603E"/>
    <w:rsid w:val="00D00E45"/>
    <w:rsid w:val="00D011E3"/>
    <w:rsid w:val="00D01CDC"/>
    <w:rsid w:val="00D041CB"/>
    <w:rsid w:val="00D060AF"/>
    <w:rsid w:val="00D06644"/>
    <w:rsid w:val="00D07F18"/>
    <w:rsid w:val="00D11153"/>
    <w:rsid w:val="00D118A5"/>
    <w:rsid w:val="00D1252B"/>
    <w:rsid w:val="00D14B71"/>
    <w:rsid w:val="00D14E73"/>
    <w:rsid w:val="00D15ED1"/>
    <w:rsid w:val="00D21728"/>
    <w:rsid w:val="00D23E7D"/>
    <w:rsid w:val="00D25BFE"/>
    <w:rsid w:val="00D2630D"/>
    <w:rsid w:val="00D33DBF"/>
    <w:rsid w:val="00D3614D"/>
    <w:rsid w:val="00D400AD"/>
    <w:rsid w:val="00D40255"/>
    <w:rsid w:val="00D40288"/>
    <w:rsid w:val="00D41116"/>
    <w:rsid w:val="00D44B0C"/>
    <w:rsid w:val="00D44C9D"/>
    <w:rsid w:val="00D460E5"/>
    <w:rsid w:val="00D46249"/>
    <w:rsid w:val="00D50B1C"/>
    <w:rsid w:val="00D52664"/>
    <w:rsid w:val="00D52C47"/>
    <w:rsid w:val="00D52EC7"/>
    <w:rsid w:val="00D56693"/>
    <w:rsid w:val="00D56925"/>
    <w:rsid w:val="00D56DA7"/>
    <w:rsid w:val="00D57D31"/>
    <w:rsid w:val="00D60470"/>
    <w:rsid w:val="00D62778"/>
    <w:rsid w:val="00D631DD"/>
    <w:rsid w:val="00D64364"/>
    <w:rsid w:val="00D655A0"/>
    <w:rsid w:val="00D667E5"/>
    <w:rsid w:val="00D7186E"/>
    <w:rsid w:val="00D76A75"/>
    <w:rsid w:val="00D76AB0"/>
    <w:rsid w:val="00D770C2"/>
    <w:rsid w:val="00D77E92"/>
    <w:rsid w:val="00D80A97"/>
    <w:rsid w:val="00D810F9"/>
    <w:rsid w:val="00D81EF0"/>
    <w:rsid w:val="00D82371"/>
    <w:rsid w:val="00D825D0"/>
    <w:rsid w:val="00D83AD1"/>
    <w:rsid w:val="00D84755"/>
    <w:rsid w:val="00D84C1A"/>
    <w:rsid w:val="00D86099"/>
    <w:rsid w:val="00D86856"/>
    <w:rsid w:val="00D87317"/>
    <w:rsid w:val="00D91B89"/>
    <w:rsid w:val="00D92838"/>
    <w:rsid w:val="00D94A2C"/>
    <w:rsid w:val="00D95811"/>
    <w:rsid w:val="00D9591C"/>
    <w:rsid w:val="00D96261"/>
    <w:rsid w:val="00D9638C"/>
    <w:rsid w:val="00DA0286"/>
    <w:rsid w:val="00DA0724"/>
    <w:rsid w:val="00DA22C5"/>
    <w:rsid w:val="00DA37C1"/>
    <w:rsid w:val="00DA3D2B"/>
    <w:rsid w:val="00DA4173"/>
    <w:rsid w:val="00DA4F17"/>
    <w:rsid w:val="00DB119E"/>
    <w:rsid w:val="00DB3EE7"/>
    <w:rsid w:val="00DB6476"/>
    <w:rsid w:val="00DB78C7"/>
    <w:rsid w:val="00DC2168"/>
    <w:rsid w:val="00DC40C9"/>
    <w:rsid w:val="00DD1C79"/>
    <w:rsid w:val="00DD3399"/>
    <w:rsid w:val="00DD38B6"/>
    <w:rsid w:val="00DD5FF5"/>
    <w:rsid w:val="00DE0A27"/>
    <w:rsid w:val="00DE16FC"/>
    <w:rsid w:val="00DE1C61"/>
    <w:rsid w:val="00DE2B20"/>
    <w:rsid w:val="00DE30FC"/>
    <w:rsid w:val="00DE7CCD"/>
    <w:rsid w:val="00DF042A"/>
    <w:rsid w:val="00DF51B9"/>
    <w:rsid w:val="00DF5D9B"/>
    <w:rsid w:val="00DF7BFB"/>
    <w:rsid w:val="00E000BB"/>
    <w:rsid w:val="00E006C0"/>
    <w:rsid w:val="00E021C6"/>
    <w:rsid w:val="00E02FE3"/>
    <w:rsid w:val="00E04412"/>
    <w:rsid w:val="00E06269"/>
    <w:rsid w:val="00E065C3"/>
    <w:rsid w:val="00E1074F"/>
    <w:rsid w:val="00E13190"/>
    <w:rsid w:val="00E132E8"/>
    <w:rsid w:val="00E1385E"/>
    <w:rsid w:val="00E138AF"/>
    <w:rsid w:val="00E13A65"/>
    <w:rsid w:val="00E162BC"/>
    <w:rsid w:val="00E20F35"/>
    <w:rsid w:val="00E236DC"/>
    <w:rsid w:val="00E250EA"/>
    <w:rsid w:val="00E26164"/>
    <w:rsid w:val="00E33F21"/>
    <w:rsid w:val="00E3551D"/>
    <w:rsid w:val="00E4234A"/>
    <w:rsid w:val="00E423AF"/>
    <w:rsid w:val="00E4600D"/>
    <w:rsid w:val="00E540B5"/>
    <w:rsid w:val="00E64184"/>
    <w:rsid w:val="00E6432F"/>
    <w:rsid w:val="00E66BE5"/>
    <w:rsid w:val="00E67278"/>
    <w:rsid w:val="00E6730D"/>
    <w:rsid w:val="00E7165F"/>
    <w:rsid w:val="00E71E6C"/>
    <w:rsid w:val="00E731FB"/>
    <w:rsid w:val="00E773DC"/>
    <w:rsid w:val="00E807F8"/>
    <w:rsid w:val="00E809B1"/>
    <w:rsid w:val="00E8204B"/>
    <w:rsid w:val="00E82A01"/>
    <w:rsid w:val="00E845E9"/>
    <w:rsid w:val="00E85825"/>
    <w:rsid w:val="00E87CE0"/>
    <w:rsid w:val="00E908DC"/>
    <w:rsid w:val="00E91D39"/>
    <w:rsid w:val="00E921E0"/>
    <w:rsid w:val="00E939E7"/>
    <w:rsid w:val="00E94EF4"/>
    <w:rsid w:val="00E95DE7"/>
    <w:rsid w:val="00E973CB"/>
    <w:rsid w:val="00EA0F94"/>
    <w:rsid w:val="00EA1F85"/>
    <w:rsid w:val="00EA2C3B"/>
    <w:rsid w:val="00EA3655"/>
    <w:rsid w:val="00EA3CFA"/>
    <w:rsid w:val="00EA3FD9"/>
    <w:rsid w:val="00EA742A"/>
    <w:rsid w:val="00EB0B2F"/>
    <w:rsid w:val="00EB0C5F"/>
    <w:rsid w:val="00EB11AA"/>
    <w:rsid w:val="00EB354F"/>
    <w:rsid w:val="00EB3B85"/>
    <w:rsid w:val="00EB3D94"/>
    <w:rsid w:val="00EB4671"/>
    <w:rsid w:val="00EB49F6"/>
    <w:rsid w:val="00EB60C0"/>
    <w:rsid w:val="00EB62C9"/>
    <w:rsid w:val="00EB75BF"/>
    <w:rsid w:val="00EC0A66"/>
    <w:rsid w:val="00EC2730"/>
    <w:rsid w:val="00EC3D6A"/>
    <w:rsid w:val="00EC7695"/>
    <w:rsid w:val="00ED40EC"/>
    <w:rsid w:val="00ED50D0"/>
    <w:rsid w:val="00ED741A"/>
    <w:rsid w:val="00ED7DBF"/>
    <w:rsid w:val="00EE009D"/>
    <w:rsid w:val="00EE10B0"/>
    <w:rsid w:val="00EE141A"/>
    <w:rsid w:val="00EE2395"/>
    <w:rsid w:val="00EE3B8B"/>
    <w:rsid w:val="00EE4D34"/>
    <w:rsid w:val="00EE5188"/>
    <w:rsid w:val="00EE55DF"/>
    <w:rsid w:val="00EF22DC"/>
    <w:rsid w:val="00EF3EAE"/>
    <w:rsid w:val="00EF3F35"/>
    <w:rsid w:val="00EF5BDD"/>
    <w:rsid w:val="00EF628B"/>
    <w:rsid w:val="00F01AC6"/>
    <w:rsid w:val="00F0238A"/>
    <w:rsid w:val="00F03009"/>
    <w:rsid w:val="00F04034"/>
    <w:rsid w:val="00F040A6"/>
    <w:rsid w:val="00F1087E"/>
    <w:rsid w:val="00F11509"/>
    <w:rsid w:val="00F1207C"/>
    <w:rsid w:val="00F13AE6"/>
    <w:rsid w:val="00F1720E"/>
    <w:rsid w:val="00F21609"/>
    <w:rsid w:val="00F21A10"/>
    <w:rsid w:val="00F225D0"/>
    <w:rsid w:val="00F22912"/>
    <w:rsid w:val="00F22D70"/>
    <w:rsid w:val="00F22DB3"/>
    <w:rsid w:val="00F23CDA"/>
    <w:rsid w:val="00F269D9"/>
    <w:rsid w:val="00F271EC"/>
    <w:rsid w:val="00F27A1F"/>
    <w:rsid w:val="00F3460F"/>
    <w:rsid w:val="00F36098"/>
    <w:rsid w:val="00F36DA9"/>
    <w:rsid w:val="00F379E8"/>
    <w:rsid w:val="00F37D82"/>
    <w:rsid w:val="00F412A0"/>
    <w:rsid w:val="00F41A63"/>
    <w:rsid w:val="00F442F1"/>
    <w:rsid w:val="00F46810"/>
    <w:rsid w:val="00F4790F"/>
    <w:rsid w:val="00F47FA2"/>
    <w:rsid w:val="00F50BC0"/>
    <w:rsid w:val="00F52482"/>
    <w:rsid w:val="00F547EB"/>
    <w:rsid w:val="00F55E1C"/>
    <w:rsid w:val="00F564EF"/>
    <w:rsid w:val="00F600E4"/>
    <w:rsid w:val="00F603D2"/>
    <w:rsid w:val="00F60FDB"/>
    <w:rsid w:val="00F611CE"/>
    <w:rsid w:val="00F64E54"/>
    <w:rsid w:val="00F65B45"/>
    <w:rsid w:val="00F65B5E"/>
    <w:rsid w:val="00F66A8C"/>
    <w:rsid w:val="00F67511"/>
    <w:rsid w:val="00F678FC"/>
    <w:rsid w:val="00F67C59"/>
    <w:rsid w:val="00F7034C"/>
    <w:rsid w:val="00F72B08"/>
    <w:rsid w:val="00F734AB"/>
    <w:rsid w:val="00F76E46"/>
    <w:rsid w:val="00F8207F"/>
    <w:rsid w:val="00F8286A"/>
    <w:rsid w:val="00F83C03"/>
    <w:rsid w:val="00F8428B"/>
    <w:rsid w:val="00F846C6"/>
    <w:rsid w:val="00F86CC1"/>
    <w:rsid w:val="00F90BFC"/>
    <w:rsid w:val="00F912C1"/>
    <w:rsid w:val="00F92CF9"/>
    <w:rsid w:val="00F93B96"/>
    <w:rsid w:val="00F970E8"/>
    <w:rsid w:val="00FA0D84"/>
    <w:rsid w:val="00FA4267"/>
    <w:rsid w:val="00FA5669"/>
    <w:rsid w:val="00FA6578"/>
    <w:rsid w:val="00FB0E06"/>
    <w:rsid w:val="00FB61E6"/>
    <w:rsid w:val="00FC3F71"/>
    <w:rsid w:val="00FC41AB"/>
    <w:rsid w:val="00FC4800"/>
    <w:rsid w:val="00FC5A7C"/>
    <w:rsid w:val="00FC5B8E"/>
    <w:rsid w:val="00FC5F66"/>
    <w:rsid w:val="00FD0AD4"/>
    <w:rsid w:val="00FD18D4"/>
    <w:rsid w:val="00FD2BE3"/>
    <w:rsid w:val="00FD3C3D"/>
    <w:rsid w:val="00FD65BE"/>
    <w:rsid w:val="00FD765F"/>
    <w:rsid w:val="00FE3BB4"/>
    <w:rsid w:val="00FE5892"/>
    <w:rsid w:val="00FE6EE7"/>
    <w:rsid w:val="00FF1626"/>
    <w:rsid w:val="00FF2E68"/>
    <w:rsid w:val="00FF3125"/>
    <w:rsid w:val="00FF353A"/>
    <w:rsid w:val="00FF3E83"/>
    <w:rsid w:val="00FF504F"/>
    <w:rsid w:val="00FF5BBA"/>
    <w:rsid w:val="00FF7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7"/>
    <o:shapelayout v:ext="edit">
      <o:idmap v:ext="edit" data="2"/>
    </o:shapelayout>
  </w:shapeDefaults>
  <w:decimalSymbol w:val="."/>
  <w:listSeparator w:val=","/>
  <w14:docId w14:val="0791D7ED"/>
  <w15:chartTrackingRefBased/>
  <w15:docId w15:val="{5FA5A10A-DFEF-40F4-94D4-3645C8C11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宋体" w:hAnsi="Times"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liases w:val="normal"/>
    <w:qFormat/>
    <w:pPr>
      <w:overflowPunct w:val="0"/>
      <w:autoSpaceDE w:val="0"/>
      <w:autoSpaceDN w:val="0"/>
      <w:adjustRightInd w:val="0"/>
      <w:textAlignment w:val="baseline"/>
    </w:pPr>
    <w:rPr>
      <w:rFonts w:ascii="Book Antiqua" w:hAnsi="Book Antiqua"/>
    </w:rPr>
  </w:style>
  <w:style w:type="paragraph" w:styleId="1">
    <w:name w:val="heading 1"/>
    <w:aliases w:val="heading 1"/>
    <w:basedOn w:val="a"/>
    <w:next w:val="a0"/>
    <w:qFormat/>
    <w:pPr>
      <w:keepNext/>
      <w:keepLines/>
      <w:numPr>
        <w:numId w:val="1"/>
      </w:numPr>
      <w:tabs>
        <w:tab w:val="left" w:pos="2520"/>
      </w:tabs>
      <w:spacing w:after="960"/>
      <w:ind w:right="720"/>
      <w:outlineLvl w:val="0"/>
    </w:pPr>
    <w:rPr>
      <w:sz w:val="60"/>
    </w:rPr>
  </w:style>
  <w:style w:type="paragraph" w:styleId="2">
    <w:name w:val="heading 2"/>
    <w:aliases w:val="heading 2"/>
    <w:basedOn w:val="a0"/>
    <w:next w:val="a0"/>
    <w:link w:val="20"/>
    <w:qFormat/>
    <w:pPr>
      <w:keepNext/>
      <w:keepLines/>
      <w:pageBreakBefore/>
      <w:numPr>
        <w:ilvl w:val="1"/>
        <w:numId w:val="1"/>
      </w:numPr>
      <w:pBdr>
        <w:top w:val="single" w:sz="48" w:space="4" w:color="auto"/>
      </w:pBdr>
      <w:tabs>
        <w:tab w:val="left" w:pos="400"/>
      </w:tabs>
      <w:outlineLvl w:val="1"/>
    </w:pPr>
    <w:rPr>
      <w:b/>
      <w:sz w:val="28"/>
      <w:lang w:val="x-none" w:eastAsia="x-none"/>
    </w:rPr>
  </w:style>
  <w:style w:type="paragraph" w:styleId="3">
    <w:name w:val="heading 3"/>
    <w:aliases w:val="heading 3"/>
    <w:basedOn w:val="a0"/>
    <w:next w:val="a0"/>
    <w:link w:val="30"/>
    <w:qFormat/>
    <w:pPr>
      <w:keepNext/>
      <w:keepLines/>
      <w:numPr>
        <w:ilvl w:val="2"/>
        <w:numId w:val="1"/>
      </w:numPr>
      <w:tabs>
        <w:tab w:val="clear" w:pos="5105"/>
        <w:tab w:val="left" w:pos="600"/>
      </w:tabs>
      <w:ind w:left="0" w:firstLine="0"/>
      <w:outlineLvl w:val="2"/>
    </w:pPr>
    <w:rPr>
      <w:b/>
      <w:sz w:val="24"/>
      <w:lang w:val="x-none" w:eastAsia="x-none"/>
    </w:rPr>
  </w:style>
  <w:style w:type="paragraph" w:styleId="4">
    <w:name w:val="heading 4"/>
    <w:aliases w:val="heading 4"/>
    <w:basedOn w:val="a0"/>
    <w:next w:val="a0"/>
    <w:link w:val="40"/>
    <w:qFormat/>
    <w:pPr>
      <w:keepNext/>
      <w:keepLines/>
      <w:numPr>
        <w:ilvl w:val="3"/>
        <w:numId w:val="1"/>
      </w:numPr>
      <w:pBdr>
        <w:bottom w:val="single" w:sz="6" w:space="1" w:color="auto"/>
      </w:pBdr>
      <w:tabs>
        <w:tab w:val="clear" w:pos="1865"/>
        <w:tab w:val="right" w:pos="3200"/>
      </w:tabs>
      <w:spacing w:before="240" w:after="0"/>
      <w:ind w:left="2517" w:firstLine="0"/>
      <w:outlineLvl w:val="3"/>
    </w:pPr>
    <w:rPr>
      <w:b/>
      <w:lang w:val="x-none" w:eastAsia="x-none"/>
    </w:rPr>
  </w:style>
  <w:style w:type="paragraph" w:styleId="5">
    <w:name w:val="heading 5"/>
    <w:aliases w:val="heading 5"/>
    <w:basedOn w:val="a0"/>
    <w:next w:val="a0"/>
    <w:qFormat/>
    <w:pPr>
      <w:keepNext/>
      <w:keepLines/>
      <w:outlineLvl w:val="4"/>
    </w:pPr>
    <w:rPr>
      <w:b/>
      <w:i/>
    </w:rPr>
  </w:style>
  <w:style w:type="paragraph" w:styleId="6">
    <w:name w:val="heading 6"/>
    <w:basedOn w:val="a"/>
    <w:next w:val="a"/>
    <w:qFormat/>
    <w:pPr>
      <w:ind w:left="720"/>
      <w:outlineLvl w:val="5"/>
    </w:pPr>
    <w:rPr>
      <w:rFonts w:ascii="Times" w:hAnsi="Times"/>
      <w:u w:val="single"/>
    </w:rPr>
  </w:style>
  <w:style w:type="paragraph" w:styleId="7">
    <w:name w:val="heading 7"/>
    <w:basedOn w:val="a"/>
    <w:next w:val="a"/>
    <w:qFormat/>
    <w:pPr>
      <w:ind w:left="720"/>
      <w:outlineLvl w:val="6"/>
    </w:pPr>
    <w:rPr>
      <w:rFonts w:ascii="Times" w:hAnsi="Times"/>
      <w:i/>
    </w:rPr>
  </w:style>
  <w:style w:type="paragraph" w:styleId="8">
    <w:name w:val="heading 8"/>
    <w:basedOn w:val="a"/>
    <w:next w:val="a"/>
    <w:qFormat/>
    <w:pPr>
      <w:ind w:left="720"/>
      <w:outlineLvl w:val="7"/>
    </w:pPr>
    <w:rPr>
      <w:rFonts w:ascii="Times" w:hAnsi="Times"/>
      <w:i/>
    </w:rPr>
  </w:style>
  <w:style w:type="paragraph" w:styleId="9">
    <w:name w:val="heading 9"/>
    <w:basedOn w:val="a"/>
    <w:next w:val="a"/>
    <w:qFormat/>
    <w:pPr>
      <w:ind w:left="720"/>
      <w:outlineLvl w:val="8"/>
    </w:pPr>
    <w:rPr>
      <w:rFonts w:ascii="Times" w:hAnsi="Times"/>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aliases w:val="body text,????,?y????×?,?y????,?y?????,?y????¡Á?,?y?????¡Á?,?y???,?y???????¨¬?¡§|?,?y????????¡§???¡ì|?,?y?????¡§¡é?,?y?????¨¢?,body text(Formal),bt,建议书标准,contents,Viñeta,Texto independiente,body tesx,t,Body Text(ch),EHPT,Body Text2,?y???????,??2,?"/>
    <w:basedOn w:val="a"/>
    <w:link w:val="a4"/>
    <w:pPr>
      <w:spacing w:before="120" w:after="120"/>
      <w:ind w:left="2520"/>
    </w:pPr>
  </w:style>
  <w:style w:type="character" w:customStyle="1" w:styleId="30">
    <w:name w:val="标题 3 字符"/>
    <w:aliases w:val="heading 3 字符"/>
    <w:link w:val="3"/>
    <w:rsid w:val="00D56DA7"/>
    <w:rPr>
      <w:rFonts w:ascii="Book Antiqua" w:hAnsi="Book Antiqua"/>
      <w:b/>
      <w:sz w:val="24"/>
    </w:rPr>
  </w:style>
  <w:style w:type="paragraph" w:customStyle="1" w:styleId="50">
    <w:name w:val="目录 5"/>
    <w:basedOn w:val="a"/>
    <w:next w:val="a"/>
    <w:semiHidden/>
    <w:pPr>
      <w:tabs>
        <w:tab w:val="right" w:leader="dot" w:pos="10080"/>
      </w:tabs>
      <w:ind w:left="3600"/>
    </w:pPr>
    <w:rPr>
      <w:sz w:val="18"/>
    </w:rPr>
  </w:style>
  <w:style w:type="paragraph" w:customStyle="1" w:styleId="Checklist-X">
    <w:name w:val="Checklist-X"/>
    <w:basedOn w:val="Checklist"/>
  </w:style>
  <w:style w:type="paragraph" w:customStyle="1" w:styleId="Checklist">
    <w:name w:val="Checklist"/>
    <w:basedOn w:val="Bullet"/>
    <w:pPr>
      <w:ind w:left="3427" w:hanging="547"/>
    </w:pPr>
  </w:style>
  <w:style w:type="paragraph" w:customStyle="1" w:styleId="Bullet">
    <w:name w:val="Bullet"/>
    <w:basedOn w:val="a0"/>
    <w:pPr>
      <w:keepLines/>
      <w:spacing w:before="60" w:after="60"/>
      <w:ind w:left="3096" w:hanging="216"/>
    </w:pPr>
  </w:style>
  <w:style w:type="paragraph" w:customStyle="1" w:styleId="31">
    <w:name w:val="目录 3"/>
    <w:basedOn w:val="a"/>
    <w:next w:val="a"/>
    <w:uiPriority w:val="39"/>
    <w:pPr>
      <w:tabs>
        <w:tab w:val="right" w:leader="dot" w:pos="10080"/>
      </w:tabs>
      <w:ind w:left="2880"/>
    </w:pPr>
  </w:style>
  <w:style w:type="paragraph" w:customStyle="1" w:styleId="21">
    <w:name w:val="目录 2"/>
    <w:basedOn w:val="a"/>
    <w:next w:val="a"/>
    <w:uiPriority w:val="39"/>
    <w:pPr>
      <w:tabs>
        <w:tab w:val="right" w:leader="dot" w:pos="10080"/>
      </w:tabs>
      <w:spacing w:before="120" w:after="120"/>
      <w:ind w:left="2520"/>
    </w:pPr>
  </w:style>
  <w:style w:type="paragraph" w:customStyle="1" w:styleId="10">
    <w:name w:val="目录 1"/>
    <w:basedOn w:val="a"/>
    <w:next w:val="a"/>
    <w:semiHidden/>
    <w:pPr>
      <w:keepNext/>
      <w:tabs>
        <w:tab w:val="left" w:pos="2520"/>
        <w:tab w:val="right" w:leader="dot" w:pos="10080"/>
      </w:tabs>
      <w:spacing w:before="240" w:after="120"/>
    </w:pPr>
    <w:rPr>
      <w:b/>
    </w:rPr>
  </w:style>
  <w:style w:type="paragraph" w:styleId="a5">
    <w:name w:val="footer"/>
    <w:basedOn w:val="a"/>
    <w:pPr>
      <w:tabs>
        <w:tab w:val="right" w:pos="7920"/>
      </w:tabs>
    </w:pPr>
    <w:rPr>
      <w:sz w:val="16"/>
    </w:rPr>
  </w:style>
  <w:style w:type="paragraph" w:styleId="a6">
    <w:name w:val="header"/>
    <w:basedOn w:val="a"/>
    <w:pPr>
      <w:tabs>
        <w:tab w:val="right" w:pos="10080"/>
      </w:tabs>
    </w:pPr>
    <w:rPr>
      <w:sz w:val="16"/>
    </w:rPr>
  </w:style>
  <w:style w:type="character" w:styleId="a7">
    <w:name w:val="footnote reference"/>
    <w:semiHidden/>
    <w:rPr>
      <w:position w:val="6"/>
      <w:sz w:val="16"/>
    </w:rPr>
  </w:style>
  <w:style w:type="paragraph" w:styleId="a8">
    <w:name w:val="footnote text"/>
    <w:basedOn w:val="a"/>
    <w:semiHidden/>
    <w:pPr>
      <w:spacing w:after="240"/>
      <w:ind w:hanging="720"/>
    </w:pPr>
  </w:style>
  <w:style w:type="paragraph" w:customStyle="1" w:styleId="hangingindent">
    <w:name w:val="hanging indent"/>
    <w:basedOn w:val="a0"/>
    <w:pPr>
      <w:keepLines/>
      <w:ind w:left="5400" w:hanging="2880"/>
    </w:pPr>
  </w:style>
  <w:style w:type="paragraph" w:customStyle="1" w:styleId="TableText">
    <w:name w:val="Table Text"/>
    <w:basedOn w:val="a"/>
    <w:link w:val="TableTextChar"/>
    <w:pPr>
      <w:keepLines/>
    </w:pPr>
    <w:rPr>
      <w:sz w:val="16"/>
    </w:rPr>
  </w:style>
  <w:style w:type="paragraph" w:customStyle="1" w:styleId="NumberList">
    <w:name w:val="Number List"/>
    <w:basedOn w:val="a0"/>
    <w:pPr>
      <w:spacing w:before="60" w:after="60"/>
      <w:ind w:left="3240" w:hanging="360"/>
    </w:pPr>
  </w:style>
  <w:style w:type="paragraph" w:customStyle="1" w:styleId="HeadingBar">
    <w:name w:val="Heading Bar"/>
    <w:basedOn w:val="a"/>
    <w:next w:val="3"/>
    <w:pPr>
      <w:keepNext/>
      <w:keepLines/>
      <w:shd w:val="solid" w:color="auto" w:fill="auto"/>
      <w:spacing w:before="240"/>
      <w:ind w:right="7589"/>
    </w:pPr>
    <w:rPr>
      <w:color w:val="FFFFFF"/>
      <w:sz w:val="8"/>
    </w:rPr>
  </w:style>
  <w:style w:type="paragraph" w:customStyle="1" w:styleId="InfoBox">
    <w:name w:val="Info Box"/>
    <w:basedOn w:val="a0"/>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rPr>
  </w:style>
  <w:style w:type="paragraph" w:customStyle="1" w:styleId="TitleBar">
    <w:name w:val="Title Bar"/>
    <w:basedOn w:val="a"/>
    <w:pPr>
      <w:keepNext/>
      <w:pageBreakBefore/>
      <w:shd w:val="solid" w:color="auto" w:fill="auto"/>
      <w:spacing w:before="1680"/>
      <w:ind w:left="2520" w:right="720"/>
    </w:pPr>
    <w:rPr>
      <w:sz w:val="36"/>
    </w:rPr>
  </w:style>
  <w:style w:type="paragraph" w:customStyle="1" w:styleId="TOC1">
    <w:name w:val="TOC 标题1"/>
    <w:basedOn w:val="a"/>
    <w:pPr>
      <w:keepNext/>
      <w:pageBreakBefore/>
      <w:pBdr>
        <w:top w:val="single" w:sz="48" w:space="26" w:color="auto"/>
      </w:pBdr>
      <w:spacing w:before="960" w:after="960"/>
      <w:ind w:left="2520"/>
    </w:pPr>
    <w:rPr>
      <w:sz w:val="36"/>
    </w:rPr>
  </w:style>
  <w:style w:type="character" w:customStyle="1" w:styleId="ChapterTitle">
    <w:name w:val="Chapter Title"/>
    <w:basedOn w:val="a1"/>
  </w:style>
  <w:style w:type="paragraph" w:customStyle="1" w:styleId="Legal">
    <w:name w:val="Legal"/>
    <w:basedOn w:val="a"/>
    <w:pPr>
      <w:spacing w:after="240"/>
      <w:ind w:left="2160"/>
    </w:pPr>
    <w:rPr>
      <w:rFonts w:ascii="Times" w:hAnsi="Times"/>
    </w:rPr>
  </w:style>
  <w:style w:type="character" w:customStyle="1" w:styleId="HighlightedVariable">
    <w:name w:val="Highlighted Variable"/>
    <w:rPr>
      <w:color w:val="0000FF"/>
    </w:rPr>
  </w:style>
  <w:style w:type="paragraph" w:customStyle="1" w:styleId="Note">
    <w:name w:val="Note"/>
    <w:basedOn w:val="a0"/>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TableHeading">
    <w:name w:val="Table Heading"/>
    <w:basedOn w:val="TableText"/>
    <w:pPr>
      <w:spacing w:before="120" w:after="120"/>
    </w:pPr>
    <w:rPr>
      <w:b/>
    </w:rPr>
  </w:style>
  <w:style w:type="paragraph" w:styleId="a9">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Narrow" w:hAnsi="Arial Narrow"/>
    </w:rPr>
  </w:style>
  <w:style w:type="paragraph" w:customStyle="1" w:styleId="41">
    <w:name w:val="目录 4"/>
    <w:basedOn w:val="a"/>
    <w:next w:val="a"/>
    <w:semiHidden/>
    <w:pPr>
      <w:tabs>
        <w:tab w:val="right" w:leader="dot" w:pos="10080"/>
      </w:tabs>
      <w:ind w:left="3240"/>
    </w:pPr>
    <w:rPr>
      <w:sz w:val="18"/>
    </w:rPr>
  </w:style>
  <w:style w:type="paragraph" w:customStyle="1" w:styleId="Title-Major">
    <w:name w:val="Title-Major"/>
    <w:basedOn w:val="a"/>
    <w:rsid w:val="00C80EDD"/>
    <w:pPr>
      <w:keepLines/>
      <w:spacing w:after="120"/>
      <w:ind w:left="2520" w:right="720"/>
    </w:pPr>
    <w:rPr>
      <w:smallCaps/>
      <w:sz w:val="48"/>
    </w:rPr>
  </w:style>
  <w:style w:type="paragraph" w:customStyle="1" w:styleId="RouteTitle">
    <w:name w:val="Route Title"/>
    <w:basedOn w:val="a"/>
    <w:pPr>
      <w:keepLines/>
      <w:spacing w:after="120"/>
      <w:ind w:left="2520" w:right="720"/>
    </w:pPr>
    <w:rPr>
      <w:sz w:val="36"/>
    </w:rPr>
  </w:style>
  <w:style w:type="character" w:styleId="aa">
    <w:name w:val="page number"/>
    <w:basedOn w:val="a1"/>
  </w:style>
  <w:style w:type="paragraph" w:customStyle="1" w:styleId="60">
    <w:name w:val="目录 6"/>
    <w:basedOn w:val="a"/>
    <w:next w:val="a"/>
    <w:autoRedefine/>
    <w:semiHidden/>
    <w:pPr>
      <w:ind w:leftChars="1000" w:left="2100"/>
    </w:pPr>
  </w:style>
  <w:style w:type="paragraph" w:customStyle="1" w:styleId="70">
    <w:name w:val="目录 7"/>
    <w:basedOn w:val="a"/>
    <w:next w:val="a"/>
    <w:autoRedefine/>
    <w:semiHidden/>
    <w:pPr>
      <w:ind w:leftChars="1200" w:left="2520"/>
    </w:pPr>
  </w:style>
  <w:style w:type="paragraph" w:customStyle="1" w:styleId="80">
    <w:name w:val="目录 8"/>
    <w:basedOn w:val="a"/>
    <w:next w:val="a"/>
    <w:autoRedefine/>
    <w:semiHidden/>
    <w:pPr>
      <w:ind w:leftChars="1400" w:left="2940"/>
    </w:pPr>
  </w:style>
  <w:style w:type="paragraph" w:customStyle="1" w:styleId="90">
    <w:name w:val="目录 9"/>
    <w:basedOn w:val="a"/>
    <w:next w:val="a"/>
    <w:autoRedefine/>
    <w:semiHidden/>
    <w:pPr>
      <w:ind w:leftChars="1600" w:left="3360"/>
    </w:pPr>
  </w:style>
  <w:style w:type="paragraph" w:styleId="ab">
    <w:name w:val="Document Map"/>
    <w:basedOn w:val="a"/>
    <w:semiHidden/>
    <w:pPr>
      <w:shd w:val="clear" w:color="auto" w:fill="000080"/>
    </w:pPr>
  </w:style>
  <w:style w:type="character" w:styleId="ac">
    <w:name w:val="Hyperlink"/>
    <w:uiPriority w:val="99"/>
    <w:rPr>
      <w:color w:val="0000FF"/>
      <w:u w:val="single"/>
    </w:rPr>
  </w:style>
  <w:style w:type="paragraph" w:customStyle="1" w:styleId="NoNum2">
    <w:name w:val="标题 NoNum 2"/>
    <w:basedOn w:val="2"/>
    <w:next w:val="a0"/>
    <w:pPr>
      <w:numPr>
        <w:ilvl w:val="0"/>
        <w:numId w:val="0"/>
      </w:numPr>
    </w:pPr>
  </w:style>
  <w:style w:type="paragraph" w:customStyle="1" w:styleId="NoNum3">
    <w:name w:val="标题 NoNum 3"/>
    <w:basedOn w:val="3"/>
    <w:next w:val="a0"/>
    <w:pPr>
      <w:numPr>
        <w:ilvl w:val="0"/>
        <w:numId w:val="0"/>
      </w:numPr>
    </w:pPr>
  </w:style>
  <w:style w:type="paragraph" w:styleId="ad">
    <w:name w:val="endnote text"/>
    <w:basedOn w:val="a"/>
    <w:semiHidden/>
    <w:rsid w:val="00AF74E4"/>
    <w:pPr>
      <w:overflowPunct/>
      <w:autoSpaceDE/>
      <w:autoSpaceDN/>
      <w:adjustRightInd/>
      <w:jc w:val="both"/>
      <w:textAlignment w:val="auto"/>
    </w:pPr>
    <w:rPr>
      <w:rFonts w:ascii="Times New Roman"/>
      <w:kern w:val="2"/>
      <w:sz w:val="21"/>
      <w:szCs w:val="24"/>
    </w:rPr>
  </w:style>
  <w:style w:type="character" w:customStyle="1" w:styleId="a4">
    <w:name w:val="正文文本 字符"/>
    <w:aliases w:val="body text 字符,???? 字符,?y????×? 字符,?y???? 字符,?y????? 字符,?y????¡Á? 字符,?y?????¡Á? 字符,?y??? 字符,?y???????¨¬?¡§|? 字符,?y????????¡§???¡ì|? 字符,?y?????¡§¡é? 字符,?y?????¨¢? 字符,body text(Formal) 字符,bt 字符,建议书标准 字符,contents 字符,Viñeta 字符,Texto independiente 字符"/>
    <w:link w:val="a0"/>
    <w:rsid w:val="00AF74E4"/>
    <w:rPr>
      <w:rFonts w:ascii="Book Antiqua" w:eastAsia="宋体" w:hAnsi="Book Antiqua"/>
      <w:lang w:val="en-US" w:eastAsia="zh-CN" w:bidi="ar-SA"/>
    </w:rPr>
  </w:style>
  <w:style w:type="character" w:customStyle="1" w:styleId="40">
    <w:name w:val="标题 4 字符"/>
    <w:aliases w:val="heading 4 字符"/>
    <w:link w:val="4"/>
    <w:rsid w:val="00D56DA7"/>
    <w:rPr>
      <w:rFonts w:ascii="Book Antiqua" w:hAnsi="Book Antiqua"/>
      <w:b/>
    </w:rPr>
  </w:style>
  <w:style w:type="character" w:customStyle="1" w:styleId="TableTextChar">
    <w:name w:val="Table Text Char"/>
    <w:link w:val="TableText"/>
    <w:rsid w:val="00D56DA7"/>
    <w:rPr>
      <w:rFonts w:ascii="Book Antiqua" w:eastAsia="宋体" w:hAnsi="Book Antiqua"/>
      <w:sz w:val="16"/>
      <w:lang w:val="en-US" w:eastAsia="zh-CN" w:bidi="ar-SA"/>
    </w:rPr>
  </w:style>
  <w:style w:type="paragraph" w:customStyle="1" w:styleId="22">
    <w:name w:val="标题2 无编号"/>
    <w:basedOn w:val="2"/>
    <w:rsid w:val="00D56DA7"/>
    <w:pPr>
      <w:numPr>
        <w:ilvl w:val="0"/>
        <w:numId w:val="0"/>
      </w:numPr>
    </w:pPr>
  </w:style>
  <w:style w:type="table" w:styleId="ae">
    <w:name w:val="Table Grid"/>
    <w:basedOn w:val="a2"/>
    <w:rsid w:val="00D56DA7"/>
    <w:pPr>
      <w:overflowPunct w:val="0"/>
      <w:autoSpaceDE w:val="0"/>
      <w:autoSpaceDN w:val="0"/>
      <w:adjustRightInd w:val="0"/>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1CharCharCharCharCharChar1">
    <w:name w:val="Char Char Char Char Char Char Char Char Char Char Char1 Char Char Char Char Char Char1"/>
    <w:basedOn w:val="a"/>
    <w:autoRedefine/>
    <w:rsid w:val="00F13AE6"/>
    <w:pPr>
      <w:widowControl w:val="0"/>
      <w:overflowPunct/>
      <w:autoSpaceDE/>
      <w:autoSpaceDN/>
      <w:adjustRightInd/>
      <w:jc w:val="both"/>
      <w:textAlignment w:val="auto"/>
    </w:pPr>
    <w:rPr>
      <w:rFonts w:ascii="Tahoma" w:hAnsi="Tahoma"/>
      <w:kern w:val="2"/>
      <w:sz w:val="24"/>
      <w:szCs w:val="24"/>
    </w:rPr>
  </w:style>
  <w:style w:type="paragraph" w:customStyle="1" w:styleId="42">
    <w:name w:val="标题4（下线线）"/>
    <w:basedOn w:val="4"/>
    <w:autoRedefine/>
    <w:rsid w:val="00F13AE6"/>
    <w:pPr>
      <w:numPr>
        <w:ilvl w:val="0"/>
        <w:numId w:val="0"/>
      </w:numPr>
      <w:tabs>
        <w:tab w:val="clear" w:pos="3200"/>
        <w:tab w:val="center" w:pos="6480"/>
        <w:tab w:val="right" w:pos="10080"/>
      </w:tabs>
      <w:overflowPunct/>
      <w:autoSpaceDE/>
      <w:autoSpaceDN/>
      <w:adjustRightInd/>
      <w:ind w:leftChars="1168" w:left="2340" w:hangingChars="2" w:hanging="4"/>
      <w:textAlignment w:val="auto"/>
    </w:pPr>
  </w:style>
  <w:style w:type="character" w:customStyle="1" w:styleId="20">
    <w:name w:val="标题 2 字符"/>
    <w:aliases w:val="heading 2 字符"/>
    <w:link w:val="2"/>
    <w:rsid w:val="00F13AE6"/>
    <w:rPr>
      <w:rFonts w:ascii="Book Antiqua" w:hAnsi="Book Antiqua"/>
      <w:b/>
      <w:sz w:val="28"/>
    </w:rPr>
  </w:style>
  <w:style w:type="paragraph" w:customStyle="1" w:styleId="HD2">
    <w:name w:val="标题 HD 2"/>
    <w:basedOn w:val="2"/>
    <w:next w:val="a0"/>
    <w:autoRedefine/>
    <w:rsid w:val="001D051A"/>
    <w:pPr>
      <w:numPr>
        <w:ilvl w:val="0"/>
        <w:numId w:val="0"/>
      </w:numPr>
    </w:pPr>
    <w:rPr>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70726">
      <w:bodyDiv w:val="1"/>
      <w:marLeft w:val="0"/>
      <w:marRight w:val="0"/>
      <w:marTop w:val="0"/>
      <w:marBottom w:val="0"/>
      <w:divBdr>
        <w:top w:val="none" w:sz="0" w:space="0" w:color="auto"/>
        <w:left w:val="none" w:sz="0" w:space="0" w:color="auto"/>
        <w:bottom w:val="none" w:sz="0" w:space="0" w:color="auto"/>
        <w:right w:val="none" w:sz="0" w:space="0" w:color="auto"/>
      </w:divBdr>
      <w:divsChild>
        <w:div w:id="31540359">
          <w:marLeft w:val="0"/>
          <w:marRight w:val="0"/>
          <w:marTop w:val="0"/>
          <w:marBottom w:val="0"/>
          <w:divBdr>
            <w:top w:val="none" w:sz="0" w:space="0" w:color="auto"/>
            <w:left w:val="none" w:sz="0" w:space="0" w:color="auto"/>
            <w:bottom w:val="none" w:sz="0" w:space="0" w:color="auto"/>
            <w:right w:val="none" w:sz="0" w:space="0" w:color="auto"/>
          </w:divBdr>
        </w:div>
      </w:divsChild>
    </w:div>
    <w:div w:id="418257595">
      <w:bodyDiv w:val="1"/>
      <w:marLeft w:val="0"/>
      <w:marRight w:val="0"/>
      <w:marTop w:val="0"/>
      <w:marBottom w:val="0"/>
      <w:divBdr>
        <w:top w:val="none" w:sz="0" w:space="0" w:color="auto"/>
        <w:left w:val="none" w:sz="0" w:space="0" w:color="auto"/>
        <w:bottom w:val="none" w:sz="0" w:space="0" w:color="auto"/>
        <w:right w:val="none" w:sz="0" w:space="0" w:color="auto"/>
      </w:divBdr>
    </w:div>
    <w:div w:id="807820712">
      <w:bodyDiv w:val="1"/>
      <w:marLeft w:val="0"/>
      <w:marRight w:val="0"/>
      <w:marTop w:val="0"/>
      <w:marBottom w:val="0"/>
      <w:divBdr>
        <w:top w:val="none" w:sz="0" w:space="0" w:color="auto"/>
        <w:left w:val="none" w:sz="0" w:space="0" w:color="auto"/>
        <w:bottom w:val="none" w:sz="0" w:space="0" w:color="auto"/>
        <w:right w:val="none" w:sz="0" w:space="0" w:color="auto"/>
      </w:divBdr>
    </w:div>
    <w:div w:id="893275387">
      <w:bodyDiv w:val="1"/>
      <w:marLeft w:val="0"/>
      <w:marRight w:val="0"/>
      <w:marTop w:val="0"/>
      <w:marBottom w:val="0"/>
      <w:divBdr>
        <w:top w:val="none" w:sz="0" w:space="0" w:color="auto"/>
        <w:left w:val="none" w:sz="0" w:space="0" w:color="auto"/>
        <w:bottom w:val="none" w:sz="0" w:space="0" w:color="auto"/>
        <w:right w:val="none" w:sz="0" w:space="0" w:color="auto"/>
      </w:divBdr>
      <w:divsChild>
        <w:div w:id="1346055169">
          <w:marLeft w:val="0"/>
          <w:marRight w:val="0"/>
          <w:marTop w:val="0"/>
          <w:marBottom w:val="0"/>
          <w:divBdr>
            <w:top w:val="none" w:sz="0" w:space="0" w:color="auto"/>
            <w:left w:val="none" w:sz="0" w:space="0" w:color="auto"/>
            <w:bottom w:val="none" w:sz="0" w:space="0" w:color="auto"/>
            <w:right w:val="none" w:sz="0" w:space="0" w:color="auto"/>
          </w:divBdr>
        </w:div>
      </w:divsChild>
    </w:div>
    <w:div w:id="1445610713">
      <w:bodyDiv w:val="1"/>
      <w:marLeft w:val="0"/>
      <w:marRight w:val="0"/>
      <w:marTop w:val="0"/>
      <w:marBottom w:val="0"/>
      <w:divBdr>
        <w:top w:val="none" w:sz="0" w:space="0" w:color="auto"/>
        <w:left w:val="none" w:sz="0" w:space="0" w:color="auto"/>
        <w:bottom w:val="none" w:sz="0" w:space="0" w:color="auto"/>
        <w:right w:val="none" w:sz="0" w:space="0" w:color="auto"/>
      </w:divBdr>
      <w:divsChild>
        <w:div w:id="866678788">
          <w:marLeft w:val="0"/>
          <w:marRight w:val="0"/>
          <w:marTop w:val="0"/>
          <w:marBottom w:val="0"/>
          <w:divBdr>
            <w:top w:val="none" w:sz="0" w:space="0" w:color="auto"/>
            <w:left w:val="none" w:sz="0" w:space="0" w:color="auto"/>
            <w:bottom w:val="none" w:sz="0" w:space="0" w:color="auto"/>
            <w:right w:val="none" w:sz="0" w:space="0" w:color="auto"/>
          </w:divBdr>
        </w:div>
      </w:divsChild>
    </w:div>
    <w:div w:id="1488941062">
      <w:bodyDiv w:val="1"/>
      <w:marLeft w:val="0"/>
      <w:marRight w:val="0"/>
      <w:marTop w:val="0"/>
      <w:marBottom w:val="0"/>
      <w:divBdr>
        <w:top w:val="none" w:sz="0" w:space="0" w:color="auto"/>
        <w:left w:val="none" w:sz="0" w:space="0" w:color="auto"/>
        <w:bottom w:val="none" w:sz="0" w:space="0" w:color="auto"/>
        <w:right w:val="none" w:sz="0" w:space="0" w:color="auto"/>
      </w:divBdr>
      <w:divsChild>
        <w:div w:id="651494883">
          <w:marLeft w:val="0"/>
          <w:marRight w:val="0"/>
          <w:marTop w:val="0"/>
          <w:marBottom w:val="0"/>
          <w:divBdr>
            <w:top w:val="none" w:sz="0" w:space="0" w:color="auto"/>
            <w:left w:val="none" w:sz="0" w:space="0" w:color="auto"/>
            <w:bottom w:val="none" w:sz="0" w:space="0" w:color="auto"/>
            <w:right w:val="none" w:sz="0" w:space="0" w:color="auto"/>
          </w:divBdr>
        </w:div>
      </w:divsChild>
    </w:div>
    <w:div w:id="1802528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Project%20Files\SIE_ERP_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SIE_ERP_TEMPLATE.dot</Template>
  <TotalTime>8</TotalTime>
  <Pages>7</Pages>
  <Words>421</Words>
  <Characters>2402</Characters>
  <Application>Microsoft Office Word</Application>
  <DocSecurity>0</DocSecurity>
  <Lines>20</Lines>
  <Paragraphs>5</Paragraphs>
  <ScaleCrop>false</ScaleCrop>
  <Company>sie</Company>
  <LinksUpToDate>false</LinksUpToDate>
  <CharactersWithSpaces>2818</CharactersWithSpaces>
  <SharedDoc>false</SharedDoc>
  <HLinks>
    <vt:vector size="96" baseType="variant">
      <vt:variant>
        <vt:i4>1507381</vt:i4>
      </vt:variant>
      <vt:variant>
        <vt:i4>92</vt:i4>
      </vt:variant>
      <vt:variant>
        <vt:i4>0</vt:i4>
      </vt:variant>
      <vt:variant>
        <vt:i4>5</vt:i4>
      </vt:variant>
      <vt:variant>
        <vt:lpwstr/>
      </vt:variant>
      <vt:variant>
        <vt:lpwstr>_Toc397415087</vt:lpwstr>
      </vt:variant>
      <vt:variant>
        <vt:i4>1507381</vt:i4>
      </vt:variant>
      <vt:variant>
        <vt:i4>86</vt:i4>
      </vt:variant>
      <vt:variant>
        <vt:i4>0</vt:i4>
      </vt:variant>
      <vt:variant>
        <vt:i4>5</vt:i4>
      </vt:variant>
      <vt:variant>
        <vt:lpwstr/>
      </vt:variant>
      <vt:variant>
        <vt:lpwstr>_Toc397415086</vt:lpwstr>
      </vt:variant>
      <vt:variant>
        <vt:i4>1507381</vt:i4>
      </vt:variant>
      <vt:variant>
        <vt:i4>80</vt:i4>
      </vt:variant>
      <vt:variant>
        <vt:i4>0</vt:i4>
      </vt:variant>
      <vt:variant>
        <vt:i4>5</vt:i4>
      </vt:variant>
      <vt:variant>
        <vt:lpwstr/>
      </vt:variant>
      <vt:variant>
        <vt:lpwstr>_Toc397415085</vt:lpwstr>
      </vt:variant>
      <vt:variant>
        <vt:i4>1507381</vt:i4>
      </vt:variant>
      <vt:variant>
        <vt:i4>74</vt:i4>
      </vt:variant>
      <vt:variant>
        <vt:i4>0</vt:i4>
      </vt:variant>
      <vt:variant>
        <vt:i4>5</vt:i4>
      </vt:variant>
      <vt:variant>
        <vt:lpwstr/>
      </vt:variant>
      <vt:variant>
        <vt:lpwstr>_Toc397415084</vt:lpwstr>
      </vt:variant>
      <vt:variant>
        <vt:i4>1507381</vt:i4>
      </vt:variant>
      <vt:variant>
        <vt:i4>68</vt:i4>
      </vt:variant>
      <vt:variant>
        <vt:i4>0</vt:i4>
      </vt:variant>
      <vt:variant>
        <vt:i4>5</vt:i4>
      </vt:variant>
      <vt:variant>
        <vt:lpwstr/>
      </vt:variant>
      <vt:variant>
        <vt:lpwstr>_Toc397415083</vt:lpwstr>
      </vt:variant>
      <vt:variant>
        <vt:i4>1507381</vt:i4>
      </vt:variant>
      <vt:variant>
        <vt:i4>62</vt:i4>
      </vt:variant>
      <vt:variant>
        <vt:i4>0</vt:i4>
      </vt:variant>
      <vt:variant>
        <vt:i4>5</vt:i4>
      </vt:variant>
      <vt:variant>
        <vt:lpwstr/>
      </vt:variant>
      <vt:variant>
        <vt:lpwstr>_Toc397415082</vt:lpwstr>
      </vt:variant>
      <vt:variant>
        <vt:i4>1507381</vt:i4>
      </vt:variant>
      <vt:variant>
        <vt:i4>56</vt:i4>
      </vt:variant>
      <vt:variant>
        <vt:i4>0</vt:i4>
      </vt:variant>
      <vt:variant>
        <vt:i4>5</vt:i4>
      </vt:variant>
      <vt:variant>
        <vt:lpwstr/>
      </vt:variant>
      <vt:variant>
        <vt:lpwstr>_Toc397415081</vt:lpwstr>
      </vt:variant>
      <vt:variant>
        <vt:i4>1507381</vt:i4>
      </vt:variant>
      <vt:variant>
        <vt:i4>50</vt:i4>
      </vt:variant>
      <vt:variant>
        <vt:i4>0</vt:i4>
      </vt:variant>
      <vt:variant>
        <vt:i4>5</vt:i4>
      </vt:variant>
      <vt:variant>
        <vt:lpwstr/>
      </vt:variant>
      <vt:variant>
        <vt:lpwstr>_Toc397415080</vt:lpwstr>
      </vt:variant>
      <vt:variant>
        <vt:i4>1572917</vt:i4>
      </vt:variant>
      <vt:variant>
        <vt:i4>44</vt:i4>
      </vt:variant>
      <vt:variant>
        <vt:i4>0</vt:i4>
      </vt:variant>
      <vt:variant>
        <vt:i4>5</vt:i4>
      </vt:variant>
      <vt:variant>
        <vt:lpwstr/>
      </vt:variant>
      <vt:variant>
        <vt:lpwstr>_Toc397415079</vt:lpwstr>
      </vt:variant>
      <vt:variant>
        <vt:i4>1572917</vt:i4>
      </vt:variant>
      <vt:variant>
        <vt:i4>38</vt:i4>
      </vt:variant>
      <vt:variant>
        <vt:i4>0</vt:i4>
      </vt:variant>
      <vt:variant>
        <vt:i4>5</vt:i4>
      </vt:variant>
      <vt:variant>
        <vt:lpwstr/>
      </vt:variant>
      <vt:variant>
        <vt:lpwstr>_Toc397415078</vt:lpwstr>
      </vt:variant>
      <vt:variant>
        <vt:i4>1572917</vt:i4>
      </vt:variant>
      <vt:variant>
        <vt:i4>32</vt:i4>
      </vt:variant>
      <vt:variant>
        <vt:i4>0</vt:i4>
      </vt:variant>
      <vt:variant>
        <vt:i4>5</vt:i4>
      </vt:variant>
      <vt:variant>
        <vt:lpwstr/>
      </vt:variant>
      <vt:variant>
        <vt:lpwstr>_Toc397415077</vt:lpwstr>
      </vt:variant>
      <vt:variant>
        <vt:i4>1572917</vt:i4>
      </vt:variant>
      <vt:variant>
        <vt:i4>26</vt:i4>
      </vt:variant>
      <vt:variant>
        <vt:i4>0</vt:i4>
      </vt:variant>
      <vt:variant>
        <vt:i4>5</vt:i4>
      </vt:variant>
      <vt:variant>
        <vt:lpwstr/>
      </vt:variant>
      <vt:variant>
        <vt:lpwstr>_Toc397415076</vt:lpwstr>
      </vt:variant>
      <vt:variant>
        <vt:i4>1572917</vt:i4>
      </vt:variant>
      <vt:variant>
        <vt:i4>20</vt:i4>
      </vt:variant>
      <vt:variant>
        <vt:i4>0</vt:i4>
      </vt:variant>
      <vt:variant>
        <vt:i4>5</vt:i4>
      </vt:variant>
      <vt:variant>
        <vt:lpwstr/>
      </vt:variant>
      <vt:variant>
        <vt:lpwstr>_Toc397415075</vt:lpwstr>
      </vt:variant>
      <vt:variant>
        <vt:i4>1572917</vt:i4>
      </vt:variant>
      <vt:variant>
        <vt:i4>14</vt:i4>
      </vt:variant>
      <vt:variant>
        <vt:i4>0</vt:i4>
      </vt:variant>
      <vt:variant>
        <vt:i4>5</vt:i4>
      </vt:variant>
      <vt:variant>
        <vt:lpwstr/>
      </vt:variant>
      <vt:variant>
        <vt:lpwstr>_Toc397415074</vt:lpwstr>
      </vt:variant>
      <vt:variant>
        <vt:i4>1572917</vt:i4>
      </vt:variant>
      <vt:variant>
        <vt:i4>8</vt:i4>
      </vt:variant>
      <vt:variant>
        <vt:i4>0</vt:i4>
      </vt:variant>
      <vt:variant>
        <vt:i4>5</vt:i4>
      </vt:variant>
      <vt:variant>
        <vt:lpwstr/>
      </vt:variant>
      <vt:variant>
        <vt:lpwstr>_Toc397415073</vt:lpwstr>
      </vt:variant>
      <vt:variant>
        <vt:i4>1572917</vt:i4>
      </vt:variant>
      <vt:variant>
        <vt:i4>2</vt:i4>
      </vt:variant>
      <vt:variant>
        <vt:i4>0</vt:i4>
      </vt:variant>
      <vt:variant>
        <vt:i4>5</vt:i4>
      </vt:variant>
      <vt:variant>
        <vt:lpwstr/>
      </vt:variant>
      <vt:variant>
        <vt:lpwstr>_Toc397415072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流程文档模板</dc:title>
  <dc:subject/>
  <dc:creator>Ray Jem</dc:creator>
  <cp:keywords/>
  <cp:lastModifiedBy>245982562@qq.com</cp:lastModifiedBy>
  <cp:revision>11</cp:revision>
  <cp:lastPrinted>2002-10-10T01:38:00Z</cp:lastPrinted>
  <dcterms:created xsi:type="dcterms:W3CDTF">2026-07-10T06:37:00Z</dcterms:created>
  <dcterms:modified xsi:type="dcterms:W3CDTF">2026-07-13T09:25:00Z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文档版本">
    <vt:lpwstr>1.0</vt:lpwstr>
  </property>
  <property fmtid="{D5CDD505-2E9C-101B-9397-08002B2CF9AE}" pid="3" name="文档控制码">
    <vt:lpwstr>SIE_TEMPLATE</vt:lpwstr>
  </property>
</Properties>
</file>